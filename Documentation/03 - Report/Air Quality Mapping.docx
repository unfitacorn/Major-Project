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bookmarkStart w:id="0" w:name="_Hlk513069677"/>
      <w:bookmarkEnd w:id="0"/>
    </w:p>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Pr="007E38CA" w:rsidRDefault="00B27172">
      <w:pPr>
        <w:pStyle w:val="TOC2"/>
        <w:tabs>
          <w:tab w:val="left" w:pos="660"/>
          <w:tab w:val="right" w:leader="dot" w:pos="8290"/>
        </w:tabs>
        <w:rPr>
          <w:rFonts w:asciiTheme="minorHAnsi" w:hAnsiTheme="minorHAnsi" w:cstheme="minorBidi"/>
          <w:smallCaps w:val="0"/>
          <w:noProof/>
          <w:lang w:val="fr-FR" w:eastAsia="en-GB"/>
        </w:rPr>
      </w:pPr>
      <w:r w:rsidRPr="007E38CA">
        <w:rPr>
          <w:noProof/>
          <w:lang w:val="fr-FR"/>
        </w:rPr>
        <w:t>B.</w:t>
      </w:r>
      <w:r w:rsidRPr="007E38CA">
        <w:rPr>
          <w:rFonts w:asciiTheme="minorHAnsi" w:hAnsiTheme="minorHAnsi" w:cstheme="minorBidi"/>
          <w:smallCaps w:val="0"/>
          <w:noProof/>
          <w:lang w:val="fr-FR" w:eastAsia="en-GB"/>
        </w:rPr>
        <w:tab/>
      </w:r>
      <w:r w:rsidRPr="007E38CA">
        <w:rPr>
          <w:noProof/>
          <w:lang w:val="fr-FR"/>
        </w:rPr>
        <w:t>Ethics Submission</w:t>
      </w:r>
      <w:r w:rsidRPr="007E38CA">
        <w:rPr>
          <w:noProof/>
          <w:lang w:val="fr-FR"/>
        </w:rPr>
        <w:tab/>
      </w:r>
      <w:r>
        <w:rPr>
          <w:noProof/>
        </w:rPr>
        <w:fldChar w:fldCharType="begin"/>
      </w:r>
      <w:r w:rsidRPr="007E38CA">
        <w:rPr>
          <w:noProof/>
          <w:lang w:val="fr-FR"/>
        </w:rPr>
        <w:instrText xml:space="preserve"> PAGEREF _Toc512724012 \h </w:instrText>
      </w:r>
      <w:r>
        <w:rPr>
          <w:noProof/>
        </w:rPr>
      </w:r>
      <w:r>
        <w:rPr>
          <w:noProof/>
        </w:rPr>
        <w:fldChar w:fldCharType="separate"/>
      </w:r>
      <w:r w:rsidRPr="007E38CA">
        <w:rPr>
          <w:noProof/>
          <w:lang w:val="fr-FR"/>
        </w:rPr>
        <w:t>23</w:t>
      </w:r>
      <w:r>
        <w:rPr>
          <w:noProof/>
        </w:rPr>
        <w:fldChar w:fldCharType="end"/>
      </w:r>
    </w:p>
    <w:p w14:paraId="2E5FB8BC" w14:textId="69EC4741" w:rsidR="00B27172" w:rsidRPr="007E38CA" w:rsidRDefault="00B27172">
      <w:pPr>
        <w:pStyle w:val="TOC2"/>
        <w:tabs>
          <w:tab w:val="left" w:pos="880"/>
          <w:tab w:val="right" w:leader="dot" w:pos="8290"/>
        </w:tabs>
        <w:rPr>
          <w:rFonts w:asciiTheme="minorHAnsi" w:hAnsiTheme="minorHAnsi" w:cstheme="minorBidi"/>
          <w:smallCaps w:val="0"/>
          <w:noProof/>
          <w:lang w:val="fr-FR" w:eastAsia="en-GB"/>
        </w:rPr>
      </w:pPr>
      <w:r w:rsidRPr="007E38CA">
        <w:rPr>
          <w:noProof/>
          <w:lang w:val="fr-FR"/>
        </w:rPr>
        <w:t>C.</w:t>
      </w:r>
      <w:r w:rsidRPr="007E38CA">
        <w:rPr>
          <w:rFonts w:asciiTheme="minorHAnsi" w:hAnsiTheme="minorHAnsi" w:cstheme="minorBidi"/>
          <w:smallCaps w:val="0"/>
          <w:noProof/>
          <w:lang w:val="fr-FR" w:eastAsia="en-GB"/>
        </w:rPr>
        <w:tab/>
      </w:r>
      <w:r w:rsidRPr="007E38CA">
        <w:rPr>
          <w:noProof/>
          <w:lang w:val="fr-FR"/>
        </w:rPr>
        <w:t>Code Samples</w:t>
      </w:r>
      <w:r w:rsidRPr="007E38CA">
        <w:rPr>
          <w:noProof/>
          <w:lang w:val="fr-FR"/>
        </w:rPr>
        <w:tab/>
      </w:r>
      <w:r>
        <w:rPr>
          <w:noProof/>
        </w:rPr>
        <w:fldChar w:fldCharType="begin"/>
      </w:r>
      <w:r w:rsidRPr="007E38CA">
        <w:rPr>
          <w:noProof/>
          <w:lang w:val="fr-FR"/>
        </w:rPr>
        <w:instrText xml:space="preserve"> PAGEREF _Toc512724013 \h </w:instrText>
      </w:r>
      <w:r>
        <w:rPr>
          <w:noProof/>
        </w:rPr>
      </w:r>
      <w:r>
        <w:rPr>
          <w:noProof/>
        </w:rPr>
        <w:fldChar w:fldCharType="separate"/>
      </w:r>
      <w:r w:rsidRPr="007E38CA">
        <w:rPr>
          <w:noProof/>
          <w:lang w:val="fr-FR"/>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1" w:name="_Toc192777705"/>
      <w:bookmarkStart w:id="2" w:name="_Toc222978592"/>
      <w:bookmarkStart w:id="3" w:name="_Toc512723987"/>
      <w:r>
        <w:lastRenderedPageBreak/>
        <w:t xml:space="preserve">Background, Analysis </w:t>
      </w:r>
      <w:r w:rsidR="00711DBE">
        <w:t xml:space="preserve">&amp; </w:t>
      </w:r>
      <w:bookmarkEnd w:id="1"/>
      <w:bookmarkEnd w:id="2"/>
      <w:commentRangeStart w:id="4"/>
      <w:r>
        <w:t>Process</w:t>
      </w:r>
      <w:commentRangeEnd w:id="4"/>
      <w:r w:rsidR="003A64B8">
        <w:rPr>
          <w:rStyle w:val="CommentReference"/>
          <w:rFonts w:ascii="Arial" w:eastAsiaTheme="minorEastAsia" w:hAnsi="Arial" w:cs="Arial"/>
          <w:b w:val="0"/>
          <w:bCs w:val="0"/>
        </w:rPr>
        <w:commentReference w:id="4"/>
      </w:r>
      <w:bookmarkEnd w:id="3"/>
    </w:p>
    <w:p w14:paraId="68F6BF44" w14:textId="77777777" w:rsidR="004C12FA" w:rsidRDefault="004C12FA" w:rsidP="00D61D84">
      <w:pPr>
        <w:pStyle w:val="Heading2"/>
        <w:jc w:val="both"/>
      </w:pPr>
      <w:bookmarkStart w:id="5" w:name="_Toc512723988"/>
      <w:bookmarkStart w:id="6" w:name="_Toc192777706"/>
      <w:commentRangeStart w:id="7"/>
      <w:r>
        <w:t>Background</w:t>
      </w:r>
      <w:commentRangeEnd w:id="7"/>
      <w:r w:rsidR="003A64B8">
        <w:rPr>
          <w:rStyle w:val="CommentReference"/>
          <w:rFonts w:ascii="Arial" w:eastAsiaTheme="minorEastAsia" w:hAnsi="Arial" w:cs="Arial"/>
          <w:b w:val="0"/>
          <w:bCs w:val="0"/>
        </w:rPr>
        <w:commentReference w:id="7"/>
      </w:r>
      <w:bookmarkEnd w:id="5"/>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 xml:space="preserve">The telemetry unit was built using a Raspberry Pi Model 3B+ (RPI). With little experience of using </w:t>
      </w:r>
      <w:proofErr w:type="gramStart"/>
      <w:r>
        <w:rPr>
          <w:color w:val="000000" w:themeColor="text1"/>
        </w:rPr>
        <w:t>a</w:t>
      </w:r>
      <w:proofErr w:type="gramEnd"/>
      <w:r>
        <w:rPr>
          <w:color w:val="000000" w:themeColor="text1"/>
        </w:rPr>
        <w:t xml:space="preserve">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xml:space="preserve">, it turned out that most protocols could be used but had to be connected to the dedicated pin on the RPI board. If a protocol was not supported locally, </w:t>
      </w:r>
      <w:proofErr w:type="gramStart"/>
      <w:r>
        <w:rPr>
          <w:color w:val="000000" w:themeColor="text1"/>
        </w:rPr>
        <w:t>a</w:t>
      </w:r>
      <w:proofErr w:type="gramEnd"/>
      <w:r>
        <w:rPr>
          <w:color w:val="000000" w:themeColor="text1"/>
        </w:rPr>
        <w:t xml:space="preserve"> RPI HAT could be used to allow for support. </w:t>
      </w:r>
      <w:proofErr w:type="gramStart"/>
      <w:r>
        <w:rPr>
          <w:color w:val="000000" w:themeColor="text1"/>
        </w:rPr>
        <w:t>A</w:t>
      </w:r>
      <w:proofErr w:type="gramEnd"/>
      <w:r>
        <w:rPr>
          <w:color w:val="000000" w:themeColor="text1"/>
        </w:rPr>
        <w:t xml:space="preserve">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lang w:eastAsia="en-GB"/>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3CE81B8E" w:rsidR="00DB089C" w:rsidRDefault="00DB089C" w:rsidP="00641AF4">
      <w:pPr>
        <w:pStyle w:val="Caption"/>
        <w:jc w:val="center"/>
        <w:rPr>
          <w:color w:val="000000" w:themeColor="text1"/>
        </w:rPr>
      </w:pPr>
      <w:bookmarkStart w:id="8" w:name="_Ref512703067"/>
      <w:r>
        <w:t xml:space="preserve">Figure </w:t>
      </w:r>
      <w:r w:rsidR="0072151F">
        <w:fldChar w:fldCharType="begin"/>
      </w:r>
      <w:r w:rsidR="0072151F">
        <w:instrText xml:space="preserve"> SEQ Figure \* ARABIC </w:instrText>
      </w:r>
      <w:r w:rsidR="0072151F">
        <w:fldChar w:fldCharType="separate"/>
      </w:r>
      <w:r w:rsidR="00801EDB">
        <w:rPr>
          <w:noProof/>
        </w:rPr>
        <w:t>1</w:t>
      </w:r>
      <w:r w:rsidR="0072151F">
        <w:rPr>
          <w:noProof/>
        </w:rPr>
        <w:fldChar w:fldCharType="end"/>
      </w:r>
      <w:bookmarkEnd w:id="8"/>
      <w:r>
        <w:t xml:space="preserve"> - Pigeon Air Patrol</w:t>
      </w:r>
      <w:r w:rsidR="00641AF4">
        <w:br/>
      </w:r>
      <w:r w:rsidR="00641AF4" w:rsidRPr="00641AF4">
        <w:t>http://www.pigeonairpatrol.com/</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lang w:eastAsia="en-GB"/>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675E3642" w14:textId="06D3C31E" w:rsidR="00641AF4" w:rsidRPr="00641AF4" w:rsidRDefault="00524125" w:rsidP="00641AF4">
      <w:pPr>
        <w:pStyle w:val="Caption"/>
        <w:jc w:val="center"/>
      </w:pPr>
      <w:bookmarkStart w:id="9" w:name="_Ref512703205"/>
      <w:r>
        <w:t xml:space="preserve">Figure </w:t>
      </w:r>
      <w:r w:rsidR="0072151F">
        <w:fldChar w:fldCharType="begin"/>
      </w:r>
      <w:r w:rsidR="0072151F">
        <w:instrText xml:space="preserve"> SEQ Figure \* ARABIC </w:instrText>
      </w:r>
      <w:r w:rsidR="0072151F">
        <w:fldChar w:fldCharType="separate"/>
      </w:r>
      <w:r w:rsidR="00801EDB">
        <w:rPr>
          <w:noProof/>
        </w:rPr>
        <w:t>2</w:t>
      </w:r>
      <w:r w:rsidR="0072151F">
        <w:rPr>
          <w:noProof/>
        </w:rPr>
        <w:fldChar w:fldCharType="end"/>
      </w:r>
      <w:bookmarkEnd w:id="9"/>
      <w:r>
        <w:t xml:space="preserve"> - UK-air </w:t>
      </w:r>
      <w:r w:rsidR="004F7178">
        <w:t>DEFRA</w:t>
      </w:r>
      <w:r>
        <w:t xml:space="preserve"> screenshot</w:t>
      </w:r>
      <w:r w:rsidR="00641AF4">
        <w:br/>
      </w:r>
      <w:r w:rsidR="00641AF4" w:rsidRPr="00641AF4">
        <w:t>https://uk-air.defra.gov.uk/</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lang w:eastAsia="en-GB"/>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29591E46" w:rsidR="004F7178" w:rsidRDefault="004F7178" w:rsidP="00AD24F0">
      <w:pPr>
        <w:pStyle w:val="Caption"/>
        <w:jc w:val="center"/>
      </w:pPr>
      <w:bookmarkStart w:id="10" w:name="_Ref512703198"/>
      <w:r>
        <w:t xml:space="preserve">Figure </w:t>
      </w:r>
      <w:r w:rsidR="0072151F">
        <w:fldChar w:fldCharType="begin"/>
      </w:r>
      <w:r w:rsidR="0072151F">
        <w:instrText xml:space="preserve"> SEQ Figure \* ARABIC </w:instrText>
      </w:r>
      <w:r w:rsidR="0072151F">
        <w:fldChar w:fldCharType="separate"/>
      </w:r>
      <w:r w:rsidR="00801EDB">
        <w:rPr>
          <w:noProof/>
        </w:rPr>
        <w:t>3</w:t>
      </w:r>
      <w:r w:rsidR="0072151F">
        <w:rPr>
          <w:noProof/>
        </w:rPr>
        <w:fldChar w:fldCharType="end"/>
      </w:r>
      <w:bookmarkEnd w:id="10"/>
      <w:r>
        <w:t xml:space="preserve"> - interactive map on UK-air DEFRA</w:t>
      </w:r>
      <w:r w:rsidR="00641AF4">
        <w:br/>
      </w:r>
      <w:r w:rsidR="00641AF4" w:rsidRPr="00641AF4">
        <w:t>https://uk-air.defra.gov.uk/</w:t>
      </w:r>
    </w:p>
    <w:p w14:paraId="6F070B51" w14:textId="49C6B54D"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w:t>
      </w:r>
      <w:r w:rsidR="002A2838">
        <w:t xml:space="preserve"> </w:t>
      </w:r>
      <w:r w:rsidR="007776D2">
        <w:t>map/contour map.</w:t>
      </w:r>
    </w:p>
    <w:p w14:paraId="7C4A25D9" w14:textId="77777777" w:rsidR="007776D2" w:rsidRDefault="007776D2" w:rsidP="000075F8">
      <w:pPr>
        <w:jc w:val="both"/>
      </w:pPr>
    </w:p>
    <w:p w14:paraId="439AE6C0" w14:textId="77777777" w:rsidR="004F7178" w:rsidRDefault="007776D2" w:rsidP="000075F8">
      <w:pPr>
        <w:jc w:val="both"/>
      </w:pPr>
      <w:r>
        <w:lastRenderedPageBreak/>
        <w:t xml:space="preserve">The DEFRA website also has links to Wales, Scotland and Northern Ireland air quality sites. The </w:t>
      </w:r>
      <w:r w:rsidR="00482D6B">
        <w:t>W</w:t>
      </w:r>
      <w:r>
        <w:t>elsh site la</w:t>
      </w:r>
      <w:r w:rsidR="00482D6B">
        <w:t>cks even more functionality than the UK site. The Welsh site uses less monitoring stations than Wales has on the UK site. The Scottish site has the most interactive welcoming screen.</w:t>
      </w:r>
    </w:p>
    <w:p w14:paraId="28932367" w14:textId="77777777" w:rsidR="00482D6B" w:rsidRDefault="00482D6B" w:rsidP="000075F8">
      <w:pPr>
        <w:keepNext/>
        <w:jc w:val="both"/>
      </w:pPr>
      <w:r>
        <w:rPr>
          <w:noProof/>
          <w:lang w:eastAsia="en-GB"/>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4841510B" w:rsidR="00482D6B" w:rsidRDefault="00482D6B" w:rsidP="00AD24F0">
      <w:pPr>
        <w:pStyle w:val="Caption"/>
        <w:jc w:val="center"/>
      </w:pPr>
      <w:bookmarkStart w:id="11" w:name="_Ref512703169"/>
      <w:r>
        <w:t xml:space="preserve">Figure </w:t>
      </w:r>
      <w:r w:rsidR="0072151F">
        <w:fldChar w:fldCharType="begin"/>
      </w:r>
      <w:r w:rsidR="0072151F">
        <w:instrText xml:space="preserve"> SEQ Figure \* ARABIC </w:instrText>
      </w:r>
      <w:r w:rsidR="0072151F">
        <w:fldChar w:fldCharType="separate"/>
      </w:r>
      <w:r w:rsidR="00801EDB">
        <w:rPr>
          <w:noProof/>
        </w:rPr>
        <w:t>4</w:t>
      </w:r>
      <w:r w:rsidR="0072151F">
        <w:rPr>
          <w:noProof/>
        </w:rPr>
        <w:fldChar w:fldCharType="end"/>
      </w:r>
      <w:bookmarkEnd w:id="11"/>
      <w:r>
        <w:t xml:space="preserve"> - Interactive welcome screen Scottish Air Quality</w:t>
      </w:r>
      <w:r w:rsidR="00641AF4">
        <w:br/>
      </w:r>
      <w:r w:rsidR="00641AF4" w:rsidRPr="00641AF4">
        <w:t>http://www.scottishairquality.co.uk/</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lang w:eastAsia="en-GB"/>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397F8F23" w:rsidR="006D351D" w:rsidRDefault="006D351D" w:rsidP="00AD24F0">
      <w:pPr>
        <w:pStyle w:val="Caption"/>
        <w:jc w:val="center"/>
      </w:pPr>
      <w:bookmarkStart w:id="12" w:name="_Ref512703145"/>
      <w:r>
        <w:t xml:space="preserve">Figure </w:t>
      </w:r>
      <w:r w:rsidR="0072151F">
        <w:fldChar w:fldCharType="begin"/>
      </w:r>
      <w:r w:rsidR="0072151F">
        <w:instrText xml:space="preserve"> SEQ Figure \* ARABIC </w:instrText>
      </w:r>
      <w:r w:rsidR="0072151F">
        <w:fldChar w:fldCharType="separate"/>
      </w:r>
      <w:r w:rsidR="00801EDB">
        <w:rPr>
          <w:noProof/>
        </w:rPr>
        <w:t>5</w:t>
      </w:r>
      <w:r w:rsidR="0072151F">
        <w:rPr>
          <w:noProof/>
        </w:rPr>
        <w:fldChar w:fldCharType="end"/>
      </w:r>
      <w:bookmarkEnd w:id="12"/>
      <w:r>
        <w:t xml:space="preserve"> - Breezometer interactive map</w:t>
      </w:r>
      <w:r w:rsidR="00641AF4">
        <w:br/>
      </w:r>
      <w:r w:rsidR="00641AF4" w:rsidRPr="00641AF4">
        <w:t>https://breezometer.com/air-quality-map/</w:t>
      </w:r>
    </w:p>
    <w:p w14:paraId="3340A640" w14:textId="67D82F4A"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xml:space="preserve">. The monitoring system designed for this project is to use real world values rather than from monitoring stations and predicting the </w:t>
      </w:r>
      <w:r w:rsidR="003D01DA">
        <w:lastRenderedPageBreak/>
        <w:t>values. The interaction on Breezometer is very good and offers a lot of information.</w:t>
      </w:r>
      <w:r w:rsidR="00E54A20">
        <w:t xml:space="preserve"> It shows different pollutants as one value on the map, but on the information menu, </w:t>
      </w:r>
      <w:r w:rsidR="00594EDA">
        <w:t xml:space="preserve">it shows </w:t>
      </w:r>
      <w:r w:rsidR="00E54A20">
        <w:t>individual information on the pollutants. Information is also given on the health 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3" w:name="_Ref512696212"/>
      <w:bookmarkStart w:id="14" w:name="_Toc512723989"/>
      <w:commentRangeStart w:id="15"/>
      <w:r>
        <w:t>Analysis</w:t>
      </w:r>
      <w:commentRangeEnd w:id="15"/>
      <w:r w:rsidR="003A64B8">
        <w:rPr>
          <w:rStyle w:val="CommentReference"/>
          <w:rFonts w:ascii="Arial" w:eastAsiaTheme="minorEastAsia" w:hAnsi="Arial" w:cs="Arial"/>
          <w:b w:val="0"/>
          <w:bCs w:val="0"/>
        </w:rPr>
        <w:commentReference w:id="15"/>
      </w:r>
      <w:bookmarkEnd w:id="13"/>
      <w:bookmarkEnd w:id="14"/>
      <w:r>
        <w:t xml:space="preserve"> </w:t>
      </w:r>
    </w:p>
    <w:p w14:paraId="1A059EC1" w14:textId="68BE074D"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67925668"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r w:rsidR="008638B5">
        <w:t xml:space="preserve">The monitoring system would primarily use python3 for development as it was </w:t>
      </w:r>
      <w:proofErr w:type="spellStart"/>
      <w:proofErr w:type="gramStart"/>
      <w:r w:rsidR="008638B5">
        <w:t>a</w:t>
      </w:r>
      <w:proofErr w:type="spellEnd"/>
      <w:proofErr w:type="gramEnd"/>
      <w:r w:rsidR="008638B5">
        <w:t xml:space="preserve"> easy to use and fast learning programming language.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 xml:space="preserve">A </w:t>
      </w:r>
      <w:r w:rsidR="0036526A" w:rsidRPr="0036526A">
        <w:lastRenderedPageBreak/>
        <w:t>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2C5524D6"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w:t>
      </w:r>
      <w:r w:rsidR="00CC4810">
        <w:t>PHP</w:t>
      </w:r>
      <w:r w:rsidR="00E349CE">
        <w:t xml:space="preserve">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43A1294B" w:rsidR="00D87EE7" w:rsidRDefault="00D87EE7" w:rsidP="000075F8">
      <w:pPr>
        <w:jc w:val="both"/>
      </w:pPr>
      <w:r>
        <w:t>The visualisation application would need to show the data in a proactive way for easy educational purposes. It was proposed that either a contour or heat</w:t>
      </w:r>
      <w:r w:rsidR="002A2838">
        <w:t xml:space="preserve"> </w:t>
      </w:r>
      <w:r>
        <w:t>map would be used to display the data for easy comparisons of different areas. OSM supports a variety of plugins, including ones for creating heat</w:t>
      </w:r>
      <w:r w:rsidR="002A2838">
        <w:t xml:space="preserve"> </w:t>
      </w:r>
      <w:r>
        <w: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6" w:name="_Toc512723990"/>
      <w:commentRangeStart w:id="17"/>
      <w:r>
        <w:t>Process</w:t>
      </w:r>
      <w:commentRangeEnd w:id="17"/>
      <w:r w:rsidR="003A64B8">
        <w:rPr>
          <w:rStyle w:val="CommentReference"/>
          <w:rFonts w:ascii="Arial" w:eastAsiaTheme="minorEastAsia" w:hAnsi="Arial" w:cs="Arial"/>
          <w:b w:val="0"/>
          <w:bCs w:val="0"/>
        </w:rPr>
        <w:commentReference w:id="17"/>
      </w:r>
      <w:bookmarkEnd w:id="16"/>
      <w:r>
        <w:t xml:space="preserve"> </w:t>
      </w:r>
    </w:p>
    <w:p w14:paraId="39CDC6FE" w14:textId="77777777" w:rsidR="008E046A" w:rsidRDefault="008E046A" w:rsidP="000075F8">
      <w:pPr>
        <w:jc w:val="both"/>
      </w:pPr>
    </w:p>
    <w:p w14:paraId="2657D771" w14:textId="77777777" w:rsidR="00D17575" w:rsidRDefault="008E046A" w:rsidP="000075F8">
      <w:pPr>
        <w:jc w:val="both"/>
      </w:pPr>
      <w:r>
        <w:lastRenderedPageBreak/>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5C9F4589" w:rsidR="008A33EE" w:rsidRDefault="008A33EE" w:rsidP="000075F8">
      <w:pPr>
        <w:jc w:val="both"/>
        <w:rPr>
          <w:lang w:val="en-US"/>
        </w:rPr>
      </w:pPr>
      <w:r>
        <w:rPr>
          <w:lang w:val="en-US"/>
        </w:rPr>
        <w:lastRenderedPageBreak/>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r w:rsidR="001067E8">
        <w:rPr>
          <w:lang w:val="en-US"/>
        </w:rPr>
        <w:t>manage</w:t>
      </w:r>
      <w:r w:rsidR="000D3C18">
        <w:rPr>
          <w:lang w:val="en-US"/>
        </w:rPr>
        <w:t xml:space="preserve"> work without having 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4BDD8E3E" w:rsidR="004C12FA" w:rsidRDefault="004C12FA" w:rsidP="000075F8">
      <w:pPr>
        <w:jc w:val="both"/>
      </w:pPr>
    </w:p>
    <w:p w14:paraId="0DA6B545" w14:textId="3202122B" w:rsidR="001067E8" w:rsidRDefault="001067E8" w:rsidP="000075F8">
      <w:pPr>
        <w:jc w:val="both"/>
      </w:pPr>
      <w:r>
        <w:t>Once a task had been complete the idea was to write an in-depth explanation on an online blog to keep track of what had been completed. This was for the benefit of writing this report and for the supervisor to keep up to date.</w:t>
      </w: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8" w:name="_Toc192777707"/>
      <w:bookmarkStart w:id="19" w:name="_Toc222978596"/>
      <w:bookmarkStart w:id="20" w:name="_Toc512723991"/>
      <w:bookmarkEnd w:id="6"/>
      <w:commentRangeStart w:id="21"/>
      <w:r>
        <w:lastRenderedPageBreak/>
        <w:t>Design</w:t>
      </w:r>
      <w:bookmarkEnd w:id="18"/>
      <w:bookmarkEnd w:id="19"/>
      <w:commentRangeEnd w:id="21"/>
      <w:r w:rsidR="003A64B8">
        <w:rPr>
          <w:rStyle w:val="CommentReference"/>
          <w:rFonts w:ascii="Arial" w:eastAsiaTheme="minorEastAsia" w:hAnsi="Arial" w:cs="Arial"/>
          <w:b w:val="0"/>
          <w:bCs w:val="0"/>
        </w:rPr>
        <w:commentReference w:id="21"/>
      </w:r>
      <w:bookmarkEnd w:id="20"/>
      <w:r w:rsidR="00D17575">
        <w:t xml:space="preserve"> </w:t>
      </w:r>
    </w:p>
    <w:p w14:paraId="5CA6BFE5" w14:textId="77777777" w:rsidR="00A11B8A" w:rsidRDefault="00A11B8A" w:rsidP="004C12FA">
      <w:pPr>
        <w:pStyle w:val="Heading2"/>
      </w:pPr>
      <w:bookmarkStart w:id="22" w:name="_Toc222978597"/>
      <w:bookmarkStart w:id="23" w:name="_Toc512723992"/>
      <w:bookmarkStart w:id="24" w:name="_Toc192777708"/>
      <w:r>
        <w:t>Overall Architecture</w:t>
      </w:r>
      <w:bookmarkEnd w:id="22"/>
      <w:bookmarkEnd w:id="23"/>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lang w:eastAsia="en-GB"/>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019A14E6" w:rsidR="003A64B8" w:rsidRDefault="003A64B8" w:rsidP="003A64B8">
      <w:pPr>
        <w:pStyle w:val="Caption"/>
        <w:jc w:val="center"/>
      </w:pPr>
      <w:bookmarkStart w:id="25" w:name="_Ref512703107"/>
      <w:r>
        <w:t xml:space="preserve">Figure </w:t>
      </w:r>
      <w:r w:rsidR="0072151F">
        <w:fldChar w:fldCharType="begin"/>
      </w:r>
      <w:r w:rsidR="0072151F">
        <w:instrText xml:space="preserve"> SEQ Figure \* ARABIC </w:instrText>
      </w:r>
      <w:r w:rsidR="0072151F">
        <w:fldChar w:fldCharType="separate"/>
      </w:r>
      <w:r w:rsidR="00801EDB">
        <w:rPr>
          <w:noProof/>
        </w:rPr>
        <w:t>6</w:t>
      </w:r>
      <w:r w:rsidR="0072151F">
        <w:rPr>
          <w:noProof/>
        </w:rPr>
        <w:fldChar w:fldCharType="end"/>
      </w:r>
      <w:bookmarkEnd w:id="25"/>
      <w:r>
        <w:t xml:space="preserve"> – overall architecture of Air Quality Mapping </w:t>
      </w:r>
    </w:p>
    <w:p w14:paraId="77C4FCC2" w14:textId="65F3BE86"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w:t>
      </w:r>
      <w:r w:rsidR="002A2838">
        <w:t xml:space="preserve"> </w:t>
      </w:r>
      <w:r w:rsidR="00EF50EE">
        <w: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w:t>
      </w:r>
      <w:proofErr w:type="spellStart"/>
      <w:r w:rsidR="00071943">
        <w:t>Markup</w:t>
      </w:r>
      <w:proofErr w:type="spellEnd"/>
      <w:r w:rsidR="00071943">
        <w:t xml:space="preserve">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lang w:eastAsia="en-GB"/>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4B80AA34" w:rsidR="007D4718" w:rsidRDefault="007D4718" w:rsidP="007D4718">
      <w:pPr>
        <w:pStyle w:val="Caption"/>
        <w:jc w:val="center"/>
      </w:pPr>
      <w:bookmarkStart w:id="26" w:name="_Ref512717521"/>
      <w:bookmarkStart w:id="27" w:name="_Ref512722262"/>
      <w:r>
        <w:t xml:space="preserve">Figure </w:t>
      </w:r>
      <w:r w:rsidR="0072151F">
        <w:fldChar w:fldCharType="begin"/>
      </w:r>
      <w:r w:rsidR="0072151F">
        <w:instrText xml:space="preserve"> SEQ Figure \* ARABIC </w:instrText>
      </w:r>
      <w:r w:rsidR="0072151F">
        <w:fldChar w:fldCharType="separate"/>
      </w:r>
      <w:r w:rsidR="00801EDB">
        <w:rPr>
          <w:noProof/>
        </w:rPr>
        <w:t>7</w:t>
      </w:r>
      <w:r w:rsidR="0072151F">
        <w:rPr>
          <w:noProof/>
        </w:rPr>
        <w:fldChar w:fldCharType="end"/>
      </w:r>
      <w:bookmarkEnd w:id="26"/>
      <w:r>
        <w:t xml:space="preserve"> - Table UML</w:t>
      </w:r>
      <w:bookmarkEnd w:id="27"/>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8" w:name="_Toc222978598"/>
      <w:bookmarkStart w:id="29" w:name="_Toc512723993"/>
      <w:bookmarkStart w:id="30" w:name="_Ref512797852"/>
      <w:bookmarkStart w:id="31" w:name="_Ref512797872"/>
      <w:bookmarkStart w:id="32" w:name="_Ref512797876"/>
      <w:r>
        <w:t>Hardware</w:t>
      </w:r>
      <w:r w:rsidR="00A11B8A">
        <w:t xml:space="preserve"> Design</w:t>
      </w:r>
      <w:bookmarkEnd w:id="28"/>
      <w:bookmarkEnd w:id="29"/>
      <w:bookmarkEnd w:id="30"/>
      <w:bookmarkEnd w:id="31"/>
      <w:bookmarkEnd w:id="32"/>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w:t>
      </w:r>
      <w:proofErr w:type="gramStart"/>
      <w:r w:rsidR="00047EB1">
        <w:t>a</w:t>
      </w:r>
      <w:proofErr w:type="gramEnd"/>
      <w:r w:rsidR="00047EB1">
        <w:t xml:space="preserve">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lang w:eastAsia="en-GB"/>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C1D8B1" w14:textId="0D05E245" w:rsidR="000D3C18" w:rsidRDefault="000D3C18" w:rsidP="000D3C18">
      <w:pPr>
        <w:pStyle w:val="Caption"/>
        <w:jc w:val="center"/>
      </w:pPr>
      <w:bookmarkStart w:id="33" w:name="_Ref512703072"/>
      <w:r>
        <w:t xml:space="preserve">Figure </w:t>
      </w:r>
      <w:r w:rsidR="0072151F">
        <w:fldChar w:fldCharType="begin"/>
      </w:r>
      <w:r w:rsidR="0072151F">
        <w:instrText xml:space="preserve"> SEQ Figure \* ARABIC </w:instrText>
      </w:r>
      <w:r w:rsidR="0072151F">
        <w:fldChar w:fldCharType="separate"/>
      </w:r>
      <w:r w:rsidR="00801EDB">
        <w:rPr>
          <w:noProof/>
        </w:rPr>
        <w:t>8</w:t>
      </w:r>
      <w:r w:rsidR="0072151F">
        <w:rPr>
          <w:noProof/>
        </w:rPr>
        <w:fldChar w:fldCharType="end"/>
      </w:r>
      <w:bookmarkEnd w:id="33"/>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7EEA44AC" w:rsidR="000075F8" w:rsidRDefault="000075F8" w:rsidP="000075F8">
      <w:pPr>
        <w:pStyle w:val="Caption"/>
        <w:framePr w:hSpace="180" w:wrap="around" w:vAnchor="text" w:hAnchor="text" w:xAlign="center" w:y="1"/>
        <w:suppressOverlap/>
      </w:pPr>
      <w:bookmarkStart w:id="34" w:name="_Ref512703086"/>
      <w:r>
        <w:t xml:space="preserve">Figure </w:t>
      </w:r>
      <w:r w:rsidR="0072151F">
        <w:fldChar w:fldCharType="begin"/>
      </w:r>
      <w:r w:rsidR="0072151F">
        <w:instrText xml:space="preserve"> SEQ Figure \* ARABIC </w:instrText>
      </w:r>
      <w:r w:rsidR="0072151F">
        <w:fldChar w:fldCharType="separate"/>
      </w:r>
      <w:r w:rsidR="00801EDB">
        <w:rPr>
          <w:noProof/>
        </w:rPr>
        <w:t>9</w:t>
      </w:r>
      <w:r w:rsidR="0072151F">
        <w:rPr>
          <w:noProof/>
        </w:rPr>
        <w:fldChar w:fldCharType="end"/>
      </w:r>
      <w:bookmarkEnd w:id="34"/>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lang w:eastAsia="en-GB"/>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7D372B92" w:rsidR="00D91D33" w:rsidRDefault="000075F8" w:rsidP="00D91D33">
      <w:pPr>
        <w:pStyle w:val="Caption"/>
        <w:jc w:val="center"/>
        <w:rPr>
          <w:noProof/>
        </w:rPr>
      </w:pPr>
      <w:bookmarkStart w:id="35" w:name="_Ref512703095"/>
      <w:r>
        <w:t xml:space="preserve">Figure </w:t>
      </w:r>
      <w:r w:rsidR="0072151F">
        <w:fldChar w:fldCharType="begin"/>
      </w:r>
      <w:r w:rsidR="0072151F">
        <w:instrText xml:space="preserve"> SEQ Figure \* ARABIC </w:instrText>
      </w:r>
      <w:r w:rsidR="0072151F">
        <w:fldChar w:fldCharType="separate"/>
      </w:r>
      <w:r w:rsidR="00801EDB">
        <w:rPr>
          <w:noProof/>
        </w:rPr>
        <w:t>10</w:t>
      </w:r>
      <w:r w:rsidR="0072151F">
        <w:rPr>
          <w:noProof/>
        </w:rPr>
        <w:fldChar w:fldCharType="end"/>
      </w:r>
      <w:bookmarkEnd w:id="35"/>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6"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6"/>
    <w:p w14:paraId="07ABDF31" w14:textId="3C76F4A3" w:rsidR="00D91D33" w:rsidRDefault="00D91D33" w:rsidP="00D91D33">
      <w:pPr>
        <w:pStyle w:val="Caption"/>
        <w:framePr w:hSpace="180" w:wrap="around" w:vAnchor="text" w:hAnchor="text" w:xAlign="center" w:y="1"/>
        <w:suppressOverlap/>
      </w:pPr>
      <w:r>
        <w:t xml:space="preserve">Figure </w:t>
      </w:r>
      <w:r w:rsidR="0072151F">
        <w:fldChar w:fldCharType="begin"/>
      </w:r>
      <w:r w:rsidR="0072151F">
        <w:instrText xml:space="preserve"> SEQ Figure \* ARABIC </w:instrText>
      </w:r>
      <w:r w:rsidR="0072151F">
        <w:fldChar w:fldCharType="separate"/>
      </w:r>
      <w:r w:rsidR="00801EDB">
        <w:rPr>
          <w:noProof/>
        </w:rPr>
        <w:t>11</w:t>
      </w:r>
      <w:r w:rsidR="0072151F">
        <w:rPr>
          <w:noProof/>
        </w:rPr>
        <w:fldChar w:fldCharType="end"/>
      </w:r>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 xml:space="preserve">to the I2C were to include a pull-up resistor on the clock and data bus. This is necessary for I2C as the interface can pull the signal low but </w:t>
      </w:r>
      <w:proofErr w:type="spellStart"/>
      <w:r w:rsidR="00ED3D37">
        <w:t>can not</w:t>
      </w:r>
      <w:proofErr w:type="spellEnd"/>
      <w:r w:rsidR="00ED3D37">
        <w:t xml:space="preserve">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7" w:name="_Toc512723994"/>
      <w:r>
        <w:t>Monitoring Software Design</w:t>
      </w:r>
      <w:bookmarkEnd w:id="37"/>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lang w:eastAsia="en-GB"/>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5C141990" w:rsidR="000A0100" w:rsidRDefault="003F1BFF" w:rsidP="003F1BFF">
      <w:pPr>
        <w:pStyle w:val="Caption"/>
        <w:jc w:val="center"/>
      </w:pPr>
      <w:bookmarkStart w:id="38" w:name="_Ref512710176"/>
      <w:r>
        <w:t xml:space="preserve">Figure </w:t>
      </w:r>
      <w:r w:rsidR="0072151F">
        <w:fldChar w:fldCharType="begin"/>
      </w:r>
      <w:r w:rsidR="0072151F">
        <w:instrText xml:space="preserve"> SEQ Figure \* ARABIC </w:instrText>
      </w:r>
      <w:r w:rsidR="0072151F">
        <w:fldChar w:fldCharType="separate"/>
      </w:r>
      <w:r w:rsidR="00801EDB">
        <w:rPr>
          <w:noProof/>
        </w:rPr>
        <w:t>12</w:t>
      </w:r>
      <w:r w:rsidR="0072151F">
        <w:rPr>
          <w:noProof/>
        </w:rPr>
        <w:fldChar w:fldCharType="end"/>
      </w:r>
      <w:bookmarkEnd w:id="38"/>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lang w:eastAsia="en-GB"/>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3FA11204" w:rsidR="00DE76C7" w:rsidRDefault="001839D2" w:rsidP="001839D2">
      <w:pPr>
        <w:pStyle w:val="Caption"/>
        <w:jc w:val="center"/>
      </w:pPr>
      <w:bookmarkStart w:id="39" w:name="_Ref512716653"/>
      <w:r>
        <w:t xml:space="preserve">Figure </w:t>
      </w:r>
      <w:r w:rsidR="0072151F">
        <w:fldChar w:fldCharType="begin"/>
      </w:r>
      <w:r w:rsidR="0072151F">
        <w:instrText xml:space="preserve"> SEQ Figure \* ARABIC </w:instrText>
      </w:r>
      <w:r w:rsidR="0072151F">
        <w:fldChar w:fldCharType="separate"/>
      </w:r>
      <w:r w:rsidR="00801EDB">
        <w:rPr>
          <w:noProof/>
        </w:rPr>
        <w:t>13</w:t>
      </w:r>
      <w:r w:rsidR="0072151F">
        <w:rPr>
          <w:noProof/>
        </w:rPr>
        <w:fldChar w:fldCharType="end"/>
      </w:r>
      <w:bookmarkEnd w:id="39"/>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Pr="007E38CA" w:rsidRDefault="000A0100" w:rsidP="00EE5489">
      <w:pPr>
        <w:pStyle w:val="Heading3"/>
        <w:jc w:val="both"/>
        <w:rPr>
          <w:lang w:val="it-IT"/>
        </w:rPr>
      </w:pPr>
      <w:bookmarkStart w:id="40" w:name="_Toc512723995"/>
      <w:r w:rsidRPr="007E38CA">
        <w:rPr>
          <w:lang w:val="it-IT"/>
        </w:rPr>
        <w:lastRenderedPageBreak/>
        <w:t>Data Logging</w:t>
      </w:r>
      <w:r w:rsidR="00AD5B71" w:rsidRPr="007E38CA">
        <w:rPr>
          <w:lang w:val="it-IT"/>
        </w:rPr>
        <w:t xml:space="preserve"> (Data_logger.py)</w:t>
      </w:r>
      <w:r w:rsidR="00DE76C7" w:rsidRPr="007E38CA">
        <w:rPr>
          <w:lang w:val="it-IT"/>
        </w:rPr>
        <w:t xml:space="preserve"> Design</w:t>
      </w:r>
      <w:bookmarkEnd w:id="40"/>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41" w:name="_Toc512723996"/>
      <w:bookmarkEnd w:id="41"/>
      <w:r>
        <w:rPr>
          <w:noProof/>
          <w:lang w:eastAsia="en-GB"/>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2EE8B1D8" w:rsidR="00A11B8A" w:rsidRDefault="00EE5489" w:rsidP="00EE5489">
      <w:pPr>
        <w:pStyle w:val="Caption"/>
        <w:jc w:val="center"/>
      </w:pPr>
      <w:bookmarkStart w:id="42" w:name="_Ref512725624"/>
      <w:r>
        <w:t xml:space="preserve">Figure </w:t>
      </w:r>
      <w:r w:rsidR="0072151F">
        <w:fldChar w:fldCharType="begin"/>
      </w:r>
      <w:r w:rsidR="0072151F">
        <w:instrText xml:space="preserve"> SEQ Figure \* ARABIC </w:instrText>
      </w:r>
      <w:r w:rsidR="0072151F">
        <w:fldChar w:fldCharType="separate"/>
      </w:r>
      <w:r w:rsidR="00801EDB">
        <w:rPr>
          <w:noProof/>
        </w:rPr>
        <w:t>14</w:t>
      </w:r>
      <w:r w:rsidR="0072151F">
        <w:rPr>
          <w:noProof/>
        </w:rPr>
        <w:fldChar w:fldCharType="end"/>
      </w:r>
      <w:bookmarkEnd w:id="42"/>
      <w:r>
        <w:t xml:space="preserve"> - Data_logger.py functions</w:t>
      </w:r>
    </w:p>
    <w:p w14:paraId="7781932E" w14:textId="3CC22B1E" w:rsidR="00D678FC"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lang w:eastAsia="en-GB"/>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1742074" w14:textId="3D4AF43A" w:rsidR="004B3F49" w:rsidRDefault="004B3F49" w:rsidP="004B3F49">
      <w:pPr>
        <w:pStyle w:val="Caption"/>
        <w:jc w:val="center"/>
      </w:pPr>
      <w:bookmarkStart w:id="43" w:name="_Ref512778102"/>
      <w:r>
        <w:t xml:space="preserve">Figure </w:t>
      </w:r>
      <w:r w:rsidR="0072151F">
        <w:fldChar w:fldCharType="begin"/>
      </w:r>
      <w:r w:rsidR="0072151F">
        <w:instrText xml:space="preserve"> SEQ Figure \* ARABIC </w:instrText>
      </w:r>
      <w:r w:rsidR="0072151F">
        <w:fldChar w:fldCharType="separate"/>
      </w:r>
      <w:r w:rsidR="00801EDB">
        <w:rPr>
          <w:noProof/>
        </w:rPr>
        <w:t>15</w:t>
      </w:r>
      <w:r w:rsidR="0072151F">
        <w:rPr>
          <w:noProof/>
        </w:rPr>
        <w:fldChar w:fldCharType="end"/>
      </w:r>
      <w:bookmarkEnd w:id="43"/>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proofErr w:type="gramStart"/>
      <w:r w:rsidRPr="00596380">
        <w:rPr>
          <w:rFonts w:ascii="Courier" w:hAnsi="Courier"/>
          <w:i/>
        </w:rPr>
        <w:t>main(</w:t>
      </w:r>
      <w:proofErr w:type="gramEnd"/>
      <w:r w:rsidRPr="00596380">
        <w:rPr>
          <w:rFonts w:ascii="Courier" w:hAnsi="Courier"/>
          <w:i/>
        </w:rPr>
        <w:t>)</w:t>
      </w:r>
      <w:r>
        <w:t>” function would be used to call other functions in the correct order and would act as a loop when creating new files to log.</w:t>
      </w:r>
    </w:p>
    <w:p w14:paraId="523E59A5" w14:textId="5605A3AF" w:rsidR="00EE5489" w:rsidRPr="00EE5489" w:rsidRDefault="00D678FC" w:rsidP="00FA3D4A">
      <w:pPr>
        <w:jc w:val="both"/>
      </w:pPr>
      <w:r>
        <w:t>The first file that would be called would be the “</w:t>
      </w:r>
      <w:proofErr w:type="spellStart"/>
      <w:r w:rsidRPr="00596380">
        <w:rPr>
          <w:rFonts w:ascii="Courier" w:hAnsi="Courier"/>
          <w:i/>
        </w:rPr>
        <w:t>create_</w:t>
      </w:r>
      <w:proofErr w:type="gramStart"/>
      <w:r w:rsidRPr="00596380">
        <w:rPr>
          <w:rFonts w:ascii="Courier" w:hAnsi="Courier"/>
          <w:i/>
        </w:rPr>
        <w:t>file</w:t>
      </w:r>
      <w:proofErr w:type="spellEnd"/>
      <w:r w:rsidRPr="00596380">
        <w:rPr>
          <w:rFonts w:ascii="Courier" w:hAnsi="Courier"/>
          <w:i/>
        </w:rPr>
        <w:t>(</w:t>
      </w:r>
      <w:proofErr w:type="gramEnd"/>
      <w:r w:rsidRPr="00596380">
        <w:rPr>
          <w:rFonts w:ascii="Courier" w:hAnsi="Courier"/>
          <w:i/>
        </w:rPr>
        <w:t>)</w:t>
      </w:r>
      <w:r>
        <w:t xml:space="preserve">” function which would return a file-path or </w:t>
      </w:r>
      <w:r w:rsidR="000F0A11">
        <w:t xml:space="preserve"> </w:t>
      </w:r>
      <w:r>
        <w:t>file object type. This would return back to the “</w:t>
      </w:r>
      <w:proofErr w:type="gramStart"/>
      <w:r w:rsidRPr="00596380">
        <w:rPr>
          <w:rFonts w:ascii="Courier" w:hAnsi="Courier"/>
          <w:i/>
        </w:rPr>
        <w:t>main(</w:t>
      </w:r>
      <w:proofErr w:type="gramEnd"/>
      <w:r w:rsidRPr="00596380">
        <w:rPr>
          <w:rFonts w:ascii="Courier" w:hAnsi="Courier"/>
          <w:i/>
        </w:rPr>
        <w:t>)</w:t>
      </w:r>
      <w:r>
        <w:t>” function.</w:t>
      </w:r>
      <w:r w:rsidR="004B3F49">
        <w:t xml:space="preserve"> The file would then be passed to the “</w:t>
      </w:r>
      <w:proofErr w:type="spellStart"/>
      <w:r w:rsidR="004B3F49" w:rsidRPr="00596380">
        <w:rPr>
          <w:rFonts w:ascii="Courier" w:hAnsi="Courier"/>
          <w:i/>
        </w:rPr>
        <w:t>log_</w:t>
      </w:r>
      <w:proofErr w:type="gramStart"/>
      <w:r w:rsidR="004B3F49" w:rsidRPr="00596380">
        <w:rPr>
          <w:rFonts w:ascii="Courier" w:hAnsi="Courier"/>
          <w:i/>
        </w:rPr>
        <w:t>data</w:t>
      </w:r>
      <w:proofErr w:type="spellEnd"/>
      <w:r w:rsidR="004B3F49" w:rsidRPr="00596380">
        <w:rPr>
          <w:rFonts w:ascii="Courier" w:hAnsi="Courier"/>
          <w:i/>
        </w:rPr>
        <w:t>(</w:t>
      </w:r>
      <w:proofErr w:type="gramEnd"/>
      <w:r w:rsidR="004B3F49" w:rsidRPr="00596380">
        <w:rPr>
          <w:rFonts w:ascii="Courier" w:hAnsi="Courier"/>
          <w:i/>
        </w:rPr>
        <w:t>)</w:t>
      </w:r>
      <w:r w:rsidR="004B3F49">
        <w:t>” function</w:t>
      </w:r>
      <w:r w:rsidR="00033E46">
        <w:t>, data would be passed back to the log data function from “</w:t>
      </w:r>
      <w:proofErr w:type="spellStart"/>
      <w:r w:rsidR="00033E46" w:rsidRPr="00596380">
        <w:rPr>
          <w:rFonts w:ascii="Courier" w:hAnsi="Courier"/>
          <w:i/>
        </w:rPr>
        <w:t>get_air_quality_data</w:t>
      </w:r>
      <w:proofErr w:type="spellEnd"/>
      <w:r w:rsidR="00033E46" w:rsidRPr="00596380">
        <w:rPr>
          <w:rFonts w:ascii="Courier" w:hAnsi="Courier"/>
          <w:i/>
        </w:rPr>
        <w:t>()</w:t>
      </w:r>
      <w:r w:rsidR="00033E46">
        <w:t>” and “</w:t>
      </w:r>
      <w:proofErr w:type="spellStart"/>
      <w:r w:rsidR="00033E46" w:rsidRPr="00596380">
        <w:rPr>
          <w:rFonts w:ascii="Courier" w:hAnsi="Courier"/>
          <w:i/>
        </w:rPr>
        <w:t>get_gps_data</w:t>
      </w:r>
      <w:proofErr w:type="spellEnd"/>
      <w:r w:rsidR="00033E46" w:rsidRPr="00596380">
        <w:rPr>
          <w:rFonts w:ascii="Courier" w:hAnsi="Courier"/>
          <w:i/>
        </w:rPr>
        <w:t>()</w:t>
      </w:r>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033E46">
        <w:t xml:space="preserve">Figure </w:t>
      </w:r>
      <w:r w:rsidR="00033E46">
        <w:rPr>
          <w:noProof/>
        </w:rPr>
        <w:t>15</w:t>
      </w:r>
      <w:r w:rsidR="00033E46">
        <w:fldChar w:fldCharType="end"/>
      </w:r>
      <w:r w:rsidR="00033E46">
        <w:t>.</w:t>
      </w:r>
      <w:r w:rsidR="00C97A8A">
        <w:t xml:space="preserve"> </w:t>
      </w:r>
    </w:p>
    <w:p w14:paraId="25B26E75" w14:textId="232A1FF6" w:rsidR="00EE5489" w:rsidRDefault="00EE5489" w:rsidP="00EE5489">
      <w:pPr>
        <w:jc w:val="both"/>
      </w:pPr>
    </w:p>
    <w:p w14:paraId="2218F557" w14:textId="1A9E08E8" w:rsidR="00033E46" w:rsidRDefault="003B2A75" w:rsidP="00033E46">
      <w:pPr>
        <w:pStyle w:val="Heading3"/>
      </w:pPr>
      <w:r>
        <w:t xml:space="preserve">Upload (Upload.py) Design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lang w:eastAsia="en-GB"/>
        </w:rPr>
        <w:lastRenderedPageBreak/>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020BC195" w:rsidR="00C97A8A" w:rsidRDefault="00C97A8A" w:rsidP="00C97A8A">
      <w:pPr>
        <w:pStyle w:val="Caption"/>
        <w:jc w:val="center"/>
      </w:pPr>
      <w:bookmarkStart w:id="44" w:name="_Ref512781795"/>
      <w:r>
        <w:t xml:space="preserve">Figure </w:t>
      </w:r>
      <w:r w:rsidR="0072151F">
        <w:fldChar w:fldCharType="begin"/>
      </w:r>
      <w:r w:rsidR="0072151F">
        <w:instrText xml:space="preserve"> SEQ Figure \* ARABIC </w:instrText>
      </w:r>
      <w:r w:rsidR="0072151F">
        <w:fldChar w:fldCharType="separate"/>
      </w:r>
      <w:r w:rsidR="00801EDB">
        <w:rPr>
          <w:noProof/>
        </w:rPr>
        <w:t>16</w:t>
      </w:r>
      <w:r w:rsidR="0072151F">
        <w:rPr>
          <w:noProof/>
        </w:rPr>
        <w:fldChar w:fldCharType="end"/>
      </w:r>
      <w:bookmarkEnd w:id="44"/>
      <w:r>
        <w:t xml:space="preserve"> – Upload.py functionality</w:t>
      </w:r>
    </w:p>
    <w:p w14:paraId="38B5A577" w14:textId="77777777" w:rsidR="00C97A8A" w:rsidRDefault="00C97A8A" w:rsidP="003B2A75"/>
    <w:p w14:paraId="075CFEB4" w14:textId="5D32DBE3"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Universities MySQL server as shown in </w:t>
      </w:r>
      <w:r w:rsidR="00C97A8A">
        <w:fldChar w:fldCharType="begin"/>
      </w:r>
      <w:r w:rsidR="00C97A8A">
        <w:instrText xml:space="preserve"> REF _Ref512781795 \h </w:instrText>
      </w:r>
      <w:r w:rsidR="00C97A8A">
        <w:fldChar w:fldCharType="separate"/>
      </w:r>
      <w:r w:rsidR="00C97A8A">
        <w:t xml:space="preserve">Figure </w:t>
      </w:r>
      <w:r w:rsidR="00C97A8A">
        <w:rPr>
          <w:noProof/>
        </w:rPr>
        <w:t>16</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lang w:eastAsia="en-GB"/>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434827" w14:textId="71BC84BB" w:rsidR="003B2A75" w:rsidRDefault="00C97A8A" w:rsidP="00C97A8A">
      <w:pPr>
        <w:pStyle w:val="Caption"/>
        <w:jc w:val="center"/>
      </w:pPr>
      <w:r>
        <w:t xml:space="preserve">Figure </w:t>
      </w:r>
      <w:r w:rsidR="0072151F">
        <w:fldChar w:fldCharType="begin"/>
      </w:r>
      <w:r w:rsidR="0072151F">
        <w:instrText xml:space="preserve"> SEQ Figure \* ARABIC </w:instrText>
      </w:r>
      <w:r w:rsidR="0072151F">
        <w:fldChar w:fldCharType="separate"/>
      </w:r>
      <w:r w:rsidR="00801EDB">
        <w:rPr>
          <w:noProof/>
        </w:rPr>
        <w:t>17</w:t>
      </w:r>
      <w:r w:rsidR="0072151F">
        <w:rPr>
          <w:noProof/>
        </w:rPr>
        <w:fldChar w:fldCharType="end"/>
      </w:r>
      <w:r>
        <w:t xml:space="preserve"> - state machine showing designed function calls for upload.py</w:t>
      </w:r>
    </w:p>
    <w:p w14:paraId="4F849072" w14:textId="55C349E1" w:rsidR="003B2A75" w:rsidRPr="003B2A75" w:rsidRDefault="00B623EB" w:rsidP="00FA3D4A">
      <w:pPr>
        <w:jc w:val="both"/>
      </w:pPr>
      <w:r>
        <w:t>The “</w:t>
      </w:r>
      <w:proofErr w:type="gramStart"/>
      <w:r w:rsidRPr="00596380">
        <w:rPr>
          <w:rFonts w:ascii="Courier" w:hAnsi="Courier"/>
          <w:i/>
        </w:rPr>
        <w:t>main(</w:t>
      </w:r>
      <w:proofErr w:type="gramEnd"/>
      <w:r w:rsidRPr="00596380">
        <w:rPr>
          <w:rFonts w:ascii="Courier" w:hAnsi="Courier"/>
          <w:i/>
        </w:rPr>
        <w:t>)</w:t>
      </w:r>
      <w:r>
        <w:t>” function will provide a similar functionality to the “</w:t>
      </w:r>
      <w:r w:rsidRPr="00596380">
        <w:rPr>
          <w:rFonts w:ascii="Courier" w:hAnsi="Courier"/>
          <w:i/>
        </w:rPr>
        <w:t>main()</w:t>
      </w:r>
      <w:r>
        <w:t>” function in the data logger script. It’s to ensure that functions are called in the correct order and sets any variables needed. The first function to be called would be the “</w:t>
      </w:r>
      <w:proofErr w:type="spellStart"/>
      <w:r w:rsidRPr="00596380">
        <w:rPr>
          <w:rFonts w:ascii="Courier" w:hAnsi="Courier"/>
          <w:i/>
        </w:rPr>
        <w:t>find_log_</w:t>
      </w:r>
      <w:proofErr w:type="gramStart"/>
      <w:r w:rsidRPr="00596380">
        <w:rPr>
          <w:rFonts w:ascii="Courier" w:hAnsi="Courier"/>
          <w:i/>
        </w:rPr>
        <w:t>files</w:t>
      </w:r>
      <w:proofErr w:type="spellEnd"/>
      <w:r w:rsidRPr="00596380">
        <w:rPr>
          <w:rFonts w:ascii="Courier" w:hAnsi="Courier"/>
          <w:i/>
        </w:rPr>
        <w:t>(</w:t>
      </w:r>
      <w:proofErr w:type="gramEnd"/>
      <w:r w:rsidRPr="00596380">
        <w:rPr>
          <w:rFonts w:ascii="Courier" w:hAnsi="Courier"/>
          <w:i/>
        </w:rPr>
        <w:t>)</w:t>
      </w:r>
      <w:r>
        <w:t>” which would provide a list of the available files to upload in the “/log/” directory. The “</w:t>
      </w:r>
      <w:proofErr w:type="spellStart"/>
      <w:r w:rsidRPr="00596380">
        <w:rPr>
          <w:rFonts w:ascii="Courier" w:hAnsi="Courier"/>
          <w:i/>
        </w:rPr>
        <w:t>connect_to_</w:t>
      </w:r>
      <w:proofErr w:type="gramStart"/>
      <w:r w:rsidRPr="00596380">
        <w:rPr>
          <w:rFonts w:ascii="Courier" w:hAnsi="Courier"/>
          <w:i/>
        </w:rPr>
        <w:t>db</w:t>
      </w:r>
      <w:proofErr w:type="spellEnd"/>
      <w:r w:rsidRPr="00596380">
        <w:rPr>
          <w:rFonts w:ascii="Courier" w:hAnsi="Courier"/>
          <w:i/>
        </w:rPr>
        <w:t>(</w:t>
      </w:r>
      <w:proofErr w:type="gramEnd"/>
      <w:r w:rsidRPr="00596380">
        <w:rPr>
          <w:rFonts w:ascii="Courier" w:hAnsi="Courier"/>
          <w:i/>
        </w:rPr>
        <w:t>)</w:t>
      </w:r>
      <w:r>
        <w:t>” would be called next and that would provide a secure connection to the MySQL server.</w:t>
      </w:r>
      <w:r w:rsidR="007C3DD5">
        <w:t xml:space="preserve"> The “</w:t>
      </w:r>
      <w:proofErr w:type="gramStart"/>
      <w:r w:rsidR="007C3DD5" w:rsidRPr="00596380">
        <w:rPr>
          <w:rFonts w:ascii="Courier" w:hAnsi="Courier"/>
          <w:i/>
        </w:rPr>
        <w:t>upload(</w:t>
      </w:r>
      <w:proofErr w:type="gramEnd"/>
      <w:r w:rsidR="007C3DD5" w:rsidRPr="00596380">
        <w:rPr>
          <w:rFonts w:ascii="Courier" w:hAnsi="Courier"/>
          <w:i/>
        </w:rPr>
        <w:t>)</w:t>
      </w:r>
      <w:r w:rsidR="007C3DD5">
        <w:t xml:space="preserve">” function would use this connection to read the files and upload the data. Once the file had been completed it would be removed from the directory and the function would move onto the next file. </w:t>
      </w:r>
    </w:p>
    <w:p w14:paraId="70513511" w14:textId="5A88165D" w:rsidR="00A11B8A" w:rsidRDefault="007C3DD5" w:rsidP="00030D48">
      <w:pPr>
        <w:pStyle w:val="Heading2"/>
      </w:pPr>
      <w:r>
        <w:t>Visualisation Software Design</w:t>
      </w:r>
    </w:p>
    <w:p w14:paraId="763B3682" w14:textId="50037658"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w:t>
      </w:r>
      <w:r w:rsidR="00F9436B">
        <w:lastRenderedPageBreak/>
        <w:t xml:space="preserve">credentials would be necessary, these would need to be hidden from the public. Therefore, a hosting server with </w:t>
      </w:r>
      <w:r w:rsidR="00CC4810">
        <w:t>PHP</w:t>
      </w:r>
      <w:r w:rsidR="00F9436B">
        <w:t xml:space="preserve"> was necessary.</w:t>
      </w:r>
    </w:p>
    <w:p w14:paraId="2EA35ED2" w14:textId="036FE1EF" w:rsidR="00F9436B" w:rsidRDefault="00F9436B" w:rsidP="00FA3D4A">
      <w:pPr>
        <w:keepNext/>
        <w:jc w:val="center"/>
      </w:pPr>
      <w:r>
        <w:rPr>
          <w:noProof/>
          <w:lang w:eastAsia="en-GB"/>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09AA75B3" w:rsidR="007C3DD5" w:rsidRDefault="00F9436B" w:rsidP="00F9436B">
      <w:pPr>
        <w:pStyle w:val="Caption"/>
        <w:jc w:val="center"/>
      </w:pPr>
      <w:bookmarkStart w:id="45" w:name="_Ref512785640"/>
      <w:r>
        <w:t xml:space="preserve">Figure </w:t>
      </w:r>
      <w:r w:rsidR="0072151F">
        <w:fldChar w:fldCharType="begin"/>
      </w:r>
      <w:r w:rsidR="0072151F">
        <w:instrText xml:space="preserve"> SEQ Figure \* ARABIC </w:instrText>
      </w:r>
      <w:r w:rsidR="0072151F">
        <w:fldChar w:fldCharType="separate"/>
      </w:r>
      <w:r w:rsidR="00801EDB">
        <w:rPr>
          <w:noProof/>
        </w:rPr>
        <w:t>18</w:t>
      </w:r>
      <w:r w:rsidR="0072151F">
        <w:rPr>
          <w:noProof/>
        </w:rPr>
        <w:fldChar w:fldCharType="end"/>
      </w:r>
      <w:bookmarkEnd w:id="45"/>
      <w:r>
        <w:t xml:space="preserve"> - visualisation software design</w:t>
      </w:r>
    </w:p>
    <w:p w14:paraId="5DEB68C5" w14:textId="545A9BC4" w:rsidR="001A1554" w:rsidRDefault="00FA3D4A" w:rsidP="008A59E8">
      <w:pPr>
        <w:jc w:val="both"/>
      </w:pPr>
      <w:r>
        <w:fldChar w:fldCharType="begin"/>
      </w:r>
      <w:r>
        <w:instrText xml:space="preserve"> REF _Ref512785640 \h </w:instrText>
      </w:r>
      <w:r>
        <w:fldChar w:fldCharType="separate"/>
      </w:r>
      <w:r>
        <w:t xml:space="preserve">Figure </w:t>
      </w:r>
      <w:r>
        <w:rPr>
          <w:noProof/>
        </w:rPr>
        <w:t>18</w:t>
      </w:r>
      <w:r>
        <w:fldChar w:fldCharType="end"/>
      </w:r>
      <w:r>
        <w:t xml:space="preserve"> shows the Two pages were designed to be visible to the user and these were the main page (“map.html”) and the about page (“About.html”). The user would access the pages through the Aberystwyth university student hosting server. Any </w:t>
      </w:r>
      <w:r w:rsidR="00CC4810">
        <w:t>PHP</w:t>
      </w:r>
      <w:r>
        <w:t xml:space="preserve"> scripts could be run server side, this was designed for security in mind.</w:t>
      </w:r>
      <w:r w:rsidR="001A1554">
        <w:t xml:space="preserve"> The </w:t>
      </w:r>
      <w:r w:rsidR="00CC4810">
        <w:t>PHP</w:t>
      </w:r>
      <w:r w:rsidR="001A1554">
        <w:t xml:space="preserve"> would contact the MySQL server and retrieve all the data required for the map page.</w:t>
      </w:r>
    </w:p>
    <w:p w14:paraId="16965461" w14:textId="1C3F0018" w:rsidR="001A1554" w:rsidRDefault="001A1554" w:rsidP="007C3DD5"/>
    <w:p w14:paraId="02667FAF" w14:textId="6F8CB6AC" w:rsidR="00F9436B" w:rsidRDefault="001A1554" w:rsidP="008A59E8">
      <w:pPr>
        <w:jc w:val="both"/>
      </w:pPr>
      <w:r>
        <w:t xml:space="preserve">The about page would not require any </w:t>
      </w:r>
      <w:r w:rsidR="00BF389F">
        <w:t xml:space="preserve">special functions (JavaScript or </w:t>
      </w:r>
      <w:r w:rsidR="00CC4810">
        <w:t>PHP</w:t>
      </w:r>
      <w:r w:rsidR="00BF389F">
        <w:t xml:space="preserve">). The map page however would require additional functions other than the </w:t>
      </w:r>
      <w:r w:rsidR="00CC4810">
        <w:t>PHP</w:t>
      </w:r>
      <w:r w:rsidR="00BF389F">
        <w:t xml:space="preserve"> script. This was to handle the third party OpenStreetMap and additional plugins to draw the heat</w:t>
      </w:r>
      <w:r w:rsidR="002A2838">
        <w:t xml:space="preserve"> </w:t>
      </w:r>
      <w:r w:rsidR="00BF389F">
        <w: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29409477" w14:textId="00BC03A1" w:rsidR="007C3DD5" w:rsidRDefault="007C3DD5" w:rsidP="007C3DD5">
      <w:pPr>
        <w:pStyle w:val="Heading2"/>
      </w:pPr>
      <w:r>
        <w:t>Visualisation User Interface Design</w:t>
      </w:r>
    </w:p>
    <w:p w14:paraId="47E3EA84" w14:textId="77777777" w:rsidR="00FC09A0" w:rsidRPr="00FC09A0" w:rsidRDefault="00FC09A0" w:rsidP="00FC09A0"/>
    <w:p w14:paraId="3670DC63" w14:textId="0879B862" w:rsidR="00FC09A0" w:rsidRDefault="00FC09A0" w:rsidP="00C1246A">
      <w:pPr>
        <w:jc w:val="both"/>
      </w:pPr>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lang w:eastAsia="en-GB"/>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57B03A69" w:rsidR="001F35A4" w:rsidRDefault="008A59E8" w:rsidP="008A59E8">
      <w:pPr>
        <w:pStyle w:val="Caption"/>
        <w:jc w:val="center"/>
      </w:pPr>
      <w:bookmarkStart w:id="46" w:name="_Ref512788549"/>
      <w:r>
        <w:t xml:space="preserve">Figure </w:t>
      </w:r>
      <w:r w:rsidR="0072151F">
        <w:fldChar w:fldCharType="begin"/>
      </w:r>
      <w:r w:rsidR="0072151F">
        <w:instrText xml:space="preserve"> SEQ Figure \* ARABIC </w:instrText>
      </w:r>
      <w:r w:rsidR="0072151F">
        <w:fldChar w:fldCharType="separate"/>
      </w:r>
      <w:r w:rsidR="00801EDB">
        <w:rPr>
          <w:noProof/>
        </w:rPr>
        <w:t>19</w:t>
      </w:r>
      <w:r w:rsidR="0072151F">
        <w:rPr>
          <w:noProof/>
        </w:rPr>
        <w:fldChar w:fldCharType="end"/>
      </w:r>
      <w:bookmarkEnd w:id="46"/>
      <w:r>
        <w:t xml:space="preserve"> - map.html page</w:t>
      </w:r>
      <w:r w:rsidR="00B108D9">
        <w:t xml:space="preserve"> user interface design</w:t>
      </w:r>
    </w:p>
    <w:p w14:paraId="0B388EDA" w14:textId="23843EEE" w:rsidR="00E371D8" w:rsidRDefault="00E371D8" w:rsidP="00C1246A">
      <w:pPr>
        <w:jc w:val="both"/>
      </w:pPr>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D2DFA">
        <w:t xml:space="preserve">Figure </w:t>
      </w:r>
      <w:r w:rsidR="001D2DFA">
        <w:rPr>
          <w:noProof/>
        </w:rPr>
        <w:t>19</w:t>
      </w:r>
      <w:r w:rsidR="001D2DFA">
        <w:fldChar w:fldCharType="end"/>
      </w:r>
      <w:r w:rsidR="001D2DFA">
        <w:t xml:space="preserve">) this would be completed using the “div” tags provided in HTML and using CSS to allocate </w:t>
      </w:r>
      <w:r w:rsidR="00FC09A0">
        <w:t xml:space="preserve">sections of the page. This is designed to be responsive on window size change using the “%” </w:t>
      </w:r>
      <w:r w:rsidR="00FC09A0">
        <w:lastRenderedPageBreak/>
        <w:t>in CSS rather than “px”. Percentage will take a percentage of the page rather than use a pre-allocated number of pixels.</w:t>
      </w:r>
    </w:p>
    <w:p w14:paraId="236EE4D6" w14:textId="77777777" w:rsidR="00FC09A0" w:rsidRDefault="00FC09A0" w:rsidP="00C1246A">
      <w:pPr>
        <w:jc w:val="both"/>
      </w:pPr>
    </w:p>
    <w:p w14:paraId="7F796C3A" w14:textId="2949A934" w:rsidR="008A59E8" w:rsidRDefault="008A59E8" w:rsidP="00C1246A">
      <w:pPr>
        <w:jc w:val="both"/>
      </w:pPr>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w:t>
      </w:r>
      <w:r w:rsidR="002A2838">
        <w:t xml:space="preserve"> </w:t>
      </w:r>
      <w:r w:rsidR="00E371D8">
        <w:t>map.</w:t>
      </w:r>
    </w:p>
    <w:p w14:paraId="1A58485B" w14:textId="3482A1C2" w:rsidR="00E371D8" w:rsidRDefault="00E371D8" w:rsidP="00C1246A">
      <w:pPr>
        <w:jc w:val="both"/>
      </w:pPr>
    </w:p>
    <w:p w14:paraId="128451CB" w14:textId="08B45C26" w:rsidR="00E371D8" w:rsidRDefault="00FC09A0" w:rsidP="00C1246A">
      <w:pPr>
        <w:jc w:val="both"/>
      </w:pPr>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C1246A">
      <w:pPr>
        <w:jc w:val="both"/>
      </w:pPr>
    </w:p>
    <w:p w14:paraId="0597CE68" w14:textId="3C24FC51" w:rsidR="00FC09A0" w:rsidRDefault="00FC09A0" w:rsidP="00C1246A">
      <w:pPr>
        <w:jc w:val="both"/>
      </w:pPr>
      <w:r>
        <w:t>The interactive tools section of the webpage would allow the user to switch data from T</w:t>
      </w:r>
      <w:r w:rsidR="004929AF">
        <w:t>V</w:t>
      </w:r>
      <w:r>
        <w:t>OC</w:t>
      </w:r>
      <w:r w:rsidR="004929AF">
        <w:t xml:space="preserve"> (TOC)</w:t>
      </w:r>
      <w:r>
        <w:t xml:space="preserve"> 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lang w:eastAsia="en-GB"/>
        </w:rPr>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19EF976F" w:rsidR="00B108D9" w:rsidRDefault="00B108D9" w:rsidP="00A91CB0">
      <w:pPr>
        <w:pStyle w:val="Caption"/>
        <w:jc w:val="center"/>
      </w:pPr>
      <w:bookmarkStart w:id="47" w:name="_Ref513128330"/>
      <w:r>
        <w:t xml:space="preserve">Figure </w:t>
      </w:r>
      <w:r w:rsidR="0072151F">
        <w:fldChar w:fldCharType="begin"/>
      </w:r>
      <w:r w:rsidR="0072151F">
        <w:instrText xml:space="preserve"> SEQ Figure \* ARABIC </w:instrText>
      </w:r>
      <w:r w:rsidR="0072151F">
        <w:fldChar w:fldCharType="separate"/>
      </w:r>
      <w:r w:rsidR="00801EDB">
        <w:rPr>
          <w:noProof/>
        </w:rPr>
        <w:t>20</w:t>
      </w:r>
      <w:r w:rsidR="0072151F">
        <w:rPr>
          <w:noProof/>
        </w:rPr>
        <w:fldChar w:fldCharType="end"/>
      </w:r>
      <w:bookmarkEnd w:id="47"/>
      <w:r>
        <w:t xml:space="preserve"> - About.html</w:t>
      </w:r>
      <w:r>
        <w:rPr>
          <w:noProof/>
        </w:rPr>
        <w:t xml:space="preserve"> user interface design</w:t>
      </w:r>
    </w:p>
    <w:p w14:paraId="00034508" w14:textId="19207D43" w:rsidR="00A91CB0" w:rsidRDefault="00230394" w:rsidP="00C1246A">
      <w:pPr>
        <w:jc w:val="both"/>
      </w:pPr>
      <w:r>
        <w:t xml:space="preserve">The about page was designed to display information about the website. This could include any thanks needed for libraries </w:t>
      </w:r>
      <w:r w:rsidR="00A91CB0">
        <w:t>or installation instructions for the website. The “div” tags will be different for this page compared to the map webpage. The menu bar was designed to be 100% of the window width, stretching across the page. The CSS should centre the information on the page.</w:t>
      </w:r>
    </w:p>
    <w:p w14:paraId="2736B3D5" w14:textId="77777777" w:rsidR="00806CFF" w:rsidRDefault="00711DBE" w:rsidP="004C12FA">
      <w:pPr>
        <w:pStyle w:val="Heading1"/>
      </w:pPr>
      <w:bookmarkStart w:id="48" w:name="_Toc222978602"/>
      <w:bookmarkStart w:id="49" w:name="_Toc512723999"/>
      <w:commentRangeStart w:id="50"/>
      <w:r>
        <w:t>Implementation</w:t>
      </w:r>
      <w:bookmarkEnd w:id="24"/>
      <w:bookmarkEnd w:id="48"/>
      <w:commentRangeEnd w:id="50"/>
      <w:r w:rsidR="0081726A">
        <w:rPr>
          <w:rStyle w:val="CommentReference"/>
          <w:rFonts w:ascii="Arial" w:eastAsiaTheme="minorEastAsia" w:hAnsi="Arial" w:cs="Arial"/>
          <w:b w:val="0"/>
          <w:bCs w:val="0"/>
        </w:rPr>
        <w:commentReference w:id="50"/>
      </w:r>
      <w:bookmarkEnd w:id="49"/>
    </w:p>
    <w:p w14:paraId="4BBA4315" w14:textId="559E6720" w:rsidR="00987AF7" w:rsidRDefault="00987AF7" w:rsidP="00987AF7">
      <w:pPr>
        <w:pStyle w:val="Heading2"/>
      </w:pPr>
      <w:bookmarkStart w:id="51" w:name="_Toc192777712"/>
      <w:r>
        <w:t>Hardware implementation</w:t>
      </w:r>
    </w:p>
    <w:p w14:paraId="38E71F60" w14:textId="163C8C8A" w:rsidR="005C3E41" w:rsidRDefault="005C3E41" w:rsidP="00C1246A">
      <w:pPr>
        <w:jc w:val="both"/>
      </w:pPr>
      <w:r>
        <w:t xml:space="preserve">When the hardware implementation had been designed and the interfaces were confirmed to work with one another, the parts were ordered. </w:t>
      </w:r>
    </w:p>
    <w:p w14:paraId="6468A23D" w14:textId="6CB0CF18" w:rsidR="005C3E41" w:rsidRDefault="005C3E41" w:rsidP="00C1246A">
      <w:pPr>
        <w:jc w:val="both"/>
      </w:pPr>
      <w:r w:rsidRPr="005C3E41">
        <w:lastRenderedPageBreak/>
        <w:t>Between the first hardware design and implementation a mistake was noticed when selecting the air quality sensor. The type of mounting had not been considered, the air quality sensor was a type of surface mount and had no pins to connect to. This was overseen as the functionality of the device was focused on.</w:t>
      </w:r>
      <w:r>
        <w:t xml:space="preserve"> To overcome this problem a solution was found by Dr Neal </w:t>
      </w:r>
      <w:proofErr w:type="spellStart"/>
      <w:r>
        <w:t>Snooke</w:t>
      </w:r>
      <w:proofErr w:type="spellEnd"/>
      <w:r>
        <w:t>, who suggested</w:t>
      </w:r>
      <w:r w:rsidR="00DB0874">
        <w:t xml:space="preserve"> that because of the spacings between the mounts was like the spacing found on a breadboard, 2.5mm pin header strips were soldered to the air quality sensor mount spaces.</w:t>
      </w:r>
    </w:p>
    <w:p w14:paraId="5605C507" w14:textId="35D7C32E" w:rsidR="00DB0874" w:rsidRDefault="00DB0874" w:rsidP="005C3E41"/>
    <w:p w14:paraId="31678E48" w14:textId="2D070A1F" w:rsidR="00DB0874" w:rsidRDefault="00DB0874" w:rsidP="00C1246A">
      <w:pPr>
        <w:jc w:val="both"/>
      </w:pPr>
      <w:r>
        <w:t xml:space="preserve">The design for the I2C interface changed when it was realised that pull-up resisters were needed (as mentioned in Section </w:t>
      </w:r>
      <w:r>
        <w:fldChar w:fldCharType="begin"/>
      </w:r>
      <w:r>
        <w:instrText xml:space="preserve"> REF _Ref512797872 \w \h </w:instrText>
      </w:r>
      <w:r>
        <w:fldChar w:fldCharType="separate"/>
      </w:r>
      <w:r>
        <w:t>2.2</w:t>
      </w:r>
      <w:r>
        <w:fldChar w:fldCharType="end"/>
      </w:r>
      <w:r>
        <w:t xml:space="preserve"> </w:t>
      </w:r>
      <w:r>
        <w:fldChar w:fldCharType="begin"/>
      </w:r>
      <w:r>
        <w:instrText xml:space="preserve"> REF _Ref512797876 \h </w:instrText>
      </w:r>
      <w:r>
        <w:fldChar w:fldCharType="separate"/>
      </w:r>
      <w:r>
        <w:t>Hardware Design</w:t>
      </w:r>
      <w:r>
        <w:fldChar w:fldCharType="end"/>
      </w:r>
      <w:r>
        <w:t xml:space="preserve">). This was noticed during development of the communication between the air quality sensor and the RPI (as mentioned in Section </w:t>
      </w:r>
      <w:r>
        <w:fldChar w:fldCharType="begin"/>
      </w:r>
      <w:r>
        <w:instrText xml:space="preserve"> REF _Ref512798093 \r \h </w:instrText>
      </w:r>
      <w:r>
        <w:fldChar w:fldCharType="separate"/>
      </w:r>
      <w:r>
        <w:t>3.3.1</w:t>
      </w:r>
      <w:r>
        <w:fldChar w:fldCharType="end"/>
      </w:r>
      <w:r>
        <w:t xml:space="preserve"> </w:t>
      </w:r>
      <w:r>
        <w:fldChar w:fldCharType="begin"/>
      </w:r>
      <w:r>
        <w:instrText xml:space="preserve"> REF _Ref512798093 \h </w:instrText>
      </w:r>
      <w:r>
        <w:fldChar w:fldCharType="separate"/>
      </w:r>
      <w:r>
        <w:t>Data logger</w:t>
      </w:r>
      <w:r>
        <w:fldChar w:fldCharType="end"/>
      </w:r>
      <w:r>
        <w:t>).</w:t>
      </w:r>
    </w:p>
    <w:p w14:paraId="021C018F" w14:textId="18378CB8" w:rsidR="00DB0874" w:rsidRDefault="00DB0874" w:rsidP="005C3E41"/>
    <w:p w14:paraId="261E3C52" w14:textId="676ABBDF" w:rsidR="00DB0874" w:rsidRDefault="00DB0874" w:rsidP="00C1246A">
      <w:pPr>
        <w:jc w:val="both"/>
      </w:pPr>
      <w:r>
        <w:t>During development it was difficult to know whether the RPI was logging any data,</w:t>
      </w:r>
      <w:r w:rsidR="000E3BC3">
        <w:t xml:space="preserve"> this then led to the LED being implemented for the hardware. The script would cause the LED to flash </w:t>
      </w:r>
      <w:proofErr w:type="gramStart"/>
      <w:r w:rsidR="000E3BC3">
        <w:t>a number of</w:t>
      </w:r>
      <w:proofErr w:type="gramEnd"/>
      <w:r w:rsidR="000E3BC3">
        <w:t xml:space="preserve"> times depending on the current state.</w:t>
      </w:r>
    </w:p>
    <w:p w14:paraId="56466705" w14:textId="789300E8" w:rsidR="00987AF7" w:rsidRDefault="00987AF7" w:rsidP="00987AF7">
      <w:pPr>
        <w:pStyle w:val="Heading2"/>
      </w:pPr>
      <w:r>
        <w:t>Setting up the environment</w:t>
      </w:r>
      <w:r w:rsidR="000E3BC3">
        <w:t xml:space="preserve"> for the Raspberry Pi</w:t>
      </w:r>
    </w:p>
    <w:p w14:paraId="3A96B26D" w14:textId="2E42F392" w:rsidR="000E2FDE" w:rsidRPr="000E2FDE" w:rsidRDefault="000E2FDE" w:rsidP="000E2FDE">
      <w:pPr>
        <w:pStyle w:val="Heading3"/>
      </w:pPr>
      <w:r>
        <w:t>Installing Linux and connecting to the RPI</w:t>
      </w:r>
    </w:p>
    <w:p w14:paraId="787B4280" w14:textId="65848143" w:rsidR="000E3BC3" w:rsidRDefault="000E3BC3" w:rsidP="00C1246A">
      <w:pPr>
        <w:jc w:val="both"/>
      </w:pPr>
      <w:r>
        <w:t>When setting up the environment I had decided on using the Raspbian Lite distribution of Linux</w:t>
      </w:r>
      <w:r w:rsidR="00971CC2">
        <w:t>. The OS image was downloaded from the Raspberry Pi website. The website mentioned the use of a SD flasher for mounting the image called Etcher. Once the installation had completed, it was connected to the RPI. The RPI was connected to the local network using an ethernet cable, the default user that is created is “pi” with the hostname of the RPI being “</w:t>
      </w:r>
      <w:proofErr w:type="spellStart"/>
      <w:r w:rsidR="00971CC2">
        <w:t>raspberrypi</w:t>
      </w:r>
      <w:proofErr w:type="spellEnd"/>
      <w:r w:rsidR="00971CC2">
        <w:t xml:space="preserve">”. Putty was used in attempt to connect to the RPI </w:t>
      </w:r>
      <w:r w:rsidR="0006338C">
        <w:t>to set up the WLAN using “</w:t>
      </w:r>
      <w:proofErr w:type="spellStart"/>
      <w:r w:rsidR="0006338C">
        <w:t>pi@raspberrypi</w:t>
      </w:r>
      <w:proofErr w:type="spellEnd"/>
      <w:r w:rsidR="0006338C">
        <w:t xml:space="preserve">” as the hostname, though this failed. After researching it was found that an additional file needed to be created on the RPI </w:t>
      </w:r>
      <w:proofErr w:type="gramStart"/>
      <w:r w:rsidR="0006338C">
        <w:t>in order to</w:t>
      </w:r>
      <w:proofErr w:type="gramEnd"/>
      <w:r w:rsidR="0006338C">
        <w:t xml:space="preserve"> use SSH. The file that needed to be created on the boot partition was “</w:t>
      </w:r>
      <w:proofErr w:type="spellStart"/>
      <w:r w:rsidR="0006338C">
        <w:t>ssh</w:t>
      </w:r>
      <w:proofErr w:type="spellEnd"/>
      <w:r w:rsidR="0006338C">
        <w:t xml:space="preserve">” with no </w:t>
      </w:r>
      <w:r w:rsidR="00B757C8">
        <w:t xml:space="preserve">file </w:t>
      </w:r>
      <w:r w:rsidR="0006338C">
        <w:t>extensions. The process was repeated and the RPI could successfully be connected to the WLAN, not needing the ethernet connection anymore.</w:t>
      </w:r>
      <w:r w:rsidR="00D56AFF">
        <w:t xml:space="preserve"> The hostname was then changed, it is advised to change the default hostname to prevent confusion if another pi was introduced to the same network, </w:t>
      </w:r>
      <w:r w:rsidR="00596380">
        <w:t>and it</w:t>
      </w:r>
      <w:r w:rsidR="00D56AFF">
        <w:t xml:space="preserve"> was changed to “rdm10pi”.</w:t>
      </w:r>
    </w:p>
    <w:p w14:paraId="579A4D77" w14:textId="1C7F82FB" w:rsidR="0006338C" w:rsidRDefault="000E2FDE" w:rsidP="000E2FDE">
      <w:pPr>
        <w:pStyle w:val="Heading3"/>
      </w:pPr>
      <w:r>
        <w:t>Setting up the samba server</w:t>
      </w:r>
    </w:p>
    <w:p w14:paraId="09F4C3DA" w14:textId="184CCD01" w:rsidR="00436EE1" w:rsidRPr="000E3BC3" w:rsidRDefault="0006338C" w:rsidP="00C1246A">
      <w:pPr>
        <w:jc w:val="both"/>
      </w:pPr>
      <w:r>
        <w:t xml:space="preserve">As logging into the pi and editing files </w:t>
      </w:r>
      <w:r w:rsidR="005529BD">
        <w:t xml:space="preserve">would </w:t>
      </w:r>
      <w:proofErr w:type="spellStart"/>
      <w:r w:rsidR="005529BD">
        <w:t>no</w:t>
      </w:r>
      <w:proofErr w:type="spellEnd"/>
      <w:r w:rsidR="005529BD">
        <w:t xml:space="preserve"> be an efficient or graphically friendly way of creating the python </w:t>
      </w:r>
      <w:r w:rsidR="000D2855">
        <w:t>scripts, it was decided to set the RPI as a server to simulate the standard client-server arrangement. This took longer than expected. I installed samba through the command line using “</w:t>
      </w:r>
      <w:proofErr w:type="spellStart"/>
      <w:r w:rsidR="000D2855" w:rsidRPr="001432CF">
        <w:rPr>
          <w:rFonts w:ascii="Courier" w:hAnsi="Courier"/>
          <w:i/>
        </w:rPr>
        <w:t>sudo</w:t>
      </w:r>
      <w:proofErr w:type="spellEnd"/>
      <w:r w:rsidR="000D2855" w:rsidRPr="001432CF">
        <w:rPr>
          <w:rFonts w:ascii="Courier" w:hAnsi="Courier"/>
          <w:i/>
        </w:rPr>
        <w:t xml:space="preserve"> apt-get install samba samba-common-bin</w:t>
      </w:r>
      <w:r w:rsidR="000D2855">
        <w:t>” which installed with no problem. The samba</w:t>
      </w:r>
      <w:r w:rsidR="00A63EA9">
        <w:t xml:space="preserve"> configuration file needed to be correct for it to work with the Windows computer on the network. The samba configuration </w:t>
      </w:r>
      <w:proofErr w:type="gramStart"/>
      <w:r w:rsidR="00A63EA9">
        <w:t>was located in</w:t>
      </w:r>
      <w:proofErr w:type="gramEnd"/>
      <w:r w:rsidR="00A63EA9">
        <w:t xml:space="preserve"> “/etc/samba/</w:t>
      </w:r>
      <w:proofErr w:type="spellStart"/>
      <w:r w:rsidR="00A63EA9">
        <w:t>smb.conf</w:t>
      </w:r>
      <w:proofErr w:type="spellEnd"/>
      <w:r w:rsidR="00A63EA9">
        <w:t>”. A configuration (</w:t>
      </w:r>
      <w:r w:rsidR="00B9184E">
        <w:fldChar w:fldCharType="begin"/>
      </w:r>
      <w:r w:rsidR="00B9184E">
        <w:instrText xml:space="preserve"> REF _Ref512802780 \h </w:instrText>
      </w:r>
      <w:r w:rsidR="00B9184E">
        <w:fldChar w:fldCharType="separate"/>
      </w:r>
      <w:r w:rsidR="00B9184E">
        <w:t xml:space="preserve">Appendix </w:t>
      </w:r>
      <w:r w:rsidR="00B9184E">
        <w:rPr>
          <w:noProof/>
        </w:rPr>
        <w:t>F</w:t>
      </w:r>
      <w:r w:rsidR="00B9184E">
        <w:fldChar w:fldCharType="end"/>
      </w:r>
      <w:r w:rsidR="00A63EA9">
        <w:t>) was appended to the end of the file but it didn’t seem to appear on the network</w:t>
      </w:r>
      <w:r w:rsidR="00B9184E">
        <w:t>. This lead to reading the documentation for samba. It was discovered an additional setting needed to be included to the configuration file which was “</w:t>
      </w:r>
      <w:r w:rsidR="00B9184E" w:rsidRPr="001432CF">
        <w:rPr>
          <w:rFonts w:ascii="Courier New" w:hAnsi="Courier New" w:cs="Courier New"/>
          <w:i/>
        </w:rPr>
        <w:t>wins support = yes</w:t>
      </w:r>
      <w:r w:rsidR="00B9184E">
        <w:t>”, this enabled Windows support. The file share was easily mountable to the</w:t>
      </w:r>
      <w:r w:rsidR="00C229B9">
        <w:t xml:space="preserve"> windows file explorer, this led to easily creating new files and folders within the pi users home directory. An IDE or source code editor could then be used to develop. </w:t>
      </w:r>
    </w:p>
    <w:p w14:paraId="5B103D81" w14:textId="0B15923A" w:rsidR="00987AF7" w:rsidRDefault="00987AF7" w:rsidP="00987AF7">
      <w:pPr>
        <w:pStyle w:val="Heading2"/>
      </w:pPr>
      <w:r>
        <w:t>Monitoring System</w:t>
      </w:r>
      <w:r w:rsidR="000E2FDE">
        <w:t xml:space="preserve"> – Data Logger</w:t>
      </w:r>
    </w:p>
    <w:p w14:paraId="3FECE1EF" w14:textId="48AC302B" w:rsidR="00DB0874" w:rsidRDefault="000E2FDE" w:rsidP="000E2FDE">
      <w:pPr>
        <w:pStyle w:val="Heading3"/>
      </w:pPr>
      <w:r>
        <w:t>Retrieving serial readings</w:t>
      </w:r>
    </w:p>
    <w:p w14:paraId="1D3A62FA" w14:textId="4DCD760D" w:rsidR="00DB0874" w:rsidRDefault="00436EE1" w:rsidP="00DB0874">
      <w:r>
        <w:t>The data logger started by trying to get readings from both the UART interface on the GPS and the I2C interface on the air quality sensor.</w:t>
      </w:r>
      <w:r w:rsidR="00E82C1E">
        <w:t xml:space="preserve"> </w:t>
      </w:r>
      <w:r w:rsidR="00260326">
        <w:t xml:space="preserve">Before Serial or I2C could be </w:t>
      </w:r>
      <w:r w:rsidR="00260326">
        <w:lastRenderedPageBreak/>
        <w:t>implemented, it needed to be enabled on the RPI. This was done through the RPI configuration screen using the command “</w:t>
      </w:r>
      <w:proofErr w:type="spellStart"/>
      <w:r w:rsidR="00260326" w:rsidRPr="001432CF">
        <w:rPr>
          <w:rFonts w:ascii="Courier" w:hAnsi="Courier"/>
          <w:i/>
        </w:rPr>
        <w:t>sudo</w:t>
      </w:r>
      <w:proofErr w:type="spellEnd"/>
      <w:r w:rsidR="00260326" w:rsidRPr="001432CF">
        <w:rPr>
          <w:rFonts w:ascii="Courier" w:hAnsi="Courier"/>
          <w:i/>
        </w:rPr>
        <w:t xml:space="preserve"> </w:t>
      </w:r>
      <w:proofErr w:type="spellStart"/>
      <w:r w:rsidR="00260326" w:rsidRPr="001432CF">
        <w:rPr>
          <w:rFonts w:ascii="Courier" w:hAnsi="Courier"/>
          <w:i/>
        </w:rPr>
        <w:t>raspi</w:t>
      </w:r>
      <w:proofErr w:type="spellEnd"/>
      <w:r w:rsidR="00260326" w:rsidRPr="001432CF">
        <w:rPr>
          <w:rFonts w:ascii="Courier" w:hAnsi="Courier"/>
          <w:i/>
        </w:rPr>
        <w:t>-config</w:t>
      </w:r>
      <w:r w:rsidR="00260326">
        <w:t xml:space="preserve">”. </w:t>
      </w:r>
    </w:p>
    <w:p w14:paraId="39CDA82E" w14:textId="77777777" w:rsidR="00E17DF2" w:rsidRDefault="00E82C1E" w:rsidP="00DB0874">
      <w:r>
        <w:t>This started by using the “serial” python library, this had to be installed using “</w:t>
      </w:r>
      <w:proofErr w:type="spellStart"/>
      <w:r w:rsidRPr="001432CF">
        <w:rPr>
          <w:rFonts w:ascii="Courier" w:hAnsi="Courier"/>
          <w:i/>
        </w:rPr>
        <w:t>sudo</w:t>
      </w:r>
      <w:proofErr w:type="spellEnd"/>
      <w:r w:rsidRPr="001432CF">
        <w:rPr>
          <w:rFonts w:ascii="Courier" w:hAnsi="Courier"/>
          <w:i/>
        </w:rPr>
        <w:t xml:space="preserve"> apt-get install python-serial</w:t>
      </w:r>
      <w:r>
        <w:t xml:space="preserve">”. It was very simple to set up. </w:t>
      </w:r>
      <w:r w:rsidR="00037C5A">
        <w:t>Firstly,</w:t>
      </w:r>
      <w:r>
        <w:t xml:space="preserve"> a serial port needed to be opened, this involved using the GPS’s data sheet to find the correct settings of the serial port. This included the baud rate</w:t>
      </w:r>
      <w:r w:rsidR="003026FA">
        <w:t>, whether the serial used parity or stop bits and the byte size.</w:t>
      </w:r>
      <w:r>
        <w:t xml:space="preserve"> </w:t>
      </w:r>
    </w:p>
    <w:p w14:paraId="6FFA2043" w14:textId="77777777" w:rsidR="00E17DF2" w:rsidRDefault="00E17DF2" w:rsidP="00DB0874"/>
    <w:p w14:paraId="1D59A764" w14:textId="459C0765" w:rsidR="008C7334" w:rsidRDefault="003026FA" w:rsidP="00DB0874">
      <w:r>
        <w:t xml:space="preserve">Once this object was created, named “serial”, all that was needed to read a </w:t>
      </w:r>
      <w:r w:rsidR="00EE446B">
        <w:t>NMEA</w:t>
      </w:r>
      <w:r>
        <w:t xml:space="preserve"> sentence on the serial port was “</w:t>
      </w:r>
      <w:proofErr w:type="spellStart"/>
      <w:proofErr w:type="gramStart"/>
      <w:r w:rsidRPr="001432CF">
        <w:rPr>
          <w:rFonts w:ascii="Courier" w:hAnsi="Courier"/>
          <w:i/>
        </w:rPr>
        <w:t>serial.readline</w:t>
      </w:r>
      <w:proofErr w:type="spellEnd"/>
      <w:proofErr w:type="gramEnd"/>
      <w:r w:rsidRPr="001432CF">
        <w:rPr>
          <w:rFonts w:ascii="Courier" w:hAnsi="Courier"/>
          <w:i/>
        </w:rPr>
        <w:t>()</w:t>
      </w:r>
      <w:r>
        <w:t>” though this was in the format of a serial message object</w:t>
      </w:r>
      <w:r w:rsidR="00037C5A">
        <w:t xml:space="preserve">, part of the serial library, </w:t>
      </w:r>
      <w:r>
        <w:t>and was difficult to access the important parts of the message, such as longitude and latitude.</w:t>
      </w:r>
      <w:r w:rsidR="0024541A">
        <w:t xml:space="preserve"> </w:t>
      </w:r>
      <w:r w:rsidR="00037C5A">
        <w:t xml:space="preserve">To transfer the message into a string, the message must be decoded into a string encoding such as “UTF-8” using the </w:t>
      </w:r>
      <w:proofErr w:type="spellStart"/>
      <w:r w:rsidR="00037C5A">
        <w:t>inplace</w:t>
      </w:r>
      <w:proofErr w:type="spellEnd"/>
      <w:r w:rsidR="00037C5A">
        <w:t xml:space="preserve"> function </w:t>
      </w:r>
      <w:proofErr w:type="gramStart"/>
      <w:r w:rsidR="00037C5A">
        <w:t>“</w:t>
      </w:r>
      <w:r w:rsidR="00037C5A" w:rsidRPr="001432CF">
        <w:rPr>
          <w:rFonts w:ascii="Courier" w:hAnsi="Courier"/>
          <w:i/>
        </w:rPr>
        <w:t>.decode</w:t>
      </w:r>
      <w:proofErr w:type="gramEnd"/>
      <w:r w:rsidR="00037C5A" w:rsidRPr="001432CF">
        <w:rPr>
          <w:rFonts w:ascii="Courier" w:hAnsi="Courier"/>
          <w:i/>
        </w:rPr>
        <w:t>(‘utf-8’)</w:t>
      </w:r>
      <w:r w:rsidR="00037C5A">
        <w:t>”.</w:t>
      </w:r>
      <w:r w:rsidR="00E17DF2">
        <w:t xml:space="preserve"> </w:t>
      </w:r>
      <w:r w:rsidR="008C7334">
        <w:t>To easily access parts of the serial message the message was split up into a dictionary (a dictionary is an associative array, they are indexed using keys of any data type) using a string as the key.</w:t>
      </w:r>
      <w:r w:rsidR="00E17DF2">
        <w:t xml:space="preserve"> The string chosen for each value represented what the value stood for. The dictionary was created using two lists, a list of keys, being labelled strings, and serial sentence. The serial sentence was one string containing all the values, but using </w:t>
      </w:r>
      <w:proofErr w:type="gramStart"/>
      <w:r w:rsidR="00E17DF2">
        <w:t>“</w:t>
      </w:r>
      <w:r w:rsidR="00E17DF2" w:rsidRPr="001432CF">
        <w:rPr>
          <w:rFonts w:ascii="Courier" w:hAnsi="Courier"/>
          <w:i/>
        </w:rPr>
        <w:t>.split</w:t>
      </w:r>
      <w:proofErr w:type="gramEnd"/>
      <w:r w:rsidR="00E17DF2" w:rsidRPr="001432CF">
        <w:rPr>
          <w:rFonts w:ascii="Courier" w:hAnsi="Courier"/>
          <w:i/>
        </w:rPr>
        <w:t>(‘,’)</w:t>
      </w:r>
      <w:r w:rsidR="00E17DF2">
        <w:t xml:space="preserve">” would split the string into a list every occurrence of a comma. For an example of this see </w:t>
      </w:r>
      <w:r w:rsidR="00E17DF2">
        <w:fldChar w:fldCharType="begin"/>
      </w:r>
      <w:r w:rsidR="00E17DF2">
        <w:instrText xml:space="preserve"> REF _Ref512811198 \h </w:instrText>
      </w:r>
      <w:r w:rsidR="00E17DF2">
        <w:fldChar w:fldCharType="separate"/>
      </w:r>
      <w:r w:rsidR="00E17DF2">
        <w:t xml:space="preserve">Appendix </w:t>
      </w:r>
      <w:r w:rsidR="00E17DF2">
        <w:rPr>
          <w:noProof/>
        </w:rPr>
        <w:t>G</w:t>
      </w:r>
      <w:r w:rsidR="00E17DF2">
        <w:fldChar w:fldCharType="end"/>
      </w:r>
      <w:r w:rsidR="00F468F8">
        <w:t>.</w:t>
      </w:r>
    </w:p>
    <w:p w14:paraId="0DD488E2" w14:textId="704D2146" w:rsidR="00F468F8" w:rsidRDefault="00F468F8" w:rsidP="00DB0874"/>
    <w:p w14:paraId="5A027204" w14:textId="4C0BF4EE" w:rsidR="000E2FDE" w:rsidRDefault="000E2FDE" w:rsidP="000E2FDE">
      <w:pPr>
        <w:pStyle w:val="Heading3"/>
      </w:pPr>
      <w:r>
        <w:t>Format of GPS data</w:t>
      </w:r>
    </w:p>
    <w:p w14:paraId="5D5591D9" w14:textId="348A4081" w:rsidR="00F468F8" w:rsidRDefault="00F468F8" w:rsidP="00DB0874">
      <w:r>
        <w:t>It was decided that when getting data from the GPS, a specific sentence would be required before returning the dictionary. This sentence was a “GPGGA”, this was chosen due to the contents of the data. The most important values to retrieve from the GPS were longitude and latitude for this project. GPGGA contained these values along with a position fix indicator that was used to identify whether the GPS had a fix or not.</w:t>
      </w:r>
    </w:p>
    <w:p w14:paraId="36D96629" w14:textId="06C79622" w:rsidR="00AB13C9" w:rsidRDefault="00AB13C9" w:rsidP="00DB0874"/>
    <w:p w14:paraId="31D739DF" w14:textId="06AA2D1E" w:rsidR="00AB13C9" w:rsidRDefault="00AB13C9" w:rsidP="00DB0874">
      <w:r>
        <w:t>Late in to the project a mistake was noticed when converting the latitude and longitude values. It was presumed that the values needed to be divided by 100 to get the correct format of decimal degrees.</w:t>
      </w:r>
      <w:r w:rsidR="00A70A97">
        <w:t xml:space="preserve"> The format of the data was given in degrees minutes seconds (DDMM.MMMM) which is a string of two numbers concatenated. The degrees needed to be separated from the minutes seconds</w:t>
      </w:r>
      <w:r w:rsidR="0018539E">
        <w:t xml:space="preserve"> and a calculation needed to be performed. </w:t>
      </w:r>
    </w:p>
    <w:p w14:paraId="1C8143CF" w14:textId="194B1B91" w:rsidR="00E17DF2" w:rsidRDefault="000E2FDE" w:rsidP="000E2FDE">
      <w:pPr>
        <w:pStyle w:val="Heading3"/>
      </w:pPr>
      <w:r>
        <w:t>Starting a logging method</w:t>
      </w:r>
    </w:p>
    <w:p w14:paraId="3880E8DD" w14:textId="27A354CA" w:rsidR="003B06A5" w:rsidRDefault="003B06A5" w:rsidP="00DB0874">
      <w:r>
        <w:t xml:space="preserve">Before implementing the I2C interface, logging was introduced. Writing to a file in python is very easy with required functions being in the </w:t>
      </w:r>
      <w:r w:rsidR="009C3991">
        <w:t xml:space="preserve">python </w:t>
      </w:r>
      <w:r>
        <w:t>core package. Information from the GPS was stored in a file, but when viewing the file blank lines would appear between each line of information. This was due to the decoding of the serial sentence to a string and the function used to write to the file. These two functions would add ‘\r\n’ causing a blank line between each message.</w:t>
      </w:r>
      <w:r w:rsidR="009C3991">
        <w:t xml:space="preserve"> Headings were added to the file on creation. Creating the file and logging were both </w:t>
      </w:r>
      <w:proofErr w:type="gramStart"/>
      <w:r w:rsidR="009C3991">
        <w:t>similar to</w:t>
      </w:r>
      <w:proofErr w:type="gramEnd"/>
      <w:r w:rsidR="009C3991">
        <w:t xml:space="preserve"> the design in the sense of functionality but had different variables than expected or were called in a different order.</w:t>
      </w:r>
    </w:p>
    <w:p w14:paraId="0105B6F3" w14:textId="77777777" w:rsidR="003B06A5" w:rsidRDefault="003B06A5" w:rsidP="00DB0874"/>
    <w:p w14:paraId="32E7E29F" w14:textId="414969C2" w:rsidR="00E17DF2" w:rsidRDefault="00E17DF2" w:rsidP="00DB0874">
      <w:r>
        <w:t>At this stage I realised that the implementation was already deviating from the design with required functions</w:t>
      </w:r>
      <w:r w:rsidR="003B06A5">
        <w:t>.</w:t>
      </w:r>
      <w:r w:rsidR="009C3991">
        <w:t xml:space="preserve"> Two functions had been created “</w:t>
      </w:r>
      <w:proofErr w:type="spellStart"/>
      <w:r w:rsidR="009C3991" w:rsidRPr="001432CF">
        <w:rPr>
          <w:rFonts w:ascii="Courier" w:hAnsi="Courier"/>
          <w:i/>
        </w:rPr>
        <w:t>get_and_translate_gpgga</w:t>
      </w:r>
      <w:proofErr w:type="spellEnd"/>
      <w:r w:rsidR="009C3991" w:rsidRPr="001432CF">
        <w:rPr>
          <w:rFonts w:ascii="Courier" w:hAnsi="Courier"/>
          <w:i/>
        </w:rPr>
        <w:t>(serial)</w:t>
      </w:r>
      <w:r w:rsidR="009C3991" w:rsidRPr="00DE34D8">
        <w:rPr>
          <w:rFonts w:ascii="Courier" w:hAnsi="Courier"/>
        </w:rPr>
        <w:t>”</w:t>
      </w:r>
      <w:r w:rsidR="009C3991">
        <w:t xml:space="preserve"> and “</w:t>
      </w:r>
      <w:proofErr w:type="spellStart"/>
      <w:r w:rsidR="009C3991" w:rsidRPr="001432CF">
        <w:rPr>
          <w:rFonts w:ascii="Courier" w:hAnsi="Courier"/>
          <w:i/>
        </w:rPr>
        <w:t>set_up_</w:t>
      </w:r>
      <w:proofErr w:type="gramStart"/>
      <w:r w:rsidR="009C3991" w:rsidRPr="001432CF">
        <w:rPr>
          <w:rFonts w:ascii="Courier" w:hAnsi="Courier"/>
          <w:i/>
        </w:rPr>
        <w:t>serial</w:t>
      </w:r>
      <w:proofErr w:type="spellEnd"/>
      <w:r w:rsidR="009C3991" w:rsidRPr="001432CF">
        <w:rPr>
          <w:rFonts w:ascii="Courier" w:hAnsi="Courier"/>
          <w:i/>
        </w:rPr>
        <w:t>(</w:t>
      </w:r>
      <w:proofErr w:type="gramEnd"/>
      <w:r w:rsidR="009C3991" w:rsidRPr="001432CF">
        <w:rPr>
          <w:rFonts w:ascii="Courier" w:hAnsi="Courier"/>
          <w:i/>
        </w:rPr>
        <w:t>)</w:t>
      </w:r>
      <w:r w:rsidR="009C3991">
        <w:t>” instead of the one function in the design.</w:t>
      </w:r>
      <w:r w:rsidR="003B06A5">
        <w:t xml:space="preserve"> This wasn’t a problem though due to the process being very focused on software development rather than documentation and requirements. </w:t>
      </w:r>
      <w:r w:rsidR="003B06A5">
        <w:lastRenderedPageBreak/>
        <w:t>Kanban allowed for easy change in requirements and design with new cards being easily added to the board.</w:t>
      </w:r>
    </w:p>
    <w:p w14:paraId="386B0567" w14:textId="4AB42FC4" w:rsidR="000E2FDE" w:rsidRDefault="000E2FDE" w:rsidP="00DB0874"/>
    <w:p w14:paraId="7D99424C" w14:textId="4729727F" w:rsidR="000E2FDE" w:rsidRDefault="000E2FDE" w:rsidP="000E2FDE">
      <w:pPr>
        <w:pStyle w:val="Heading3"/>
      </w:pPr>
      <w:r>
        <w:t>Implementing the I2C interface</w:t>
      </w:r>
    </w:p>
    <w:p w14:paraId="3C42DBC0" w14:textId="74CC2C9E" w:rsidR="00E67656" w:rsidRDefault="00E67656" w:rsidP="00DB0874"/>
    <w:p w14:paraId="2D5D1211" w14:textId="77777777" w:rsidR="00260326" w:rsidRDefault="00260326" w:rsidP="00260326">
      <w:pPr>
        <w:keepNext/>
        <w:jc w:val="center"/>
      </w:pPr>
      <w:r>
        <w:rPr>
          <w:noProof/>
          <w:lang w:eastAsia="en-GB"/>
        </w:rPr>
        <w:drawing>
          <wp:inline distT="0" distB="0" distL="0" distR="0" wp14:anchorId="67D417FF" wp14:editId="4EA97C7C">
            <wp:extent cx="40195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552575"/>
                    </a:xfrm>
                    <a:prstGeom prst="rect">
                      <a:avLst/>
                    </a:prstGeom>
                  </pic:spPr>
                </pic:pic>
              </a:graphicData>
            </a:graphic>
          </wp:inline>
        </w:drawing>
      </w:r>
    </w:p>
    <w:p w14:paraId="36987B95" w14:textId="2F4A0910" w:rsidR="00260326" w:rsidRDefault="00260326" w:rsidP="00260326">
      <w:pPr>
        <w:pStyle w:val="Caption"/>
        <w:jc w:val="center"/>
      </w:pPr>
      <w:bookmarkStart w:id="52" w:name="_Ref512812793"/>
      <w:r>
        <w:t xml:space="preserve">Figure </w:t>
      </w:r>
      <w:r w:rsidR="0072151F">
        <w:fldChar w:fldCharType="begin"/>
      </w:r>
      <w:r w:rsidR="0072151F">
        <w:instrText xml:space="preserve"> SEQ Figure \* ARABIC </w:instrText>
      </w:r>
      <w:r w:rsidR="0072151F">
        <w:fldChar w:fldCharType="separate"/>
      </w:r>
      <w:r w:rsidR="00801EDB">
        <w:rPr>
          <w:noProof/>
        </w:rPr>
        <w:t>21</w:t>
      </w:r>
      <w:r w:rsidR="0072151F">
        <w:rPr>
          <w:noProof/>
        </w:rPr>
        <w:fldChar w:fldCharType="end"/>
      </w:r>
      <w:bookmarkEnd w:id="52"/>
      <w:r>
        <w:t xml:space="preserve"> - Detecting I2C interfaces</w:t>
      </w:r>
    </w:p>
    <w:p w14:paraId="1C974E7A" w14:textId="4F0D095A" w:rsidR="00E67656" w:rsidRDefault="00260326" w:rsidP="004278E3">
      <w:pPr>
        <w:jc w:val="both"/>
      </w:pPr>
      <w:r>
        <w:t xml:space="preserve">Creating communication for the I2C device was difficult compared to the serial from the start to finish. </w:t>
      </w:r>
      <w:proofErr w:type="gramStart"/>
      <w:r>
        <w:t>Firstly</w:t>
      </w:r>
      <w:proofErr w:type="gramEnd"/>
      <w:r>
        <w:t xml:space="preserve"> I used the Linux command “</w:t>
      </w:r>
      <w:proofErr w:type="spellStart"/>
      <w:r w:rsidRPr="001432CF">
        <w:rPr>
          <w:rFonts w:ascii="Courier" w:hAnsi="Courier"/>
          <w:i/>
        </w:rPr>
        <w:t>sudo</w:t>
      </w:r>
      <w:proofErr w:type="spellEnd"/>
      <w:r w:rsidRPr="001432CF">
        <w:rPr>
          <w:rFonts w:ascii="Courier" w:hAnsi="Courier"/>
          <w:i/>
        </w:rPr>
        <w:t xml:space="preserve"> i2cdetect -y 0</w:t>
      </w:r>
      <w:r>
        <w:t>” but the I2C default bus on the RPI 3 changed to bus 1 so this caused an error. Once I changed the bus I was given a table showing all available addresses. This worked by sending a signal to the address and checking for a reply</w:t>
      </w:r>
      <w:r w:rsidR="00594EDA">
        <w:t xml:space="preserve"> (</w:t>
      </w:r>
      <w:r w:rsidR="00594EDA">
        <w:fldChar w:fldCharType="begin"/>
      </w:r>
      <w:r w:rsidR="00594EDA">
        <w:instrText xml:space="preserve"> REF _Ref512812793 \h </w:instrText>
      </w:r>
      <w:r w:rsidR="00594EDA">
        <w:fldChar w:fldCharType="separate"/>
      </w:r>
      <w:r w:rsidR="00594EDA">
        <w:t xml:space="preserve">Figure </w:t>
      </w:r>
      <w:r w:rsidR="00594EDA">
        <w:rPr>
          <w:noProof/>
        </w:rPr>
        <w:t>21</w:t>
      </w:r>
      <w:r w:rsidR="00594EDA">
        <w:fldChar w:fldCharType="end"/>
      </w:r>
      <w:r w:rsidR="00594EDA">
        <w:t>).</w:t>
      </w:r>
      <w:r w:rsidR="00641AF4">
        <w:br/>
      </w:r>
      <w:r w:rsidR="00641AF4">
        <w:br/>
        <w:t xml:space="preserve">The datasheet stated that the device needed a very stable 3.3v otherwise there would be no output. As the I2C was connected to the 3.3v from the RPI it wasn’t thought that this would be the problem, but experimentation was necessary. A voltage divider was created from the 5v output of the RPI to have an output of 3.3v. This didn’t change </w:t>
      </w:r>
      <w:r w:rsidR="009C3991">
        <w:t>anything,</w:t>
      </w:r>
      <w:r w:rsidR="00641AF4">
        <w:t xml:space="preserve"> so </w:t>
      </w:r>
      <w:r w:rsidR="009C3991">
        <w:t xml:space="preserve">the </w:t>
      </w:r>
      <w:r w:rsidR="00641AF4">
        <w:t xml:space="preserve">circuit </w:t>
      </w:r>
      <w:r w:rsidR="009C3991">
        <w:t xml:space="preserve">was </w:t>
      </w:r>
      <w:proofErr w:type="gramStart"/>
      <w:r w:rsidR="00641AF4">
        <w:t>reverted back</w:t>
      </w:r>
      <w:proofErr w:type="gramEnd"/>
      <w:r w:rsidR="00641AF4">
        <w:t xml:space="preserve"> to </w:t>
      </w:r>
      <w:r w:rsidR="009C3991">
        <w:t>its</w:t>
      </w:r>
      <w:r w:rsidR="00641AF4">
        <w:t xml:space="preserve"> original state.</w:t>
      </w:r>
    </w:p>
    <w:p w14:paraId="35CA9A5E" w14:textId="079B38E5" w:rsidR="00594EDA" w:rsidRDefault="00594EDA" w:rsidP="00DB0874"/>
    <w:p w14:paraId="4E64C871" w14:textId="77777777" w:rsidR="00641AF4" w:rsidRDefault="00641AF4" w:rsidP="00641AF4">
      <w:pPr>
        <w:keepNext/>
        <w:jc w:val="center"/>
      </w:pPr>
      <w:r>
        <w:rPr>
          <w:noProof/>
          <w:lang w:eastAsia="en-GB"/>
        </w:rPr>
        <w:drawing>
          <wp:inline distT="0" distB="0" distL="0" distR="0" wp14:anchorId="11564C00" wp14:editId="36AE4955">
            <wp:extent cx="40481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1514475"/>
                    </a:xfrm>
                    <a:prstGeom prst="rect">
                      <a:avLst/>
                    </a:prstGeom>
                  </pic:spPr>
                </pic:pic>
              </a:graphicData>
            </a:graphic>
          </wp:inline>
        </w:drawing>
      </w:r>
    </w:p>
    <w:p w14:paraId="35A0358B" w14:textId="3382E589" w:rsidR="00641AF4" w:rsidRDefault="00641AF4" w:rsidP="00641AF4">
      <w:pPr>
        <w:pStyle w:val="Caption"/>
        <w:jc w:val="center"/>
      </w:pPr>
      <w:bookmarkStart w:id="53" w:name="_Ref512813942"/>
      <w:r>
        <w:t xml:space="preserve">Figure </w:t>
      </w:r>
      <w:r w:rsidR="0072151F">
        <w:fldChar w:fldCharType="begin"/>
      </w:r>
      <w:r w:rsidR="0072151F">
        <w:instrText xml:space="preserve"> SEQ Figure \* ARABIC </w:instrText>
      </w:r>
      <w:r w:rsidR="0072151F">
        <w:fldChar w:fldCharType="separate"/>
      </w:r>
      <w:r w:rsidR="00801EDB">
        <w:rPr>
          <w:noProof/>
        </w:rPr>
        <w:t>22</w:t>
      </w:r>
      <w:r w:rsidR="0072151F">
        <w:rPr>
          <w:noProof/>
        </w:rPr>
        <w:fldChar w:fldCharType="end"/>
      </w:r>
      <w:bookmarkEnd w:id="53"/>
      <w:r>
        <w:t xml:space="preserve"> - Successfully detecting I2C interfaces</w:t>
      </w:r>
    </w:p>
    <w:p w14:paraId="68E2644F" w14:textId="789AE63B" w:rsidR="00594EDA" w:rsidRDefault="00594EDA" w:rsidP="004278E3">
      <w:pPr>
        <w:jc w:val="both"/>
      </w:pPr>
      <w:r>
        <w:t xml:space="preserve">After many attempts it appeared to </w:t>
      </w:r>
      <w:r w:rsidR="00641AF4">
        <w:t>be a connection</w:t>
      </w:r>
      <w:r>
        <w:t xml:space="preserve"> issue, not that wires were in the wrong place, but that pull-up resistors were needed. The company that manufactures the air quality sensors also produce a click board with the same air quality sensor. A datasheet was shown with the click board and an electrical schematic was available [XXX]. </w:t>
      </w:r>
      <w:r w:rsidR="002265A2">
        <w:t>The schematic showed an implementation of the I2C interface, including pull-up resistors. This</w:t>
      </w:r>
      <w:r>
        <w:t xml:space="preserve"> showed the values required for the pull-up resistor which was 4.7K. </w:t>
      </w:r>
      <w:r w:rsidR="00DD1B1B">
        <w:t>Resistors</w:t>
      </w:r>
      <w:r w:rsidR="007D512F">
        <w:t xml:space="preserve"> with</w:t>
      </w:r>
      <w:r w:rsidR="00DD1B1B">
        <w:t xml:space="preserve"> similar value</w:t>
      </w:r>
      <w:r w:rsidR="007D512F">
        <w:t>s</w:t>
      </w:r>
      <w:r w:rsidR="00DD1B1B">
        <w:t xml:space="preserve"> were used</w:t>
      </w:r>
      <w:r w:rsidR="00641AF4">
        <w:t xml:space="preserve"> and an output was successful (</w:t>
      </w:r>
      <w:r w:rsidR="007D512F">
        <w:fldChar w:fldCharType="begin"/>
      </w:r>
      <w:r w:rsidR="007D512F">
        <w:instrText xml:space="preserve"> REF _Ref512813942 \h </w:instrText>
      </w:r>
      <w:r w:rsidR="007D512F">
        <w:fldChar w:fldCharType="separate"/>
      </w:r>
      <w:r w:rsidR="007D512F">
        <w:t xml:space="preserve">Figure </w:t>
      </w:r>
      <w:r w:rsidR="007D512F">
        <w:rPr>
          <w:noProof/>
        </w:rPr>
        <w:t>22</w:t>
      </w:r>
      <w:r w:rsidR="007D512F">
        <w:fldChar w:fldCharType="end"/>
      </w:r>
      <w:r w:rsidR="00641AF4">
        <w:t>).</w:t>
      </w:r>
    </w:p>
    <w:p w14:paraId="697F60C3" w14:textId="17DC8981" w:rsidR="0076276E" w:rsidRDefault="0076276E" w:rsidP="00DB0874"/>
    <w:p w14:paraId="0293DFC7" w14:textId="0335F1EC" w:rsidR="0076276E" w:rsidRDefault="00291853" w:rsidP="004278E3">
      <w:pPr>
        <w:jc w:val="both"/>
      </w:pPr>
      <w:r>
        <w:t>Now that the RPI was correctly communicating with the I2C interface, software development could begin on receiving measurements from the sensor.</w:t>
      </w:r>
      <w:r w:rsidR="007F6C99">
        <w:t xml:space="preserve"> </w:t>
      </w:r>
      <w:proofErr w:type="spellStart"/>
      <w:r w:rsidR="007F6C99">
        <w:t>SMBus</w:t>
      </w:r>
      <w:proofErr w:type="spellEnd"/>
      <w:r w:rsidR="007F6C99">
        <w:t xml:space="preserve"> </w:t>
      </w:r>
      <w:r w:rsidR="00035840">
        <w:t xml:space="preserve">(System Management Bus) </w:t>
      </w:r>
      <w:r w:rsidR="007F6C99">
        <w:t xml:space="preserve">functions were used to attempt to request data from the air quality sensor. The </w:t>
      </w:r>
      <w:proofErr w:type="spellStart"/>
      <w:r w:rsidR="007F6C99">
        <w:t>SMBus</w:t>
      </w:r>
      <w:proofErr w:type="spellEnd"/>
      <w:r w:rsidR="007F6C99">
        <w:t xml:space="preserve"> functions were part of the </w:t>
      </w:r>
      <w:proofErr w:type="spellStart"/>
      <w:r w:rsidR="007F6C99">
        <w:t>SMBus</w:t>
      </w:r>
      <w:proofErr w:type="spellEnd"/>
      <w:r w:rsidR="007F6C99">
        <w:t xml:space="preserve"> library</w:t>
      </w:r>
      <w:r w:rsidR="00035840">
        <w:t xml:space="preserve">. A small python script was created to test interaction with the I2C device. Once the bus had been </w:t>
      </w:r>
      <w:r w:rsidR="00035840">
        <w:lastRenderedPageBreak/>
        <w:t>configured using simple python command, requesting data was attempted (</w:t>
      </w:r>
      <w:r w:rsidR="00035840">
        <w:fldChar w:fldCharType="begin"/>
      </w:r>
      <w:r w:rsidR="00035840">
        <w:instrText xml:space="preserve"> REF _Ref512868202 \h </w:instrText>
      </w:r>
      <w:r w:rsidR="00035840">
        <w:fldChar w:fldCharType="separate"/>
      </w:r>
      <w:r w:rsidR="00035840">
        <w:t xml:space="preserve">Appendix </w:t>
      </w:r>
      <w:r w:rsidR="00035840">
        <w:rPr>
          <w:noProof/>
        </w:rPr>
        <w:t>H</w:t>
      </w:r>
      <w:r w:rsidR="00035840">
        <w:t>)</w:t>
      </w:r>
      <w:r w:rsidR="00035840">
        <w:fldChar w:fldCharType="end"/>
      </w:r>
      <w:r w:rsidR="00035840">
        <w:t>.</w:t>
      </w:r>
    </w:p>
    <w:p w14:paraId="478E8E1A" w14:textId="77777777" w:rsidR="004A3820" w:rsidRDefault="004A3820" w:rsidP="004278E3">
      <w:pPr>
        <w:jc w:val="both"/>
      </w:pPr>
    </w:p>
    <w:p w14:paraId="76D1EC7D" w14:textId="77777777" w:rsidR="004A3820" w:rsidRDefault="004A3820" w:rsidP="004A3820">
      <w:pPr>
        <w:keepNext/>
      </w:pPr>
      <w:r>
        <w:rPr>
          <w:noProof/>
          <w:lang w:eastAsia="en-GB"/>
        </w:rPr>
        <w:drawing>
          <wp:inline distT="0" distB="0" distL="0" distR="0" wp14:anchorId="68676542" wp14:editId="489CC477">
            <wp:extent cx="5270500" cy="286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863850"/>
                    </a:xfrm>
                    <a:prstGeom prst="rect">
                      <a:avLst/>
                    </a:prstGeom>
                  </pic:spPr>
                </pic:pic>
              </a:graphicData>
            </a:graphic>
          </wp:inline>
        </w:drawing>
      </w:r>
    </w:p>
    <w:p w14:paraId="5C795DBF" w14:textId="15AE4189" w:rsidR="00035840" w:rsidRDefault="004A3820" w:rsidP="004A3820">
      <w:pPr>
        <w:pStyle w:val="Caption"/>
        <w:jc w:val="center"/>
      </w:pPr>
      <w:bookmarkStart w:id="54" w:name="_Ref512869313"/>
      <w:bookmarkStart w:id="55" w:name="_Ref512869288"/>
      <w:r>
        <w:t xml:space="preserve">Figure </w:t>
      </w:r>
      <w:r w:rsidR="0072151F">
        <w:fldChar w:fldCharType="begin"/>
      </w:r>
      <w:r w:rsidR="0072151F">
        <w:instrText xml:space="preserve"> SEQ Figure \* ARABIC </w:instrText>
      </w:r>
      <w:r w:rsidR="0072151F">
        <w:fldChar w:fldCharType="separate"/>
      </w:r>
      <w:r w:rsidR="00801EDB">
        <w:rPr>
          <w:noProof/>
        </w:rPr>
        <w:t>23</w:t>
      </w:r>
      <w:r w:rsidR="0072151F">
        <w:rPr>
          <w:noProof/>
        </w:rPr>
        <w:fldChar w:fldCharType="end"/>
      </w:r>
      <w:bookmarkEnd w:id="54"/>
      <w:r>
        <w:t xml:space="preserve"> - i2cdump on Raspberry P</w:t>
      </w:r>
      <w:bookmarkEnd w:id="55"/>
      <w:r>
        <w:t>i</w:t>
      </w:r>
    </w:p>
    <w:p w14:paraId="747A36CE" w14:textId="77777777" w:rsidR="004A3820" w:rsidRDefault="004A3820" w:rsidP="00DB0874"/>
    <w:p w14:paraId="21081F75" w14:textId="0CCDBCCA" w:rsidR="00035840" w:rsidRDefault="00035840" w:rsidP="004278E3">
      <w:pPr>
        <w:jc w:val="both"/>
      </w:pPr>
      <w:r>
        <w:t>When requesting the data from the air quality sensor the only response, not matter which byte was requested would be “181” or 0xB5 in hexadecimal. After looking at the datasheet for the air quality sensor it was noticed that the start of each message, the first byte would be 0xB5.</w:t>
      </w:r>
      <w:r w:rsidR="004278E3">
        <w:t xml:space="preserve"> When asking for multiple bytes each byte would still only contain the value 0xB5. “</w:t>
      </w:r>
      <w:r w:rsidR="004278E3" w:rsidRPr="001432CF">
        <w:rPr>
          <w:rFonts w:ascii="Courier" w:hAnsi="Courier"/>
          <w:i/>
        </w:rPr>
        <w:t>i2cdump</w:t>
      </w:r>
      <w:r w:rsidR="004278E3">
        <w:t xml:space="preserve">” is much like the i2cdetect function, it displays all available registers </w:t>
      </w:r>
      <w:r w:rsidR="004A3820">
        <w:t>through</w:t>
      </w:r>
      <w:r w:rsidR="004278E3">
        <w:t xml:space="preserve"> the I2C bus. Once “</w:t>
      </w:r>
      <w:r w:rsidR="004278E3" w:rsidRPr="001432CF">
        <w:rPr>
          <w:rFonts w:ascii="Courier" w:hAnsi="Courier"/>
          <w:i/>
        </w:rPr>
        <w:t>i2cdump -y 1</w:t>
      </w:r>
      <w:r w:rsidR="004A3820" w:rsidRPr="001432CF">
        <w:rPr>
          <w:rFonts w:ascii="Courier" w:hAnsi="Courier"/>
          <w:i/>
        </w:rPr>
        <w:t xml:space="preserve"> 0x5a</w:t>
      </w:r>
      <w:r w:rsidR="004278E3">
        <w:t>” was executed on the command line it printed all available registers</w:t>
      </w:r>
      <w:r w:rsidR="004A3820">
        <w:t xml:space="preserve"> (</w:t>
      </w:r>
      <w:r w:rsidR="004A3820">
        <w:fldChar w:fldCharType="begin"/>
      </w:r>
      <w:r w:rsidR="004A3820">
        <w:instrText xml:space="preserve"> REF _Ref512869313 \h </w:instrText>
      </w:r>
      <w:r w:rsidR="004A3820">
        <w:fldChar w:fldCharType="separate"/>
      </w:r>
      <w:r w:rsidR="004A3820">
        <w:t xml:space="preserve">Figure </w:t>
      </w:r>
      <w:r w:rsidR="004A3820">
        <w:rPr>
          <w:noProof/>
        </w:rPr>
        <w:t>23</w:t>
      </w:r>
      <w:r w:rsidR="004A3820">
        <w:fldChar w:fldCharType="end"/>
      </w:r>
      <w:r w:rsidR="004A3820">
        <w:t>).</w:t>
      </w:r>
      <w:r w:rsidR="00644BCF">
        <w:t xml:space="preserve"> An attempt was made to read all the bytes available on the I2C bus address, but this made the RPI completely unresponsive.</w:t>
      </w:r>
    </w:p>
    <w:p w14:paraId="4BD04947" w14:textId="77777777" w:rsidR="00644BCF" w:rsidRDefault="00644BCF" w:rsidP="004278E3">
      <w:pPr>
        <w:jc w:val="both"/>
      </w:pPr>
    </w:p>
    <w:p w14:paraId="550A389D" w14:textId="2B32788C" w:rsidR="007D512F" w:rsidRDefault="00644BCF" w:rsidP="00644BCF">
      <w:pPr>
        <w:jc w:val="both"/>
      </w:pPr>
      <w:r>
        <w:t xml:space="preserve">Different functions within the </w:t>
      </w:r>
      <w:proofErr w:type="spellStart"/>
      <w:r>
        <w:t>SMBus</w:t>
      </w:r>
      <w:proofErr w:type="spellEnd"/>
      <w:r>
        <w:t xml:space="preserve"> library were used to attempt to request data from the air quality sensor but none worked. Research began on possible solutions. On the </w:t>
      </w:r>
      <w:proofErr w:type="spellStart"/>
      <w:r>
        <w:t>stackexchange</w:t>
      </w:r>
      <w:proofErr w:type="spellEnd"/>
      <w:r>
        <w:t xml:space="preserve"> forum [XXX] a post was found of a person with the same component having the same problem. The problem was caused by the I2C device resetting </w:t>
      </w:r>
      <w:proofErr w:type="spellStart"/>
      <w:proofErr w:type="gramStart"/>
      <w:r>
        <w:t>it’s</w:t>
      </w:r>
      <w:proofErr w:type="spellEnd"/>
      <w:proofErr w:type="gramEnd"/>
      <w:r>
        <w:t xml:space="preserve"> internal state when a start condition is seen. The solution to the problem was using a different </w:t>
      </w:r>
      <w:r w:rsidR="008162C9">
        <w:t>module</w:t>
      </w:r>
      <w:r>
        <w:t xml:space="preserve"> called “</w:t>
      </w:r>
      <w:proofErr w:type="spellStart"/>
      <w:r>
        <w:t>pigpio</w:t>
      </w:r>
      <w:proofErr w:type="spellEnd"/>
      <w:r>
        <w:t>”.</w:t>
      </w:r>
    </w:p>
    <w:p w14:paraId="2FA4D052" w14:textId="77777777" w:rsidR="008162C9" w:rsidRDefault="008162C9" w:rsidP="00644BCF">
      <w:pPr>
        <w:jc w:val="both"/>
      </w:pPr>
    </w:p>
    <w:p w14:paraId="1E709F04" w14:textId="77777777" w:rsidR="008162C9" w:rsidRDefault="008162C9" w:rsidP="00644BCF">
      <w:pPr>
        <w:jc w:val="both"/>
      </w:pPr>
    </w:p>
    <w:p w14:paraId="165E165C" w14:textId="77777777" w:rsidR="008162C9" w:rsidRDefault="008162C9" w:rsidP="008162C9">
      <w:pPr>
        <w:keepNext/>
        <w:jc w:val="center"/>
      </w:pPr>
      <w:r>
        <w:rPr>
          <w:noProof/>
          <w:lang w:eastAsia="en-GB"/>
        </w:rPr>
        <w:drawing>
          <wp:inline distT="0" distB="0" distL="0" distR="0" wp14:anchorId="0E8D0E58" wp14:editId="029C1941">
            <wp:extent cx="4012388" cy="250406"/>
            <wp:effectExtent l="0" t="0" r="0" b="0"/>
            <wp:docPr id="21" name="Picture 21" descr="D:\uniwork\Git\Major-Project\Documentation\02 - Design\Software Desig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work\Git\Major-Project\Documentation\02 - Design\Software Design\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38" cy="255920"/>
                    </a:xfrm>
                    <a:prstGeom prst="rect">
                      <a:avLst/>
                    </a:prstGeom>
                    <a:noFill/>
                    <a:ln>
                      <a:noFill/>
                    </a:ln>
                  </pic:spPr>
                </pic:pic>
              </a:graphicData>
            </a:graphic>
          </wp:inline>
        </w:drawing>
      </w:r>
    </w:p>
    <w:p w14:paraId="0BD12317" w14:textId="315B56F8" w:rsidR="008162C9" w:rsidRDefault="008162C9" w:rsidP="008162C9">
      <w:pPr>
        <w:pStyle w:val="Caption"/>
        <w:jc w:val="center"/>
      </w:pPr>
      <w:r>
        <w:t xml:space="preserve">Figure </w:t>
      </w:r>
      <w:r w:rsidR="0072151F">
        <w:fldChar w:fldCharType="begin"/>
      </w:r>
      <w:r w:rsidR="0072151F">
        <w:instrText xml:space="preserve"> SEQ Figure \* ARABIC </w:instrText>
      </w:r>
      <w:r w:rsidR="0072151F">
        <w:fldChar w:fldCharType="separate"/>
      </w:r>
      <w:r w:rsidR="00801EDB">
        <w:rPr>
          <w:noProof/>
        </w:rPr>
        <w:t>24</w:t>
      </w:r>
      <w:r w:rsidR="0072151F">
        <w:rPr>
          <w:noProof/>
        </w:rPr>
        <w:fldChar w:fldCharType="end"/>
      </w:r>
      <w:r>
        <w:t xml:space="preserve"> - Unusual output of byte array</w:t>
      </w:r>
    </w:p>
    <w:p w14:paraId="4BDE0C17" w14:textId="77777777" w:rsidR="008162C9" w:rsidRDefault="008162C9" w:rsidP="00644BCF">
      <w:pPr>
        <w:jc w:val="both"/>
      </w:pPr>
    </w:p>
    <w:p w14:paraId="41049B21" w14:textId="3A8A5ED2" w:rsidR="00644BCF" w:rsidRDefault="00644BCF" w:rsidP="00644BCF">
      <w:pPr>
        <w:jc w:val="both"/>
      </w:pPr>
      <w:r>
        <w:t xml:space="preserve">Once the </w:t>
      </w:r>
      <w:proofErr w:type="spellStart"/>
      <w:r>
        <w:t>SMBus</w:t>
      </w:r>
      <w:proofErr w:type="spellEnd"/>
      <w:r>
        <w:t xml:space="preserve"> library was replaced by the </w:t>
      </w:r>
      <w:proofErr w:type="spellStart"/>
      <w:r>
        <w:t>pigpio</w:t>
      </w:r>
      <w:proofErr w:type="spellEnd"/>
      <w:r>
        <w:t xml:space="preserve"> in the interface testing script</w:t>
      </w:r>
      <w:r w:rsidR="008162C9">
        <w:t xml:space="preserve">, reasonable results were being returned from the device and printed to the console. When 9 bytes were requested and where printed to the console in a byte array unusual symbols would appear that weren’t hexadecimal. “x1ax” and “0x00}” were not hexadecimal numbers so it made it difficult to use these values, especially when these contained figures needed for the air quality. It was believed that this was due to printing the results before closing the I2C connection. This however was not the case. </w:t>
      </w:r>
    </w:p>
    <w:p w14:paraId="69646638" w14:textId="77777777" w:rsidR="005B1D47" w:rsidRDefault="005B1D47" w:rsidP="00644BCF">
      <w:pPr>
        <w:jc w:val="both"/>
      </w:pPr>
    </w:p>
    <w:p w14:paraId="2CE57CAF" w14:textId="77777777" w:rsidR="005B1D47" w:rsidRDefault="005B1D47" w:rsidP="005B1D47">
      <w:pPr>
        <w:keepNext/>
        <w:jc w:val="center"/>
      </w:pPr>
      <w:r>
        <w:rPr>
          <w:noProof/>
          <w:lang w:eastAsia="en-GB"/>
        </w:rPr>
        <w:lastRenderedPageBreak/>
        <w:drawing>
          <wp:inline distT="0" distB="0" distL="0" distR="0" wp14:anchorId="6021CD3D" wp14:editId="0BCB92E0">
            <wp:extent cx="2294890" cy="379730"/>
            <wp:effectExtent l="0" t="0" r="0" b="1270"/>
            <wp:docPr id="22" name="Picture 22" descr="D:\uniwork\Git\Major-Project\Documentation\02 - Design\Software Desig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Captur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890" cy="379730"/>
                    </a:xfrm>
                    <a:prstGeom prst="rect">
                      <a:avLst/>
                    </a:prstGeom>
                    <a:noFill/>
                    <a:ln>
                      <a:noFill/>
                    </a:ln>
                  </pic:spPr>
                </pic:pic>
              </a:graphicData>
            </a:graphic>
          </wp:inline>
        </w:drawing>
      </w:r>
    </w:p>
    <w:p w14:paraId="29880BFB" w14:textId="76F121BA" w:rsidR="008162C9" w:rsidRDefault="005B1D47" w:rsidP="005B1D47">
      <w:pPr>
        <w:pStyle w:val="Caption"/>
        <w:jc w:val="center"/>
      </w:pPr>
      <w:bookmarkStart w:id="56" w:name="_Ref512872934"/>
      <w:r>
        <w:t xml:space="preserve">Figure </w:t>
      </w:r>
      <w:r w:rsidR="0072151F">
        <w:fldChar w:fldCharType="begin"/>
      </w:r>
      <w:r w:rsidR="0072151F">
        <w:instrText xml:space="preserve"> SEQ Figure \* ARABIC </w:instrText>
      </w:r>
      <w:r w:rsidR="0072151F">
        <w:fldChar w:fldCharType="separate"/>
      </w:r>
      <w:r w:rsidR="00801EDB">
        <w:rPr>
          <w:noProof/>
        </w:rPr>
        <w:t>25</w:t>
      </w:r>
      <w:r w:rsidR="0072151F">
        <w:rPr>
          <w:noProof/>
        </w:rPr>
        <w:fldChar w:fldCharType="end"/>
      </w:r>
      <w:bookmarkEnd w:id="56"/>
      <w:r>
        <w:t xml:space="preserve"> - pigs I2C success</w:t>
      </w:r>
    </w:p>
    <w:p w14:paraId="09983B9C" w14:textId="77777777" w:rsidR="005B1D47" w:rsidRDefault="005B1D47" w:rsidP="005B1D47">
      <w:pPr>
        <w:jc w:val="center"/>
      </w:pPr>
    </w:p>
    <w:p w14:paraId="159683FC" w14:textId="7166F46E" w:rsidR="008162C9" w:rsidRDefault="008162C9" w:rsidP="00644BCF">
      <w:pPr>
        <w:jc w:val="both"/>
      </w:pPr>
      <w:r>
        <w:t xml:space="preserve">As </w:t>
      </w:r>
      <w:proofErr w:type="spellStart"/>
      <w:r>
        <w:t>pigpio</w:t>
      </w:r>
      <w:proofErr w:type="spellEnd"/>
      <w:r>
        <w:t xml:space="preserve"> was a library for the RPI and as well as a module for python, this allowed commands to be run through the terminal. Using </w:t>
      </w:r>
      <w:r w:rsidR="005B1D47">
        <w:t>“pigs”</w:t>
      </w:r>
      <w:r>
        <w:t xml:space="preserve"> commands</w:t>
      </w:r>
      <w:r w:rsidR="005B1D47">
        <w:t xml:space="preserve"> I was able to get a reasonable result without fail (</w:t>
      </w:r>
      <w:r w:rsidR="005B1D47">
        <w:fldChar w:fldCharType="begin"/>
      </w:r>
      <w:r w:rsidR="005B1D47">
        <w:instrText xml:space="preserve"> REF _Ref512872934 \h </w:instrText>
      </w:r>
      <w:r w:rsidR="005B1D47">
        <w:fldChar w:fldCharType="separate"/>
      </w:r>
      <w:r w:rsidR="005B1D47">
        <w:t xml:space="preserve">Figure </w:t>
      </w:r>
      <w:r w:rsidR="005B1D47">
        <w:rPr>
          <w:noProof/>
        </w:rPr>
        <w:t>25</w:t>
      </w:r>
      <w:r w:rsidR="005B1D47">
        <w:fldChar w:fldCharType="end"/>
      </w:r>
      <w:r w:rsidR="005B1D47">
        <w:t>). The problem seemed to be occurring in the python script.</w:t>
      </w:r>
    </w:p>
    <w:p w14:paraId="15BC0139" w14:textId="22149E88" w:rsidR="005B1D47" w:rsidRDefault="005B1D47" w:rsidP="00644BCF">
      <w:pPr>
        <w:jc w:val="both"/>
      </w:pPr>
    </w:p>
    <w:p w14:paraId="555473E4" w14:textId="7FFA1F6B" w:rsidR="006B41DE" w:rsidRDefault="005B1D47" w:rsidP="00644BCF">
      <w:pPr>
        <w:jc w:val="both"/>
      </w:pPr>
      <w:r>
        <w:t xml:space="preserve">After consulting with users on </w:t>
      </w:r>
      <w:r w:rsidR="004E41EA">
        <w:t>the R</w:t>
      </w:r>
      <w:r w:rsidR="000627B0">
        <w:t xml:space="preserve">aspberry </w:t>
      </w:r>
      <w:r w:rsidR="004E41EA">
        <w:t>P</w:t>
      </w:r>
      <w:r w:rsidR="000627B0">
        <w:t xml:space="preserve">i </w:t>
      </w:r>
      <w:proofErr w:type="spellStart"/>
      <w:r w:rsidR="004E41EA">
        <w:t>S</w:t>
      </w:r>
      <w:r>
        <w:t>tackexchange</w:t>
      </w:r>
      <w:proofErr w:type="spellEnd"/>
      <w:r w:rsidR="000627B0">
        <w:t xml:space="preserve"> [XXX]</w:t>
      </w:r>
      <w:r>
        <w:t xml:space="preserve"> it appeared to be how python would display a byte array. If the value of a byte is the same as a printable character, it would display the printable character instead. </w:t>
      </w:r>
      <w:r w:rsidR="005D12B1">
        <w:t>The</w:t>
      </w:r>
      <w:r>
        <w:t xml:space="preserve"> “x1ax” would actually be two separate elements, such as “\x1a\</w:t>
      </w:r>
      <w:r w:rsidR="00CD2C96">
        <w:t>x78\</w:t>
      </w:r>
      <w:r>
        <w:t>”.</w:t>
      </w:r>
      <w:r w:rsidR="006B41DE">
        <w:t xml:space="preserve"> Once that was cleared up </w:t>
      </w:r>
      <w:r w:rsidR="004929AF">
        <w:t>the byte array was accessed in the same way a normal array would be.</w:t>
      </w:r>
      <w:r w:rsidR="00F468F8">
        <w:t xml:space="preserve"> </w:t>
      </w:r>
    </w:p>
    <w:p w14:paraId="3721FCEB" w14:textId="48D4589A" w:rsidR="00F468F8" w:rsidRDefault="00F468F8" w:rsidP="00644BCF">
      <w:pPr>
        <w:jc w:val="both"/>
      </w:pPr>
    </w:p>
    <w:p w14:paraId="05CC94D4" w14:textId="13CCAC88" w:rsidR="00740E27" w:rsidRDefault="00F468F8" w:rsidP="00644BCF">
      <w:pPr>
        <w:jc w:val="both"/>
      </w:pPr>
      <w:r>
        <w:t xml:space="preserve">The software to communicate with the I2C bus could then be implemented </w:t>
      </w:r>
      <w:r w:rsidR="004E41EA">
        <w:t>alongside</w:t>
      </w:r>
      <w:r>
        <w:t xml:space="preserve"> the serial in the data logger. The air quality sensor ha</w:t>
      </w:r>
      <w:r w:rsidR="0068753A">
        <w:t>s</w:t>
      </w:r>
      <w:r>
        <w:t xml:space="preserve"> a warm up state</w:t>
      </w:r>
      <w:r w:rsidR="0068753A">
        <w:t xml:space="preserve">, this is shown in one of the bytes depending on the value. </w:t>
      </w:r>
      <w:r w:rsidR="009C3991">
        <w:t>When requesting information from the sensor if it is in warm up mode then another message will be requested after a short period</w:t>
      </w:r>
      <w:r w:rsidR="000627B0">
        <w:t xml:space="preserve"> until the warm up state has finished and the sensor is returning values</w:t>
      </w:r>
      <w:r w:rsidR="009C3991">
        <w:t>.</w:t>
      </w:r>
      <w:r w:rsidR="00740E27">
        <w:t xml:space="preserve"> </w:t>
      </w:r>
    </w:p>
    <w:p w14:paraId="476E1B30" w14:textId="78C7390D" w:rsidR="004929AF" w:rsidRDefault="004929AF" w:rsidP="00644BCF">
      <w:pPr>
        <w:jc w:val="both"/>
      </w:pPr>
    </w:p>
    <w:p w14:paraId="43100CD0" w14:textId="77777777" w:rsidR="00F468F8" w:rsidRDefault="004929AF" w:rsidP="00F468F8">
      <w:pPr>
        <w:keepNext/>
        <w:jc w:val="center"/>
      </w:pPr>
      <w:r>
        <w:rPr>
          <w:noProof/>
          <w:lang w:eastAsia="en-GB"/>
        </w:rPr>
        <w:drawing>
          <wp:inline distT="0" distB="0" distL="0" distR="0" wp14:anchorId="16ED78C7" wp14:editId="40D542DB">
            <wp:extent cx="5270500" cy="175133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751330"/>
                    </a:xfrm>
                    <a:prstGeom prst="rect">
                      <a:avLst/>
                    </a:prstGeom>
                  </pic:spPr>
                </pic:pic>
              </a:graphicData>
            </a:graphic>
          </wp:inline>
        </w:drawing>
      </w:r>
    </w:p>
    <w:p w14:paraId="0DE4AB13" w14:textId="25619D36" w:rsidR="004929AF" w:rsidRDefault="00F468F8" w:rsidP="00F468F8">
      <w:pPr>
        <w:pStyle w:val="Caption"/>
        <w:jc w:val="center"/>
      </w:pPr>
      <w:r>
        <w:t xml:space="preserve">Figure </w:t>
      </w:r>
      <w:r w:rsidR="0072151F">
        <w:fldChar w:fldCharType="begin"/>
      </w:r>
      <w:r w:rsidR="0072151F">
        <w:instrText xml:space="preserve"> SEQ Figure \* ARABIC </w:instrText>
      </w:r>
      <w:r w:rsidR="0072151F">
        <w:fldChar w:fldCharType="separate"/>
      </w:r>
      <w:r w:rsidR="00801EDB">
        <w:rPr>
          <w:noProof/>
        </w:rPr>
        <w:t>26</w:t>
      </w:r>
      <w:r w:rsidR="0072151F">
        <w:rPr>
          <w:noProof/>
        </w:rPr>
        <w:fldChar w:fldCharType="end"/>
      </w:r>
      <w:r>
        <w:t xml:space="preserve"> - Format of bytes (Air Quality Sensor)</w:t>
      </w:r>
    </w:p>
    <w:p w14:paraId="40877EE8" w14:textId="6AE0EA17" w:rsidR="004929AF" w:rsidRDefault="00740E27" w:rsidP="00644BCF">
      <w:pPr>
        <w:jc w:val="both"/>
      </w:pPr>
      <w:r>
        <w:t>While implementing it was noticed that the</w:t>
      </w:r>
      <w:r w:rsidR="004929AF">
        <w:t xml:space="preserve"> CO2 and TOC bytes were in big endian format, a function was created to extract </w:t>
      </w:r>
      <w:r w:rsidR="00F468F8">
        <w:t>the data from the array and create a value from the two bytes</w:t>
      </w:r>
      <w:r w:rsidR="00AB13C9">
        <w:t xml:space="preserve"> before logging the values</w:t>
      </w:r>
      <w:r w:rsidR="00F468F8">
        <w:t>.</w:t>
      </w:r>
      <w:r w:rsidR="000627B0">
        <w:t xml:space="preserve"> The bytes in position 3-6 were ignored as this is just the resistance across the sensor, after checking the datasheet, this would not </w:t>
      </w:r>
      <w:r>
        <w:t>affect</w:t>
      </w:r>
      <w:r w:rsidR="000627B0">
        <w:t xml:space="preserve"> the TVOC or CO2 readings.</w:t>
      </w:r>
    </w:p>
    <w:p w14:paraId="3FDDE80C" w14:textId="1C4D20EC" w:rsidR="00740E27" w:rsidRDefault="00740E27" w:rsidP="00644BCF">
      <w:pPr>
        <w:jc w:val="both"/>
      </w:pPr>
    </w:p>
    <w:p w14:paraId="55F4B362" w14:textId="11318DAB" w:rsidR="000E2FDE" w:rsidRDefault="000E2FDE" w:rsidP="000E2FDE">
      <w:pPr>
        <w:pStyle w:val="Heading3"/>
      </w:pPr>
      <w:r>
        <w:t>Logging method</w:t>
      </w:r>
    </w:p>
    <w:p w14:paraId="1EA0F63B" w14:textId="209A00FD" w:rsidR="00740E27" w:rsidRDefault="00740E27" w:rsidP="00644BCF">
      <w:pPr>
        <w:jc w:val="both"/>
      </w:pPr>
      <w:r>
        <w:t>When readings were able to be logged from both sensors, the file that the data was being logged to would continuously grow. This was thought to be a bad idea as a lot of data relies on one file not corrupting. Data was then stored in maximum sized files of 25kb. This led to another problem of not knowing which file is currently being written to</w:t>
      </w:r>
      <w:r w:rsidR="00CD68D2">
        <w:t xml:space="preserve">. To resolve this issue, while a file was being used the filename would start with “~”, </w:t>
      </w:r>
      <w:r w:rsidR="00986539">
        <w:t>like</w:t>
      </w:r>
      <w:r w:rsidR="00CD68D2">
        <w:t xml:space="preserve"> temporary documents.</w:t>
      </w:r>
      <w:r w:rsidR="00986539">
        <w:t xml:space="preserve"> Another function was then added to prevent the </w:t>
      </w:r>
      <w:proofErr w:type="spellStart"/>
      <w:r w:rsidR="00986539">
        <w:t>build up</w:t>
      </w:r>
      <w:proofErr w:type="spellEnd"/>
      <w:r w:rsidR="00986539">
        <w:t xml:space="preserve"> of files starting with “~” if the RPI was turned off during logging. The function “</w:t>
      </w:r>
      <w:proofErr w:type="spellStart"/>
      <w:r w:rsidR="00986539" w:rsidRPr="004E41EA">
        <w:rPr>
          <w:rFonts w:ascii="Courier" w:hAnsi="Courier"/>
          <w:i/>
        </w:rPr>
        <w:t>check_previous_</w:t>
      </w:r>
      <w:proofErr w:type="gramStart"/>
      <w:r w:rsidR="00986539" w:rsidRPr="004E41EA">
        <w:rPr>
          <w:rFonts w:ascii="Courier" w:hAnsi="Courier"/>
          <w:i/>
        </w:rPr>
        <w:t>files</w:t>
      </w:r>
      <w:proofErr w:type="spellEnd"/>
      <w:r w:rsidR="00986539" w:rsidRPr="004E41EA">
        <w:rPr>
          <w:rFonts w:ascii="Courier" w:hAnsi="Courier"/>
          <w:i/>
        </w:rPr>
        <w:t>(</w:t>
      </w:r>
      <w:proofErr w:type="gramEnd"/>
      <w:r w:rsidR="00986539" w:rsidRPr="004E41EA">
        <w:rPr>
          <w:rFonts w:ascii="Courier" w:hAnsi="Courier"/>
          <w:i/>
        </w:rPr>
        <w:t>)</w:t>
      </w:r>
      <w:r w:rsidR="00986539" w:rsidRPr="00B757C8">
        <w:rPr>
          <w:rFonts w:ascii="Courier" w:hAnsi="Courier"/>
        </w:rPr>
        <w:t>”</w:t>
      </w:r>
      <w:r w:rsidR="00986539">
        <w:t xml:space="preserve"> is called before logging any results. The function searches through the logs directory for files beginning with “~” and will remove the character.</w:t>
      </w:r>
    </w:p>
    <w:p w14:paraId="22F1304C" w14:textId="3C09F803" w:rsidR="005D4BCE" w:rsidRDefault="005D4BCE" w:rsidP="00644BCF">
      <w:pPr>
        <w:jc w:val="both"/>
      </w:pPr>
    </w:p>
    <w:p w14:paraId="24958753" w14:textId="77777777" w:rsidR="00075037" w:rsidRDefault="005D4BCE" w:rsidP="00644BCF">
      <w:pPr>
        <w:jc w:val="both"/>
      </w:pPr>
      <w:r>
        <w:lastRenderedPageBreak/>
        <w:t>The first prototype had been created for the data logger. The RPI needed to start logging when it was switched on as no GUI would be provided when collecting data. This caused frustration as it was difficult to know whether the device was able to log any data or was waiting on the GPS and air quality for data. This is when the LED was implemented in the hardware. An “</w:t>
      </w:r>
      <w:proofErr w:type="spellStart"/>
      <w:r w:rsidRPr="004E41EA">
        <w:rPr>
          <w:rFonts w:ascii="Courier" w:hAnsi="Courier"/>
          <w:i/>
        </w:rPr>
        <w:t>led_out</w:t>
      </w:r>
      <w:proofErr w:type="spellEnd"/>
      <w:r w:rsidRPr="004E41EA">
        <w:rPr>
          <w:rFonts w:ascii="Courier" w:hAnsi="Courier"/>
          <w:i/>
        </w:rPr>
        <w:t>(flashes)</w:t>
      </w:r>
      <w:r>
        <w:t xml:space="preserve">” function was created to </w:t>
      </w:r>
      <w:r w:rsidR="00020C4F">
        <w:t xml:space="preserve">control the GPIO that the LED was connected to. At different stages in the </w:t>
      </w:r>
      <w:r w:rsidR="00AB13C9">
        <w:t>script the LED would output several flashes to identify the user what the current state is.</w:t>
      </w:r>
      <w:r w:rsidR="00F16C97">
        <w:t xml:space="preserve"> </w:t>
      </w:r>
    </w:p>
    <w:p w14:paraId="48017FCB" w14:textId="77777777" w:rsidR="00075037" w:rsidRDefault="00075037" w:rsidP="00644BCF">
      <w:pPr>
        <w:jc w:val="both"/>
      </w:pPr>
    </w:p>
    <w:p w14:paraId="4E866835" w14:textId="755916AD" w:rsidR="00075037" w:rsidRDefault="00075037" w:rsidP="00075037">
      <w:pPr>
        <w:pStyle w:val="Heading3"/>
      </w:pPr>
      <w:r>
        <w:t xml:space="preserve">Creating </w:t>
      </w:r>
      <w:proofErr w:type="spellStart"/>
      <w:r>
        <w:t>cron</w:t>
      </w:r>
      <w:proofErr w:type="spellEnd"/>
      <w:r>
        <w:t xml:space="preserve"> jobs for the data logger</w:t>
      </w:r>
    </w:p>
    <w:p w14:paraId="6399D78F" w14:textId="77B3F9E3" w:rsidR="00F16C97" w:rsidRDefault="00F16C97" w:rsidP="00644BCF">
      <w:pPr>
        <w:jc w:val="both"/>
      </w:pPr>
      <w:r>
        <w:t xml:space="preserve">To ensure that data would be collected on start-up of the RPI a </w:t>
      </w:r>
      <w:proofErr w:type="spellStart"/>
      <w:r>
        <w:t>cron</w:t>
      </w:r>
      <w:proofErr w:type="spellEnd"/>
      <w:r>
        <w:t xml:space="preserve"> job was created. Cron jobs are used for scheduling tasks at required times, this is used to schedule jobs in most </w:t>
      </w:r>
      <w:proofErr w:type="spellStart"/>
      <w:r>
        <w:t>unix</w:t>
      </w:r>
      <w:proofErr w:type="spellEnd"/>
      <w:r>
        <w:t xml:space="preserve"> systems, in this case it would be to start the logger on reboot. “</w:t>
      </w:r>
      <w:r w:rsidRPr="004E41EA">
        <w:rPr>
          <w:rFonts w:ascii="Courier" w:hAnsi="Courier"/>
          <w:i/>
        </w:rPr>
        <w:t>crontab -e</w:t>
      </w:r>
      <w:r>
        <w:t xml:space="preserve">” on the command line would allow a </w:t>
      </w:r>
      <w:proofErr w:type="spellStart"/>
      <w:r>
        <w:t>cron</w:t>
      </w:r>
      <w:proofErr w:type="spellEnd"/>
      <w:r>
        <w:t xml:space="preserve"> job to be created. To run the logger “</w:t>
      </w:r>
      <w:r w:rsidRPr="00B757C8">
        <w:rPr>
          <w:rFonts w:ascii="Courier" w:hAnsi="Courier"/>
        </w:rPr>
        <w:t>@reboot sleep 20 &amp;&amp; /home/pi/startlogger.sh</w:t>
      </w:r>
      <w:r>
        <w:t>” was appended to the end of the file.</w:t>
      </w:r>
      <w:r w:rsidR="008C1781">
        <w:t xml:space="preserve"> The shell script that the </w:t>
      </w:r>
      <w:proofErr w:type="spellStart"/>
      <w:r w:rsidR="008638B5">
        <w:t>cron</w:t>
      </w:r>
      <w:proofErr w:type="spellEnd"/>
      <w:r w:rsidR="008638B5">
        <w:t xml:space="preserve"> job would execute would start the “</w:t>
      </w:r>
      <w:proofErr w:type="spellStart"/>
      <w:r w:rsidR="008638B5">
        <w:t>piggpiod</w:t>
      </w:r>
      <w:proofErr w:type="spellEnd"/>
      <w:r w:rsidR="008638B5">
        <w:t xml:space="preserve">” process to allow the interaction between the </w:t>
      </w:r>
      <w:proofErr w:type="spellStart"/>
      <w:r w:rsidR="008638B5">
        <w:t>pigpio</w:t>
      </w:r>
      <w:proofErr w:type="spellEnd"/>
      <w:r w:rsidR="008638B5">
        <w:t xml:space="preserve"> library and with the RPI interfaces. The script would then start the python script</w:t>
      </w:r>
      <w:r w:rsidR="00F63BAA">
        <w:t xml:space="preserve"> to log data</w:t>
      </w:r>
      <w:r w:rsidR="008638B5">
        <w:t>.</w:t>
      </w:r>
    </w:p>
    <w:p w14:paraId="5EF9B1EA" w14:textId="6EA594C7" w:rsidR="00F16C97" w:rsidRDefault="000E2FDE" w:rsidP="000E2FDE">
      <w:pPr>
        <w:pStyle w:val="Heading3"/>
      </w:pPr>
      <w:r>
        <w:t>Analysis of the data logger</w:t>
      </w:r>
    </w:p>
    <w:p w14:paraId="5BA04458" w14:textId="2914D2F0" w:rsidR="00076788" w:rsidRDefault="00076788" w:rsidP="00644BCF">
      <w:pPr>
        <w:jc w:val="both"/>
      </w:pPr>
      <w:r>
        <w:t>Overall the software was not complicated to get readings from either the serial or the I2C bus. It took a lot of preparation</w:t>
      </w:r>
      <w:r w:rsidR="00AA1561">
        <w:t xml:space="preserve"> with the hardware</w:t>
      </w:r>
      <w:r>
        <w:t xml:space="preserve"> and time to use the libraries in the correct way. This caused the </w:t>
      </w:r>
      <w:r w:rsidR="00AA1561">
        <w:t xml:space="preserve">data logger for the </w:t>
      </w:r>
      <w:r>
        <w:t xml:space="preserve">monitoring system to </w:t>
      </w:r>
      <w:r w:rsidR="008638B5">
        <w:t>take a lot longer than expected.</w:t>
      </w:r>
    </w:p>
    <w:p w14:paraId="47A6A2EC" w14:textId="75C6E099" w:rsidR="000E2FDE" w:rsidRDefault="000E2FDE" w:rsidP="000E2FDE">
      <w:pPr>
        <w:pStyle w:val="Heading2"/>
      </w:pPr>
      <w:r>
        <w:t>Monitoring system – Uploading Data</w:t>
      </w:r>
    </w:p>
    <w:p w14:paraId="3DD28358" w14:textId="2A81910E" w:rsidR="00522A9C" w:rsidRDefault="001067E8" w:rsidP="00262E17">
      <w:pPr>
        <w:jc w:val="both"/>
      </w:pPr>
      <w:r>
        <w:t xml:space="preserve">The python script to upload data (python.py) needed to check for an internet connection and then upload the data collected by the logger to the Aberystwyth Universities </w:t>
      </w:r>
      <w:r w:rsidR="002D0ADF">
        <w:t>MySQL server.</w:t>
      </w:r>
    </w:p>
    <w:p w14:paraId="328E321C" w14:textId="54C65338" w:rsidR="002D0ADF" w:rsidRDefault="002D0ADF" w:rsidP="00262E17">
      <w:pPr>
        <w:jc w:val="both"/>
      </w:pPr>
    </w:p>
    <w:p w14:paraId="57737D3C" w14:textId="59D0AA24" w:rsidR="00075037" w:rsidRDefault="00075037" w:rsidP="00075037">
      <w:pPr>
        <w:pStyle w:val="Heading3"/>
      </w:pPr>
      <w:r>
        <w:t>Connecting to the MySQL server</w:t>
      </w:r>
    </w:p>
    <w:p w14:paraId="646A509F" w14:textId="06C86AC7" w:rsidR="002D0ADF" w:rsidRDefault="002D0ADF" w:rsidP="00262E17">
      <w:pPr>
        <w:jc w:val="both"/>
      </w:pPr>
      <w:r>
        <w:t xml:space="preserve">The first function created was to check for an internet connection. It’s easier to check for a network connection </w:t>
      </w:r>
      <w:r w:rsidR="00282D7C">
        <w:t xml:space="preserve">rather than an internet connection </w:t>
      </w:r>
      <w:r>
        <w:t xml:space="preserve">so this had some thought about it. </w:t>
      </w:r>
      <w:r w:rsidR="00531080">
        <w:t xml:space="preserve">The simplest method of doing this was to ping an online target. This was done using a socket library, this would allow access to the socket interface and would create a connection to an address. While implementing the script </w:t>
      </w:r>
      <w:r w:rsidR="00262E17">
        <w:t>the address</w:t>
      </w:r>
      <w:r w:rsidR="00531080">
        <w:t xml:space="preserve"> </w:t>
      </w:r>
      <w:r w:rsidR="00262E17">
        <w:t>“</w:t>
      </w:r>
      <w:r w:rsidR="00262E17" w:rsidRPr="00B757C8">
        <w:rPr>
          <w:rFonts w:ascii="Courier" w:hAnsi="Courier"/>
        </w:rPr>
        <w:t>www.google.com</w:t>
      </w:r>
      <w:r w:rsidR="00262E17">
        <w:t>” was used</w:t>
      </w:r>
      <w:r w:rsidR="00531080">
        <w:t>. The function would return true if a connection was valid but false if there were an error.</w:t>
      </w:r>
    </w:p>
    <w:p w14:paraId="21D80733" w14:textId="32E0BFF0" w:rsidR="009B0427" w:rsidRDefault="009B0427" w:rsidP="00262E17">
      <w:pPr>
        <w:jc w:val="both"/>
      </w:pPr>
    </w:p>
    <w:p w14:paraId="733028DC" w14:textId="2BF7DCFF" w:rsidR="009B0427" w:rsidRDefault="009B0427" w:rsidP="00262E17">
      <w:pPr>
        <w:jc w:val="both"/>
      </w:pPr>
      <w:r>
        <w:t xml:space="preserve">At this point </w:t>
      </w:r>
      <w:r w:rsidR="00262E17">
        <w:t xml:space="preserve">the script </w:t>
      </w:r>
      <w:r>
        <w:t xml:space="preserve">needed to connect to the MySQL server. </w:t>
      </w:r>
      <w:r w:rsidR="00262E17">
        <w:t>It was soon realised that to access the server a local on-site connection needs to be made, or a virtual private network (VPN) be set up. As the University had strict rules on what could connect to the network this left one option. The VPN had to be set up on the RPI.</w:t>
      </w:r>
    </w:p>
    <w:p w14:paraId="5EE5DFB4" w14:textId="4B39E6AF" w:rsidR="00262E17" w:rsidRDefault="00262E17" w:rsidP="00262E17">
      <w:pPr>
        <w:jc w:val="both"/>
      </w:pPr>
    </w:p>
    <w:p w14:paraId="07539E92" w14:textId="3EFAE1EF" w:rsidR="00262E17" w:rsidRDefault="00262E17" w:rsidP="00262E17">
      <w:pPr>
        <w:jc w:val="both"/>
      </w:pPr>
      <w:r>
        <w:t>Firstly, an attempt was made to use a Linux package called “</w:t>
      </w:r>
      <w:proofErr w:type="spellStart"/>
      <w:r>
        <w:t>pptp</w:t>
      </w:r>
      <w:proofErr w:type="spellEnd"/>
      <w:r>
        <w:t>” meaning point-to-point tunnelling protocol. Through the terminal to test the VPN connection the following command was executed:</w:t>
      </w:r>
    </w:p>
    <w:p w14:paraId="39BA6B69" w14:textId="66F7C0A4" w:rsidR="00262E17" w:rsidRDefault="00262E17" w:rsidP="00522A9C"/>
    <w:p w14:paraId="49A645B2" w14:textId="09543113" w:rsidR="00262E17" w:rsidRPr="00DE34D8" w:rsidRDefault="00262E17" w:rsidP="004A3B60">
      <w:pPr>
        <w:ind w:left="720"/>
        <w:rPr>
          <w:rFonts w:ascii="Courier" w:hAnsi="Courier"/>
          <w:i/>
        </w:rPr>
      </w:pPr>
      <w:proofErr w:type="spellStart"/>
      <w:r w:rsidRPr="00DE34D8">
        <w:rPr>
          <w:rFonts w:ascii="Courier" w:hAnsi="Courier"/>
          <w:i/>
        </w:rPr>
        <w:t>sudo</w:t>
      </w:r>
      <w:proofErr w:type="spellEnd"/>
      <w:r w:rsidRPr="00DE34D8">
        <w:rPr>
          <w:rFonts w:ascii="Courier" w:hAnsi="Courier"/>
          <w:i/>
        </w:rPr>
        <w:t xml:space="preserve"> </w:t>
      </w:r>
      <w:proofErr w:type="spellStart"/>
      <w:r w:rsidRPr="00DE34D8">
        <w:rPr>
          <w:rFonts w:ascii="Courier" w:hAnsi="Courier"/>
          <w:i/>
        </w:rPr>
        <w:t>pptpsetup</w:t>
      </w:r>
      <w:proofErr w:type="spellEnd"/>
      <w:r w:rsidRPr="00DE34D8">
        <w:rPr>
          <w:rFonts w:ascii="Courier" w:hAnsi="Courier"/>
          <w:i/>
        </w:rPr>
        <w:t xml:space="preserve"> –create </w:t>
      </w:r>
      <w:proofErr w:type="spellStart"/>
      <w:r w:rsidRPr="00DE34D8">
        <w:rPr>
          <w:rFonts w:ascii="Courier" w:hAnsi="Courier"/>
          <w:i/>
        </w:rPr>
        <w:t>abervpn</w:t>
      </w:r>
      <w:proofErr w:type="spellEnd"/>
      <w:r w:rsidRPr="00DE34D8">
        <w:rPr>
          <w:rFonts w:ascii="Courier" w:hAnsi="Courier"/>
          <w:i/>
        </w:rPr>
        <w:t xml:space="preserve"> –server vpn.aber.ac.uk –username </w:t>
      </w:r>
      <w:r w:rsidR="0019494E" w:rsidRPr="00DE34D8">
        <w:rPr>
          <w:rFonts w:ascii="Courier" w:hAnsi="Courier"/>
          <w:i/>
        </w:rPr>
        <w:t>rdm10</w:t>
      </w:r>
      <w:r w:rsidRPr="00DE34D8">
        <w:rPr>
          <w:rFonts w:ascii="Courier" w:hAnsi="Courier"/>
          <w:i/>
        </w:rPr>
        <w:t xml:space="preserve">@aber.ac.uk –password </w:t>
      </w:r>
      <w:r w:rsidR="0019494E" w:rsidRPr="00DE34D8">
        <w:rPr>
          <w:rFonts w:ascii="Courier" w:hAnsi="Courier"/>
          <w:i/>
        </w:rPr>
        <w:t>************</w:t>
      </w:r>
      <w:r w:rsidRPr="00DE34D8">
        <w:rPr>
          <w:rFonts w:ascii="Courier" w:hAnsi="Courier"/>
          <w:i/>
        </w:rPr>
        <w:t xml:space="preserve"> –start</w:t>
      </w:r>
    </w:p>
    <w:p w14:paraId="37D09146" w14:textId="4418369B" w:rsidR="00262E17" w:rsidRDefault="00262E17" w:rsidP="00522A9C">
      <w:pPr>
        <w:rPr>
          <w:i/>
        </w:rPr>
      </w:pPr>
    </w:p>
    <w:p w14:paraId="6FF3B07F" w14:textId="06088DE1" w:rsidR="00262E17" w:rsidRDefault="00262E17" w:rsidP="00262E17">
      <w:pPr>
        <w:jc w:val="both"/>
      </w:pPr>
      <w:r w:rsidRPr="00262E17">
        <w:t>but this issues an authentication error</w:t>
      </w:r>
      <w:r w:rsidR="0019494E">
        <w:t xml:space="preserve">. It was thought that this was due to the wrong protocol being used, that the university didn’t use a point-to-point tunnel protocol. Communications with information services at the university suggested that OpenVPN </w:t>
      </w:r>
      <w:r w:rsidR="0019494E">
        <w:lastRenderedPageBreak/>
        <w:t xml:space="preserve">be used as this works for </w:t>
      </w:r>
      <w:proofErr w:type="spellStart"/>
      <w:r w:rsidR="0019494E">
        <w:t>unix</w:t>
      </w:r>
      <w:proofErr w:type="spellEnd"/>
      <w:r w:rsidR="0019494E">
        <w:t xml:space="preserve"> based systems. OpenVPN is supported on the RPI so </w:t>
      </w:r>
      <w:proofErr w:type="spellStart"/>
      <w:r w:rsidR="0019494E">
        <w:t>pptp</w:t>
      </w:r>
      <w:proofErr w:type="spellEnd"/>
      <w:r w:rsidR="0019494E">
        <w:t xml:space="preserve"> was removed from the RPI and OpenVPN was installed. OpenVPN requires a configuration file with certificate keys and various other parameters to start the VPN. The windows client that information services provides for connection to the VPN had the configuration zipped inside of the .exe. </w:t>
      </w:r>
      <w:r w:rsidR="00C25F57">
        <w:t>This configuration was edited to read in the username and password from a file in the /etc/</w:t>
      </w:r>
      <w:proofErr w:type="spellStart"/>
      <w:r w:rsidR="00C25F57">
        <w:t>openvpn</w:t>
      </w:r>
      <w:proofErr w:type="spellEnd"/>
      <w:r w:rsidR="00C25F57">
        <w:t xml:space="preserve"> directory. </w:t>
      </w:r>
      <w:r w:rsidR="0019494E">
        <w:t>Once this was extracted and moved to the correct directory “</w:t>
      </w:r>
      <w:proofErr w:type="spellStart"/>
      <w:r w:rsidR="0019494E" w:rsidRPr="004E41EA">
        <w:rPr>
          <w:rFonts w:ascii="Courier" w:hAnsi="Courier"/>
          <w:i/>
        </w:rPr>
        <w:t>sudo</w:t>
      </w:r>
      <w:proofErr w:type="spellEnd"/>
      <w:r w:rsidR="0019494E" w:rsidRPr="004E41EA">
        <w:rPr>
          <w:rFonts w:ascii="Courier" w:hAnsi="Courier"/>
          <w:i/>
        </w:rPr>
        <w:t xml:space="preserve"> </w:t>
      </w:r>
      <w:proofErr w:type="spellStart"/>
      <w:r w:rsidR="0019494E" w:rsidRPr="004E41EA">
        <w:rPr>
          <w:rFonts w:ascii="Courier" w:hAnsi="Courier"/>
          <w:i/>
        </w:rPr>
        <w:t>openvpn</w:t>
      </w:r>
      <w:proofErr w:type="spellEnd"/>
      <w:r w:rsidR="0019494E" w:rsidRPr="004E41EA">
        <w:rPr>
          <w:rFonts w:ascii="Courier" w:hAnsi="Courier"/>
          <w:i/>
        </w:rPr>
        <w:t xml:space="preserve"> </w:t>
      </w:r>
      <w:proofErr w:type="spellStart"/>
      <w:r w:rsidR="0019494E" w:rsidRPr="004E41EA">
        <w:rPr>
          <w:rFonts w:ascii="Courier" w:hAnsi="Courier"/>
          <w:i/>
        </w:rPr>
        <w:t>Aberystwyth.opvn</w:t>
      </w:r>
      <w:proofErr w:type="spellEnd"/>
      <w:r w:rsidR="0019494E">
        <w:t xml:space="preserve">” would appear to connect successfully to the VPN.  To run this as a background process the “—daemon” tag was needed. Though the VPN stated it was successful, a test was conducted to ensure it was working. This involved using the </w:t>
      </w:r>
      <w:r w:rsidR="00A267C7">
        <w:t>command “</w:t>
      </w:r>
      <w:r w:rsidR="00A267C7" w:rsidRPr="00B757C8">
        <w:rPr>
          <w:rFonts w:ascii="Courier" w:hAnsi="Courier"/>
        </w:rPr>
        <w:t>curl http://ipecho.net/plain</w:t>
      </w:r>
      <w:r w:rsidR="00A267C7">
        <w:t xml:space="preserve">” to return an </w:t>
      </w:r>
      <w:proofErr w:type="spellStart"/>
      <w:r w:rsidR="00A267C7">
        <w:t>ip</w:t>
      </w:r>
      <w:proofErr w:type="spellEnd"/>
      <w:r w:rsidR="00A267C7">
        <w:t xml:space="preserve"> address before and after the connection had been made. </w:t>
      </w:r>
    </w:p>
    <w:p w14:paraId="39A4AF81" w14:textId="3070E0AE" w:rsidR="007C59AB" w:rsidRDefault="007C59AB" w:rsidP="00262E17">
      <w:pPr>
        <w:jc w:val="both"/>
      </w:pPr>
    </w:p>
    <w:p w14:paraId="75683346" w14:textId="371AA1C6" w:rsidR="007C59AB" w:rsidRPr="00262E17" w:rsidRDefault="007C59AB" w:rsidP="00262E17">
      <w:pPr>
        <w:jc w:val="both"/>
      </w:pPr>
      <w:r>
        <w:t xml:space="preserve">To run the VPN in python a module was needed called subprocess, this allowed </w:t>
      </w:r>
      <w:proofErr w:type="spellStart"/>
      <w:r>
        <w:t>unix</w:t>
      </w:r>
      <w:proofErr w:type="spellEnd"/>
      <w:r>
        <w:t xml:space="preserve"> commands to be run in script. It was very simple to use, the commands needed to be in an array with each command being its own element. </w:t>
      </w:r>
    </w:p>
    <w:p w14:paraId="4B542DB2" w14:textId="4139A783" w:rsidR="00522A9C" w:rsidRDefault="00522A9C" w:rsidP="00522A9C"/>
    <w:p w14:paraId="5BDC15B8" w14:textId="0BEAB420" w:rsidR="00075037" w:rsidRDefault="00075037" w:rsidP="00075037">
      <w:pPr>
        <w:pStyle w:val="Heading3"/>
      </w:pPr>
      <w:r>
        <w:t>Executing statements on the MySQL server</w:t>
      </w:r>
    </w:p>
    <w:p w14:paraId="1E1B60FD" w14:textId="77777777" w:rsidR="002B37CD" w:rsidRDefault="004F7868" w:rsidP="00522A9C">
      <w:r>
        <w:t>Now that the VPN was running and connected to the universit</w:t>
      </w:r>
      <w:r w:rsidR="007C59AB">
        <w:t>y,</w:t>
      </w:r>
      <w:r>
        <w:t xml:space="preserve"> network</w:t>
      </w:r>
      <w:r w:rsidR="007C59AB">
        <w:t xml:space="preserve"> connection to the MySQL server could be established in the python script. To connect to the server an additional package was used called “</w:t>
      </w:r>
      <w:proofErr w:type="spellStart"/>
      <w:r w:rsidR="007C59AB">
        <w:t>pymysql</w:t>
      </w:r>
      <w:proofErr w:type="spellEnd"/>
      <w:r w:rsidR="007C59AB">
        <w:t>”, a free open source MySQL client library. The</w:t>
      </w:r>
      <w:r w:rsidR="008B720D">
        <w:t xml:space="preserve"> GitHub readme showed many examples of the package being used, this was very easy to follow. A connection, representation of a socket, needed to be made using the servers host name and user credentials. Instead of these details being written in the code, these were placed in a separate text file and read in, though they were still unencrypted.</w:t>
      </w:r>
    </w:p>
    <w:p w14:paraId="42411447" w14:textId="77777777" w:rsidR="002B37CD" w:rsidRDefault="002B37CD" w:rsidP="00522A9C"/>
    <w:p w14:paraId="2503B010" w14:textId="5769BCD8" w:rsidR="002B37CD" w:rsidRDefault="008B720D" w:rsidP="00522A9C">
      <w:r>
        <w:t xml:space="preserve"> A cursor object would then be used to execute commands on the server. A test was connected to print all the available tables, this was then implemented into a function to ensure that the table needed</w:t>
      </w:r>
      <w:r w:rsidR="003F21F9">
        <w:t xml:space="preserve"> for the data upload</w:t>
      </w:r>
      <w:r>
        <w:t xml:space="preserve"> existed</w:t>
      </w:r>
      <w:r w:rsidR="003F21F9">
        <w:t xml:space="preserve"> on the database</w:t>
      </w:r>
      <w:r>
        <w:t xml:space="preserve">. If the table didn’t </w:t>
      </w:r>
      <w:r w:rsidR="003F21F9">
        <w:t>exist,</w:t>
      </w:r>
      <w:r>
        <w:t xml:space="preserve"> then it would create the table using the cursor object. This was very easy to set up as many examples guided the process, though one mistake was made. When testing the commands, a “</w:t>
      </w:r>
      <w:r w:rsidRPr="004E41EA">
        <w:rPr>
          <w:rFonts w:ascii="Courier" w:hAnsi="Courier"/>
          <w:i/>
        </w:rPr>
        <w:t>DROP table</w:t>
      </w:r>
      <w:r>
        <w:t>” command was being issued but was replaced with a command to drop all the tables from the database. This was a problem as a blog with in depth detail of processes during this project was unable to connect to the table containing all the posts.</w:t>
      </w:r>
      <w:r w:rsidR="005F07B0">
        <w:t xml:space="preserve"> After being resolved with computer science support, </w:t>
      </w:r>
      <w:proofErr w:type="spellStart"/>
      <w:r w:rsidR="005F07B0">
        <w:t>back ups</w:t>
      </w:r>
      <w:proofErr w:type="spellEnd"/>
      <w:r w:rsidR="005F07B0">
        <w:t xml:space="preserve"> of the database were made on a frequent basis.</w:t>
      </w:r>
    </w:p>
    <w:p w14:paraId="5678963B" w14:textId="77777777" w:rsidR="002B37CD" w:rsidRDefault="002B37CD" w:rsidP="00522A9C"/>
    <w:p w14:paraId="01654FD6" w14:textId="6FF6A323" w:rsidR="004A3B60" w:rsidRDefault="004A3B60" w:rsidP="00522A9C">
      <w:r>
        <w:t>As connection to the university network was necessary to upload any of the collected data, rather than checking the internet connection for a connection to Google</w:t>
      </w:r>
      <w:r w:rsidR="00803A48">
        <w:t xml:space="preserve"> in the </w:t>
      </w:r>
      <w:proofErr w:type="gramStart"/>
      <w:r w:rsidR="00803A48" w:rsidRPr="00803A48">
        <w:rPr>
          <w:rFonts w:ascii="Courier New" w:hAnsi="Courier New" w:cs="Courier New"/>
          <w:i/>
        </w:rPr>
        <w:t>connected(</w:t>
      </w:r>
      <w:proofErr w:type="gramEnd"/>
      <w:r w:rsidR="00803A48" w:rsidRPr="00803A48">
        <w:rPr>
          <w:rFonts w:ascii="Courier New" w:hAnsi="Courier New" w:cs="Courier New"/>
          <w:i/>
        </w:rPr>
        <w:t>)</w:t>
      </w:r>
      <w:r w:rsidR="00803A48">
        <w:t xml:space="preserve"> function</w:t>
      </w:r>
      <w:r>
        <w:t>, a connection was made to the host name of Aberystwyth Universities VPN “</w:t>
      </w:r>
      <w:r w:rsidRPr="00B757C8">
        <w:rPr>
          <w:rFonts w:ascii="Courier" w:hAnsi="Courier"/>
        </w:rPr>
        <w:t>vpn.aber.</w:t>
      </w:r>
      <w:r w:rsidR="00F63BAA">
        <w:rPr>
          <w:rFonts w:ascii="Courier" w:hAnsi="Courier"/>
        </w:rPr>
        <w:t>a</w:t>
      </w:r>
      <w:r w:rsidRPr="00B757C8">
        <w:rPr>
          <w:rFonts w:ascii="Courier" w:hAnsi="Courier"/>
        </w:rPr>
        <w:t>c.uk</w:t>
      </w:r>
      <w:r>
        <w:t>” to ensure it was online.</w:t>
      </w:r>
      <w:r w:rsidR="00803A48">
        <w:t xml:space="preserve"> This caused issues as a connection couldn’t be created but it was possible to ping the address, the function then used a ping method instead.</w:t>
      </w:r>
    </w:p>
    <w:p w14:paraId="50F50C6F" w14:textId="65974142" w:rsidR="003F21F9" w:rsidRDefault="003F21F9" w:rsidP="00522A9C"/>
    <w:p w14:paraId="76AF5C63" w14:textId="6F867DF3" w:rsidR="003F21F9" w:rsidRDefault="003F21F9" w:rsidP="00522A9C">
      <w:r>
        <w:t>At this point a successful connection to the database could be made and if the table that was needed didn’t exist, it would be created. One last function was created and that was to construct a MySQL statement for each file in the logs directory. The files would b</w:t>
      </w:r>
      <w:r w:rsidR="004A3B60">
        <w:t xml:space="preserve">e read one by one and upload </w:t>
      </w:r>
      <w:r>
        <w:t>to the database. The statement was built using a recursive function to add the values to the end of a string.</w:t>
      </w:r>
      <w:r w:rsidR="00FB11D5">
        <w:t xml:space="preserve"> This statement would then be executed to the server but would not be committed to the table. This wasn’t until the “</w:t>
      </w:r>
      <w:proofErr w:type="gramStart"/>
      <w:r w:rsidR="00FB11D5" w:rsidRPr="004E41EA">
        <w:rPr>
          <w:rFonts w:ascii="Courier" w:hAnsi="Courier"/>
          <w:i/>
        </w:rPr>
        <w:t>commit(</w:t>
      </w:r>
      <w:proofErr w:type="gramEnd"/>
      <w:r w:rsidR="00FB11D5" w:rsidRPr="004E41EA">
        <w:rPr>
          <w:rFonts w:ascii="Courier" w:hAnsi="Courier"/>
          <w:i/>
        </w:rPr>
        <w:t>)</w:t>
      </w:r>
      <w:r w:rsidR="00FB11D5">
        <w:t xml:space="preserve">” command was run. This was to ensure all data from the file was uploaded to the server in case the RPI was powered off and ensure a valid </w:t>
      </w:r>
      <w:r w:rsidR="00FB11D5">
        <w:lastRenderedPageBreak/>
        <w:t>transaction. Once a valid transaction has been complete then the file would be deleted. All files starting with “~” would be ignored as these are being using by the logger.</w:t>
      </w:r>
    </w:p>
    <w:p w14:paraId="159AB9B5" w14:textId="3D118D95" w:rsidR="004A3B60" w:rsidRDefault="00075037" w:rsidP="00075037">
      <w:pPr>
        <w:pStyle w:val="Heading3"/>
      </w:pPr>
      <w:r>
        <w:t>Analysis of the uploading script</w:t>
      </w:r>
    </w:p>
    <w:p w14:paraId="6BD313EB" w14:textId="33CD4403" w:rsidR="004A3B60" w:rsidRDefault="004A3B60" w:rsidP="00522A9C">
      <w:r>
        <w:t xml:space="preserve">Overall the implementation of the </w:t>
      </w:r>
      <w:r w:rsidR="00B757C8">
        <w:t>script</w:t>
      </w:r>
      <w:r>
        <w:t xml:space="preserve"> was a success with the most difficult part being connection to the VPN. Compared to the design, the main functionality remained the same but additional functions came into place that allowed for a more robust script. This included the function to check for a table that already existed on the database and creating and checking for a VPN connection.</w:t>
      </w:r>
    </w:p>
    <w:p w14:paraId="78F64E78" w14:textId="6ECD6FC5" w:rsidR="00CC7DF8" w:rsidRDefault="00075037" w:rsidP="00075037">
      <w:pPr>
        <w:pStyle w:val="Heading3"/>
      </w:pPr>
      <w:r>
        <w:t>Creating Cron jobs for the upload function</w:t>
      </w:r>
    </w:p>
    <w:p w14:paraId="1C2D389F" w14:textId="11BFDCD9" w:rsidR="00CC7DF8" w:rsidRDefault="00CC7DF8" w:rsidP="00522A9C">
      <w:r>
        <w:t xml:space="preserve">To automatically run the script on the RPI another </w:t>
      </w:r>
      <w:proofErr w:type="spellStart"/>
      <w:r>
        <w:t>cron</w:t>
      </w:r>
      <w:proofErr w:type="spellEnd"/>
      <w:r>
        <w:t xml:space="preserve"> job was enabled in the crontab configuration file. The script was to run every two minutes; if no connection were given then the script would exit. This was done by appending the line </w:t>
      </w:r>
      <w:r w:rsidRPr="004E41EA">
        <w:t>“</w:t>
      </w:r>
      <w:r w:rsidR="008C1781" w:rsidRPr="004E41EA">
        <w:rPr>
          <w:rFonts w:ascii="Courier" w:hAnsi="Courier"/>
          <w:i/>
        </w:rPr>
        <w:t>* /2 * * * *</w:t>
      </w:r>
      <w:r w:rsidRPr="004E41EA">
        <w:rPr>
          <w:rFonts w:ascii="Courier" w:hAnsi="Courier"/>
          <w:i/>
        </w:rPr>
        <w:t xml:space="preserve"> runUpload.sh</w:t>
      </w:r>
      <w:r>
        <w:t xml:space="preserve">” onto the end of the configuration file. The shell script that the </w:t>
      </w:r>
      <w:proofErr w:type="spellStart"/>
      <w:r>
        <w:t>cron</w:t>
      </w:r>
      <w:proofErr w:type="spellEnd"/>
      <w:r>
        <w:t xml:space="preserve"> job would execute would run the python script and once it had finished </w:t>
      </w:r>
      <w:r w:rsidR="008C1781">
        <w:t>would kill all processed with an OpenVPN instance. This was to prevent multiple OpenVPN instances being created.</w:t>
      </w:r>
    </w:p>
    <w:p w14:paraId="1E640847" w14:textId="77777777" w:rsidR="00F63BAA" w:rsidRDefault="00F63BAA" w:rsidP="00522A9C"/>
    <w:p w14:paraId="7E9E5512" w14:textId="3E8D73B6" w:rsidR="00F63BAA" w:rsidRDefault="002C4A83" w:rsidP="00522A9C">
      <w:r>
        <w:t xml:space="preserve">Now that the data could be successfully logged and uploaded to the database, the visualisation tool could begin development. </w:t>
      </w:r>
    </w:p>
    <w:p w14:paraId="30D11D5A" w14:textId="77777777" w:rsidR="00F63BAA" w:rsidRPr="00522A9C" w:rsidRDefault="00F63BAA" w:rsidP="00522A9C"/>
    <w:p w14:paraId="4D627336" w14:textId="0F31A030" w:rsidR="001B459E" w:rsidRDefault="00987AF7" w:rsidP="00B47CF1">
      <w:pPr>
        <w:pStyle w:val="Heading2"/>
      </w:pPr>
      <w:r>
        <w:t xml:space="preserve">Visualisation </w:t>
      </w:r>
    </w:p>
    <w:p w14:paraId="54EACFE8" w14:textId="681AC420" w:rsidR="001F35A4" w:rsidRDefault="00075037" w:rsidP="00075037">
      <w:pPr>
        <w:pStyle w:val="Heading3"/>
      </w:pPr>
      <w:r>
        <w:t>Finding a suitable plugin</w:t>
      </w:r>
    </w:p>
    <w:p w14:paraId="6ED3A996" w14:textId="0E8FF6F7" w:rsidR="00E83037" w:rsidRDefault="00B47CF1" w:rsidP="002369D5">
      <w:r>
        <w:t xml:space="preserve">The first task to start the visualisation </w:t>
      </w:r>
      <w:r w:rsidR="002369D5">
        <w:t>application</w:t>
      </w:r>
      <w:r>
        <w:t xml:space="preserve"> was to find </w:t>
      </w:r>
      <w:r w:rsidR="002369D5">
        <w:t>a plugin for OpenStreetMap</w:t>
      </w:r>
      <w:r>
        <w:t xml:space="preserve"> that would allow for heat maps.</w:t>
      </w:r>
      <w:r w:rsidR="002369D5">
        <w:t xml:space="preserve"> The OpenStreetMap recommended the use of a library called “Leaflet” that could be used when deploying a </w:t>
      </w:r>
      <w:proofErr w:type="spellStart"/>
      <w:r w:rsidR="002369D5">
        <w:t>slippy</w:t>
      </w:r>
      <w:proofErr w:type="spellEnd"/>
      <w:r w:rsidR="002369D5">
        <w:t xml:space="preserve"> map to a webpage. A </w:t>
      </w:r>
      <w:proofErr w:type="spellStart"/>
      <w:r w:rsidR="002369D5">
        <w:t>slippy</w:t>
      </w:r>
      <w:proofErr w:type="spellEnd"/>
      <w:r w:rsidR="002369D5">
        <w:t xml:space="preserve"> map is an interactive map that can be easily deploye</w:t>
      </w:r>
      <w:r w:rsidR="00E83037">
        <w:t>d onto a web page. Leaflet is a JavaScript library that uses OpenStreetMap for its visual map; Leaflet can easily be extended with the use of plugins. These plugins are easily available on the Leaflet website.</w:t>
      </w:r>
    </w:p>
    <w:p w14:paraId="16640C25" w14:textId="77777777" w:rsidR="00E83037" w:rsidRDefault="00E83037" w:rsidP="002369D5"/>
    <w:p w14:paraId="71578449" w14:textId="5DC4016E" w:rsidR="00245F26" w:rsidRDefault="00245F26" w:rsidP="002369D5">
      <w:r>
        <w:t>Multiple heat</w:t>
      </w:r>
      <w:r w:rsidR="002A2838">
        <w:t xml:space="preserve"> </w:t>
      </w:r>
      <w:r>
        <w:t xml:space="preserve">maps plugins were available, one plugin was very easy to implement and had examples showing </w:t>
      </w:r>
      <w:proofErr w:type="spellStart"/>
      <w:proofErr w:type="gramStart"/>
      <w:r>
        <w:t>it’s</w:t>
      </w:r>
      <w:proofErr w:type="spellEnd"/>
      <w:proofErr w:type="gramEnd"/>
      <w:r>
        <w:t xml:space="preserve"> capabilities. This was called “</w:t>
      </w:r>
      <w:proofErr w:type="spellStart"/>
      <w:r>
        <w:t>Leaflet.heat</w:t>
      </w:r>
      <w:proofErr w:type="spellEnd"/>
      <w:r>
        <w:t xml:space="preserve">” and was created by Vladimir </w:t>
      </w:r>
      <w:proofErr w:type="spellStart"/>
      <w:r>
        <w:t>Agafonkin</w:t>
      </w:r>
      <w:proofErr w:type="spellEnd"/>
      <w:r>
        <w:t>, the creator of the Leaflet library.</w:t>
      </w:r>
    </w:p>
    <w:p w14:paraId="6582135A" w14:textId="47AE03BD" w:rsidR="00B51FC1" w:rsidRDefault="00B51FC1" w:rsidP="002369D5"/>
    <w:p w14:paraId="79D241C6" w14:textId="0FF8F29A" w:rsidR="00075037" w:rsidRDefault="00075037" w:rsidP="00075037">
      <w:pPr>
        <w:pStyle w:val="Heading3"/>
      </w:pPr>
      <w:r>
        <w:t xml:space="preserve">Implementing </w:t>
      </w:r>
      <w:proofErr w:type="spellStart"/>
      <w:r>
        <w:t>Leaflet.heat</w:t>
      </w:r>
      <w:proofErr w:type="spellEnd"/>
    </w:p>
    <w:p w14:paraId="0B915F16" w14:textId="103395D5" w:rsidR="00CC1248" w:rsidRDefault="00B51FC1" w:rsidP="002369D5">
      <w:r>
        <w:t xml:space="preserve">The leaflet </w:t>
      </w:r>
      <w:r w:rsidR="00185585">
        <w:t>files were</w:t>
      </w:r>
      <w:r>
        <w:t xml:space="preserve"> downloaded, this contained </w:t>
      </w:r>
      <w:r w:rsidR="00CC1248">
        <w:t xml:space="preserve">the </w:t>
      </w:r>
      <w:r>
        <w:t>CSS, JavaScript and map files. These needed to be referenced in the</w:t>
      </w:r>
      <w:r w:rsidR="00185585">
        <w:t xml:space="preserve"> HTML</w:t>
      </w:r>
      <w:r>
        <w:t xml:space="preserve"> file </w:t>
      </w:r>
      <w:r w:rsidR="00075037">
        <w:t>to</w:t>
      </w:r>
      <w:r>
        <w:t xml:space="preserve"> use the </w:t>
      </w:r>
      <w:r w:rsidR="00185585">
        <w:t xml:space="preserve">interactive </w:t>
      </w:r>
      <w:r>
        <w:t xml:space="preserve">map. </w:t>
      </w:r>
      <w:r w:rsidR="00185585">
        <w:t>Next the heat</w:t>
      </w:r>
      <w:r w:rsidR="002A2838">
        <w:t xml:space="preserve"> </w:t>
      </w:r>
      <w:r w:rsidR="00185585">
        <w:t xml:space="preserve">map plugin was downloaded along with one example. The example was stripped down to its bare minimum </w:t>
      </w:r>
      <w:proofErr w:type="gramStart"/>
      <w:r w:rsidR="00185585">
        <w:t>in order to</w:t>
      </w:r>
      <w:proofErr w:type="gramEnd"/>
      <w:r w:rsidR="00185585">
        <w:t xml:space="preserve"> show an interactive map without any other elements on the page</w:t>
      </w:r>
      <w:r w:rsidR="000B0D29">
        <w:t xml:space="preserve"> and the heat</w:t>
      </w:r>
      <w:r w:rsidR="002A2838">
        <w:t xml:space="preserve"> </w:t>
      </w:r>
      <w:r w:rsidR="000B0D29">
        <w:t>map not referenced (see</w:t>
      </w:r>
      <w:r w:rsidR="00CC1248">
        <w:t xml:space="preserve"> </w:t>
      </w:r>
      <w:r w:rsidR="00CC1248">
        <w:fldChar w:fldCharType="begin"/>
      </w:r>
      <w:r w:rsidR="00CC1248">
        <w:instrText xml:space="preserve"> REF _Ref512959052 \h </w:instrText>
      </w:r>
      <w:r w:rsidR="00CC1248">
        <w:fldChar w:fldCharType="separate"/>
      </w:r>
      <w:r w:rsidR="00CC1248">
        <w:t xml:space="preserve">Appendix </w:t>
      </w:r>
      <w:r w:rsidR="00CC1248">
        <w:rPr>
          <w:noProof/>
        </w:rPr>
        <w:t>I</w:t>
      </w:r>
      <w:r w:rsidR="00CC1248">
        <w:fldChar w:fldCharType="end"/>
      </w:r>
      <w:r w:rsidR="000B0D29">
        <w:t>).</w:t>
      </w:r>
      <w:r w:rsidR="00CC1248">
        <w:t xml:space="preserve"> When opening up the web application the “</w:t>
      </w:r>
      <w:proofErr w:type="spellStart"/>
      <w:proofErr w:type="gramStart"/>
      <w:r w:rsidR="00CC1248" w:rsidRPr="004E41EA">
        <w:rPr>
          <w:rFonts w:ascii="Courier New" w:hAnsi="Courier New" w:cs="Courier New"/>
          <w:i/>
        </w:rPr>
        <w:t>setView</w:t>
      </w:r>
      <w:proofErr w:type="spellEnd"/>
      <w:r w:rsidR="00CC1248" w:rsidRPr="004E41EA">
        <w:rPr>
          <w:rFonts w:ascii="Courier New" w:hAnsi="Courier New" w:cs="Courier New"/>
          <w:i/>
        </w:rPr>
        <w:t>(</w:t>
      </w:r>
      <w:proofErr w:type="gramEnd"/>
      <w:r w:rsidR="00CC1248" w:rsidRPr="004E41EA">
        <w:rPr>
          <w:rFonts w:ascii="Courier New" w:hAnsi="Courier New" w:cs="Courier New"/>
          <w:i/>
        </w:rPr>
        <w:t>)</w:t>
      </w:r>
      <w:r w:rsidR="00CC1248">
        <w:t>” function was used to set the opening location to Aberystwyth.</w:t>
      </w:r>
      <w:r w:rsidR="00CD5703">
        <w:t xml:space="preserve"> HTML Geolocation could have been used to get the users current </w:t>
      </w:r>
      <w:proofErr w:type="gramStart"/>
      <w:r w:rsidR="00CD5703">
        <w:t>location</w:t>
      </w:r>
      <w:proofErr w:type="gramEnd"/>
      <w:r w:rsidR="00CD5703">
        <w:t xml:space="preserve"> but the user would need to agree to this, during development this was kept to the latitude and longitude of Aberystwyth instead.</w:t>
      </w:r>
    </w:p>
    <w:p w14:paraId="57F64B0A" w14:textId="37A9F5A0" w:rsidR="00CC4810" w:rsidRDefault="00CC4810" w:rsidP="002369D5"/>
    <w:p w14:paraId="0E40BE1D" w14:textId="3B8A272F" w:rsidR="00075037" w:rsidRDefault="00075037" w:rsidP="00075037">
      <w:pPr>
        <w:pStyle w:val="Heading3"/>
      </w:pPr>
      <w:r>
        <w:t>Retrieving data from the MySQL server</w:t>
      </w:r>
    </w:p>
    <w:p w14:paraId="401BE736" w14:textId="6BB25567" w:rsidR="004E41EA" w:rsidRDefault="00CC4810" w:rsidP="002369D5">
      <w:r>
        <w:t xml:space="preserve">The next stage was to retrieve the data from the MySQL server. A PHP script was needed to access the server and request the information. At this point it was realised </w:t>
      </w:r>
      <w:r>
        <w:lastRenderedPageBreak/>
        <w:t xml:space="preserve">that the HTML files would need to be PHP files if a PHP script was needed, HTML can’t run </w:t>
      </w:r>
      <w:proofErr w:type="gramStart"/>
      <w:r>
        <w:t>PHP</w:t>
      </w:r>
      <w:proofErr w:type="gramEnd"/>
      <w:r>
        <w:t xml:space="preserve"> but it works the other way around. The PHP was to be executed on the server </w:t>
      </w:r>
      <w:r w:rsidR="004E41EA">
        <w:t>and just allow the user access to the output. The page created was now called “</w:t>
      </w:r>
      <w:proofErr w:type="spellStart"/>
      <w:r w:rsidR="004E41EA">
        <w:t>index.php</w:t>
      </w:r>
      <w:proofErr w:type="spellEnd"/>
      <w:r w:rsidR="004E41EA">
        <w:t>” (“map.html” in the design) and was hosted on the university network.</w:t>
      </w:r>
    </w:p>
    <w:p w14:paraId="503C5800" w14:textId="5447FAEF" w:rsidR="004E41EA" w:rsidRDefault="004E41EA" w:rsidP="002369D5"/>
    <w:p w14:paraId="68728B7F" w14:textId="27960CB8" w:rsidR="004E41EA" w:rsidRPr="004C7A96" w:rsidRDefault="004E41EA" w:rsidP="002369D5">
      <w:r>
        <w:t xml:space="preserve">An additional script was created in the </w:t>
      </w:r>
      <w:proofErr w:type="spellStart"/>
      <w:r>
        <w:t>public_html</w:t>
      </w:r>
      <w:proofErr w:type="spellEnd"/>
      <w:r>
        <w:t xml:space="preserve"> directory called “</w:t>
      </w:r>
      <w:proofErr w:type="spellStart"/>
      <w:r w:rsidRPr="00FF259E">
        <w:rPr>
          <w:rFonts w:ascii="Courier New" w:hAnsi="Courier New" w:cs="Courier New"/>
          <w:i/>
        </w:rPr>
        <w:t>getData.php</w:t>
      </w:r>
      <w:proofErr w:type="spellEnd"/>
      <w:r>
        <w:t>” and was</w:t>
      </w:r>
      <w:r w:rsidR="004C7A96">
        <w:t xml:space="preserve"> referenced in the index using “</w:t>
      </w:r>
      <w:proofErr w:type="gramStart"/>
      <w:r w:rsidRPr="004E41EA">
        <w:rPr>
          <w:rFonts w:ascii="Courier New" w:hAnsi="Courier New" w:cs="Courier New"/>
          <w:i/>
        </w:rPr>
        <w:t>&lt;?php</w:t>
      </w:r>
      <w:proofErr w:type="gramEnd"/>
      <w:r w:rsidRPr="004E41EA">
        <w:rPr>
          <w:rFonts w:ascii="Courier New" w:hAnsi="Courier New" w:cs="Courier New"/>
          <w:i/>
        </w:rPr>
        <w:t xml:space="preserve"> include  '</w:t>
      </w:r>
      <w:proofErr w:type="spellStart"/>
      <w:r w:rsidRPr="004E41EA">
        <w:rPr>
          <w:rFonts w:ascii="Courier New" w:hAnsi="Courier New" w:cs="Courier New"/>
          <w:i/>
        </w:rPr>
        <w:t>getData.php</w:t>
      </w:r>
      <w:proofErr w:type="spellEnd"/>
      <w:r w:rsidRPr="004E41EA">
        <w:rPr>
          <w:rFonts w:ascii="Courier New" w:hAnsi="Courier New" w:cs="Courier New"/>
          <w:i/>
        </w:rPr>
        <w:t>';?&gt;</w:t>
      </w:r>
      <w:r w:rsidR="004C7A96" w:rsidRPr="004C7A96">
        <w:t>”</w:t>
      </w:r>
      <w:r w:rsidR="004C7A96">
        <w:t>, with the intention of returning the data from the MySQL server.</w:t>
      </w:r>
    </w:p>
    <w:p w14:paraId="3BBA0B92" w14:textId="201DC3C5" w:rsidR="00CC4810" w:rsidRDefault="00CC4810" w:rsidP="002369D5"/>
    <w:p w14:paraId="30EC1810" w14:textId="79FE909D" w:rsidR="00FF259E" w:rsidRDefault="001B1C19" w:rsidP="002369D5">
      <w:r>
        <w:t>Retrieving</w:t>
      </w:r>
      <w:r w:rsidR="00FF259E">
        <w:t xml:space="preserve"> the data from the server was very straight forward and </w:t>
      </w:r>
      <w:proofErr w:type="gramStart"/>
      <w:r w:rsidR="00FF259E">
        <w:t>similar to</w:t>
      </w:r>
      <w:proofErr w:type="gramEnd"/>
      <w:r w:rsidR="00FF259E">
        <w:t xml:space="preserve"> the method used for the RPI upload script.</w:t>
      </w:r>
      <w:r w:rsidR="002B37CD">
        <w:t xml:space="preserve"> A connection PHP data object (PDO) was created and then a statement was issued to the connection. The statement that is used is “</w:t>
      </w:r>
      <w:r w:rsidR="002B37CD" w:rsidRPr="002B37CD">
        <w:rPr>
          <w:rFonts w:ascii="Courier New" w:hAnsi="Courier New" w:cs="Courier New"/>
          <w:i/>
        </w:rPr>
        <w:t xml:space="preserve">SELECT </w:t>
      </w:r>
      <w:proofErr w:type="gramStart"/>
      <w:r w:rsidR="002B37CD" w:rsidRPr="002B37CD">
        <w:rPr>
          <w:rFonts w:ascii="Courier New" w:hAnsi="Courier New" w:cs="Courier New"/>
          <w:i/>
        </w:rPr>
        <w:t>latitude,longitude</w:t>
      </w:r>
      <w:proofErr w:type="gramEnd"/>
      <w:r w:rsidR="002B37CD" w:rsidRPr="002B37CD">
        <w:rPr>
          <w:rFonts w:ascii="Courier New" w:hAnsi="Courier New" w:cs="Courier New"/>
          <w:i/>
        </w:rPr>
        <w:t>,CO2,TOC FROM MMP;</w:t>
      </w:r>
      <w:r w:rsidR="002B37CD">
        <w:t xml:space="preserve">” which would retrieve </w:t>
      </w:r>
      <w:r>
        <w:t>only the</w:t>
      </w:r>
      <w:r w:rsidR="002B37CD">
        <w:t xml:space="preserve"> data</w:t>
      </w:r>
      <w:r>
        <w:t xml:space="preserve"> that was needed. Using echo commands within the PHP script would allow the script to output JavaScript that would be sent to the user (see </w:t>
      </w:r>
      <w:r>
        <w:fldChar w:fldCharType="begin"/>
      </w:r>
      <w:r>
        <w:instrText xml:space="preserve"> REF _Ref512962091 \h </w:instrText>
      </w:r>
      <w:r>
        <w:fldChar w:fldCharType="separate"/>
      </w:r>
      <w:r>
        <w:t xml:space="preserve">Appendix </w:t>
      </w:r>
      <w:r>
        <w:rPr>
          <w:noProof/>
        </w:rPr>
        <w:t>J</w:t>
      </w:r>
      <w:r>
        <w:fldChar w:fldCharType="end"/>
      </w:r>
      <w:r>
        <w:t>).</w:t>
      </w:r>
      <w:r w:rsidR="00BE552C">
        <w:t xml:space="preserve"> The data was needed to be in the format of a 2D JavaScript array with no labels (only numbers), this is why the “</w:t>
      </w:r>
      <w:proofErr w:type="spellStart"/>
      <w:r w:rsidR="00BE552C" w:rsidRPr="00BE552C">
        <w:rPr>
          <w:rFonts w:ascii="Courier New" w:hAnsi="Courier New" w:cs="Courier New"/>
          <w:i/>
        </w:rPr>
        <w:t>fetchAll</w:t>
      </w:r>
      <w:proofErr w:type="spellEnd"/>
      <w:r w:rsidR="00BE552C" w:rsidRPr="00BE552C">
        <w:rPr>
          <w:rFonts w:ascii="Courier New" w:hAnsi="Courier New" w:cs="Courier New"/>
          <w:i/>
        </w:rPr>
        <w:t>(</w:t>
      </w:r>
      <w:proofErr w:type="gramStart"/>
      <w:r w:rsidR="00BE552C" w:rsidRPr="00BE552C">
        <w:rPr>
          <w:rFonts w:ascii="Courier New" w:hAnsi="Courier New" w:cs="Courier New"/>
          <w:i/>
        </w:rPr>
        <w:t>PDO::</w:t>
      </w:r>
      <w:proofErr w:type="gramEnd"/>
      <w:r w:rsidR="00BE552C" w:rsidRPr="00BE552C">
        <w:rPr>
          <w:rFonts w:ascii="Courier New" w:hAnsi="Courier New" w:cs="Courier New"/>
          <w:i/>
        </w:rPr>
        <w:t>FETCH_NUM)</w:t>
      </w:r>
      <w:r w:rsidR="00BE552C">
        <w:t xml:space="preserve">” was called. To translate this in to a JavaScript 2D array from PHP, a JSON encoder was used and it worked as it should (see </w:t>
      </w:r>
      <w:r w:rsidR="00BE552C">
        <w:fldChar w:fldCharType="begin"/>
      </w:r>
      <w:r w:rsidR="00BE552C">
        <w:instrText xml:space="preserve"> REF _Ref512962091 \h </w:instrText>
      </w:r>
      <w:r w:rsidR="00BE552C">
        <w:fldChar w:fldCharType="separate"/>
      </w:r>
      <w:r w:rsidR="00BE552C">
        <w:t xml:space="preserve">Appendix </w:t>
      </w:r>
      <w:r w:rsidR="00BE552C">
        <w:rPr>
          <w:noProof/>
        </w:rPr>
        <w:t>J</w:t>
      </w:r>
      <w:r w:rsidR="00BE552C">
        <w:fldChar w:fldCharType="end"/>
      </w:r>
      <w:r w:rsidR="00BE552C">
        <w:t>).</w:t>
      </w:r>
    </w:p>
    <w:p w14:paraId="35FEDC09" w14:textId="77777777" w:rsidR="00BF634B" w:rsidRDefault="00BF634B" w:rsidP="002369D5"/>
    <w:p w14:paraId="78750E23" w14:textId="77777777" w:rsidR="00BF634B" w:rsidRDefault="00BF634B" w:rsidP="00BF634B">
      <w:pPr>
        <w:keepNext/>
        <w:jc w:val="center"/>
      </w:pPr>
      <w:r>
        <w:rPr>
          <w:noProof/>
          <w:lang w:eastAsia="en-GB"/>
        </w:rPr>
        <w:drawing>
          <wp:inline distT="0" distB="0" distL="0" distR="0" wp14:anchorId="683FE534" wp14:editId="2B4A8DFA">
            <wp:extent cx="457200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8530"/>
                    <a:stretch/>
                  </pic:blipFill>
                  <pic:spPr bwMode="auto">
                    <a:xfrm>
                      <a:off x="0" y="0"/>
                      <a:ext cx="4572000" cy="1343025"/>
                    </a:xfrm>
                    <a:prstGeom prst="rect">
                      <a:avLst/>
                    </a:prstGeom>
                    <a:ln>
                      <a:noFill/>
                    </a:ln>
                    <a:extLst>
                      <a:ext uri="{53640926-AAD7-44D8-BBD7-CCE9431645EC}">
                        <a14:shadowObscured xmlns:a14="http://schemas.microsoft.com/office/drawing/2010/main"/>
                      </a:ext>
                    </a:extLst>
                  </pic:spPr>
                </pic:pic>
              </a:graphicData>
            </a:graphic>
          </wp:inline>
        </w:drawing>
      </w:r>
    </w:p>
    <w:p w14:paraId="17DBE2BB" w14:textId="71CB6506" w:rsidR="00CC4810" w:rsidRDefault="00BF634B" w:rsidP="00BF634B">
      <w:pPr>
        <w:pStyle w:val="Caption"/>
        <w:jc w:val="center"/>
      </w:pPr>
      <w:bookmarkStart w:id="57" w:name="_Ref512962859"/>
      <w:r>
        <w:t xml:space="preserve">Figure </w:t>
      </w:r>
      <w:r w:rsidR="0072151F">
        <w:fldChar w:fldCharType="begin"/>
      </w:r>
      <w:r w:rsidR="0072151F">
        <w:instrText xml:space="preserve"> SEQ Figure \* ARABIC </w:instrText>
      </w:r>
      <w:r w:rsidR="0072151F">
        <w:fldChar w:fldCharType="separate"/>
      </w:r>
      <w:r w:rsidR="00801EDB">
        <w:rPr>
          <w:noProof/>
        </w:rPr>
        <w:t>27</w:t>
      </w:r>
      <w:r w:rsidR="0072151F">
        <w:rPr>
          <w:noProof/>
        </w:rPr>
        <w:fldChar w:fldCharType="end"/>
      </w:r>
      <w:bookmarkEnd w:id="57"/>
      <w:r>
        <w:t xml:space="preserve"> - Data being passed back to </w:t>
      </w:r>
      <w:proofErr w:type="spellStart"/>
      <w:r>
        <w:t>index.php</w:t>
      </w:r>
      <w:proofErr w:type="spellEnd"/>
    </w:p>
    <w:p w14:paraId="29006B25" w14:textId="6133ECDC" w:rsidR="00BF634B" w:rsidRDefault="00BF634B" w:rsidP="002369D5">
      <w:r>
        <w:t xml:space="preserve">When inspecting the page source through a web browser the results of the </w:t>
      </w:r>
      <w:proofErr w:type="spellStart"/>
      <w:r>
        <w:t>getData.php</w:t>
      </w:r>
      <w:proofErr w:type="spellEnd"/>
      <w:r>
        <w:t xml:space="preserve"> page would be viewable where the php script had been called (</w:t>
      </w:r>
      <w:r>
        <w:fldChar w:fldCharType="begin"/>
      </w:r>
      <w:r>
        <w:instrText xml:space="preserve"> REF _Ref512962859 \h </w:instrText>
      </w:r>
      <w:r>
        <w:fldChar w:fldCharType="separate"/>
      </w:r>
      <w:r>
        <w:t xml:space="preserve">Figure </w:t>
      </w:r>
      <w:r>
        <w:rPr>
          <w:noProof/>
        </w:rPr>
        <w:t>27</w:t>
      </w:r>
      <w:r>
        <w:fldChar w:fldCharType="end"/>
      </w:r>
      <w:r>
        <w:t>). This meant the server was executing the PHP file and returning the output to the user, this is exactly how it was designed.</w:t>
      </w:r>
    </w:p>
    <w:p w14:paraId="50C2C481" w14:textId="1F09469D" w:rsidR="00BF634B" w:rsidRDefault="00BF634B" w:rsidP="002369D5"/>
    <w:p w14:paraId="41E6C163" w14:textId="5E8C5025" w:rsidR="00075037" w:rsidRDefault="00075037" w:rsidP="00075037">
      <w:pPr>
        <w:pStyle w:val="Heading3"/>
      </w:pPr>
      <w:r>
        <w:t>Selecting data to view</w:t>
      </w:r>
    </w:p>
    <w:p w14:paraId="2017F44F" w14:textId="530C34DE" w:rsidR="00BF634B" w:rsidRDefault="00BF634B" w:rsidP="002369D5">
      <w:r>
        <w:t>Each</w:t>
      </w:r>
      <w:r w:rsidR="00216FED">
        <w:t xml:space="preserve"> array within the array had a length of 4, but this needed to be a length of 3 to work with the </w:t>
      </w:r>
      <w:r w:rsidR="002A2838">
        <w:t>heat map</w:t>
      </w:r>
      <w:r w:rsidR="00216FED">
        <w:t xml:space="preserve"> plugin, in the format of latitude, longitude and intensity.</w:t>
      </w:r>
      <w:r>
        <w:t xml:space="preserve"> </w:t>
      </w:r>
      <w:r w:rsidR="00FC59BD">
        <w:t xml:space="preserve">The current format was latitude, longitude, CO2 value and TVOC value. </w:t>
      </w:r>
      <w:r w:rsidR="00EA5CE8">
        <w:t>Either CO2</w:t>
      </w:r>
      <w:r w:rsidR="00027B17">
        <w:t xml:space="preserve"> or TVOC needed to be removed. </w:t>
      </w:r>
    </w:p>
    <w:p w14:paraId="1F86D531" w14:textId="21ADCADF" w:rsidR="00027B17" w:rsidRDefault="00027B17" w:rsidP="002369D5"/>
    <w:p w14:paraId="234CA175" w14:textId="67D4BF2F" w:rsidR="00027B17" w:rsidRDefault="00027B17" w:rsidP="002369D5">
      <w:r>
        <w:t>To allow the user to choose between viewing the C</w:t>
      </w:r>
      <w:r w:rsidR="006B5775">
        <w:t xml:space="preserve">O2 or the TVOC readings radio buttons were created. These radio buttons would call a function on changing </w:t>
      </w:r>
      <w:r w:rsidR="00023D30">
        <w:t xml:space="preserve">value </w:t>
      </w:r>
      <w:r w:rsidR="006B5775">
        <w:t xml:space="preserve">that would splice the original array to ensure each array within the 2D array was a length of 3 (see </w:t>
      </w:r>
      <w:r w:rsidR="00040630">
        <w:fldChar w:fldCharType="begin"/>
      </w:r>
      <w:r w:rsidR="00040630">
        <w:instrText xml:space="preserve"> REF _Ref512965513 \h </w:instrText>
      </w:r>
      <w:r w:rsidR="00040630">
        <w:fldChar w:fldCharType="separate"/>
      </w:r>
      <w:r w:rsidR="00040630">
        <w:t xml:space="preserve">Appendix </w:t>
      </w:r>
      <w:r w:rsidR="00040630">
        <w:rPr>
          <w:noProof/>
        </w:rPr>
        <w:t>K</w:t>
      </w:r>
      <w:r w:rsidR="00040630">
        <w:fldChar w:fldCharType="end"/>
      </w:r>
      <w:r w:rsidR="006B5775">
        <w:fldChar w:fldCharType="begin"/>
      </w:r>
      <w:r w:rsidR="006B5775">
        <w:instrText xml:space="preserve"> REF _Ref512962859 \h </w:instrText>
      </w:r>
      <w:r w:rsidR="006B5775">
        <w:fldChar w:fldCharType="end"/>
      </w:r>
      <w:r w:rsidR="006B5775">
        <w:t xml:space="preserve"> for the </w:t>
      </w:r>
      <w:r w:rsidR="006B5775" w:rsidRPr="006B5775">
        <w:rPr>
          <w:rFonts w:ascii="Courier New" w:hAnsi="Courier New" w:cs="Courier New"/>
          <w:i/>
        </w:rPr>
        <w:t>getCO2</w:t>
      </w:r>
      <w:proofErr w:type="gramStart"/>
      <w:r w:rsidR="006B5775" w:rsidRPr="006B5775">
        <w:rPr>
          <w:rFonts w:ascii="Courier New" w:hAnsi="Courier New" w:cs="Courier New"/>
          <w:i/>
        </w:rPr>
        <w:t>orTOC(</w:t>
      </w:r>
      <w:proofErr w:type="gramEnd"/>
      <w:r w:rsidR="006B5775" w:rsidRPr="006B5775">
        <w:rPr>
          <w:rFonts w:ascii="Courier New" w:hAnsi="Courier New" w:cs="Courier New"/>
          <w:i/>
        </w:rPr>
        <w:t>)</w:t>
      </w:r>
      <w:r w:rsidR="006B5775">
        <w:t xml:space="preserve"> </w:t>
      </w:r>
      <w:r w:rsidR="00040630">
        <w:t>array splicing function</w:t>
      </w:r>
      <w:r w:rsidR="006B5775">
        <w:t xml:space="preserve">). </w:t>
      </w:r>
      <w:r w:rsidR="00023D30">
        <w:t xml:space="preserve">The splice was used to change the data to only contain latitude, longitude and the value the user had selected. </w:t>
      </w:r>
      <w:r w:rsidR="00040630">
        <w:t xml:space="preserve">On loading the </w:t>
      </w:r>
      <w:proofErr w:type="gramStart"/>
      <w:r w:rsidR="00040630">
        <w:t>webpage</w:t>
      </w:r>
      <w:proofErr w:type="gramEnd"/>
      <w:r w:rsidR="00040630">
        <w:t xml:space="preserve"> the default radio button to be checked was the CO2 radio button.</w:t>
      </w:r>
    </w:p>
    <w:p w14:paraId="6277F153" w14:textId="2EAD433D" w:rsidR="00023D30" w:rsidRDefault="00023D30" w:rsidP="002369D5"/>
    <w:p w14:paraId="47F94E1B" w14:textId="38029530" w:rsidR="00075037" w:rsidRDefault="00075037" w:rsidP="00075037">
      <w:pPr>
        <w:pStyle w:val="Heading3"/>
      </w:pPr>
      <w:r>
        <w:t>Viewing the data</w:t>
      </w:r>
    </w:p>
    <w:p w14:paraId="321F80E7" w14:textId="4A048BDD" w:rsidR="00023D30" w:rsidRDefault="00023D30" w:rsidP="002369D5">
      <w:r>
        <w:t xml:space="preserve">To add the data to the </w:t>
      </w:r>
      <w:proofErr w:type="gramStart"/>
      <w:r w:rsidR="002A2838">
        <w:t>heat</w:t>
      </w:r>
      <w:proofErr w:type="gramEnd"/>
      <w:r w:rsidR="002A2838">
        <w:t xml:space="preserve"> map</w:t>
      </w:r>
      <w:r>
        <w:t xml:space="preserve"> a heat layer needed to be created. The </w:t>
      </w:r>
      <w:r w:rsidR="002A2838">
        <w:t>heat map</w:t>
      </w:r>
      <w:r>
        <w:t xml:space="preserve"> plugin needed to be imported, this was imported using “</w:t>
      </w:r>
      <w:r w:rsidRPr="00023D30">
        <w:rPr>
          <w:rFonts w:ascii="Courier New" w:hAnsi="Courier New" w:cs="Courier New"/>
          <w:i/>
        </w:rPr>
        <w:t xml:space="preserve">&lt;script </w:t>
      </w:r>
      <w:proofErr w:type="spellStart"/>
      <w:r w:rsidRPr="00023D30">
        <w:rPr>
          <w:rFonts w:ascii="Courier New" w:hAnsi="Courier New" w:cs="Courier New"/>
          <w:i/>
        </w:rPr>
        <w:lastRenderedPageBreak/>
        <w:t>src</w:t>
      </w:r>
      <w:proofErr w:type="spellEnd"/>
      <w:r w:rsidRPr="00023D30">
        <w:rPr>
          <w:rFonts w:ascii="Courier New" w:hAnsi="Courier New" w:cs="Courier New"/>
          <w:i/>
        </w:rPr>
        <w:t>="./</w:t>
      </w:r>
      <w:proofErr w:type="spellStart"/>
      <w:r w:rsidRPr="00023D30">
        <w:rPr>
          <w:rFonts w:ascii="Courier New" w:hAnsi="Courier New" w:cs="Courier New"/>
          <w:i/>
        </w:rPr>
        <w:t>dist</w:t>
      </w:r>
      <w:proofErr w:type="spellEnd"/>
      <w:r w:rsidRPr="00023D30">
        <w:rPr>
          <w:rFonts w:ascii="Courier New" w:hAnsi="Courier New" w:cs="Courier New"/>
          <w:i/>
        </w:rPr>
        <w:t>/leaflet-heat.js"&gt;&lt;/script&gt;</w:t>
      </w:r>
      <w:r w:rsidRPr="00023D30">
        <w:t>”</w:t>
      </w:r>
      <w:r>
        <w:t xml:space="preserve">. The file leaflet-heat.js was the </w:t>
      </w:r>
      <w:r w:rsidR="002A2838">
        <w:t>heat map</w:t>
      </w:r>
      <w:r>
        <w:t xml:space="preserve"> plugin. Once the plugin was included the heat layer could be added to the leaflet map. This was done using the same method as was shown in the </w:t>
      </w:r>
      <w:r w:rsidR="002A2838">
        <w:t>heat map</w:t>
      </w:r>
      <w:r>
        <w:t xml:space="preserve"> example “</w:t>
      </w:r>
      <w:r w:rsidRPr="00023D30">
        <w:rPr>
          <w:rFonts w:ascii="Courier New" w:hAnsi="Courier New" w:cs="Courier New"/>
          <w:i/>
        </w:rPr>
        <w:t xml:space="preserve">var heat = </w:t>
      </w:r>
      <w:proofErr w:type="spellStart"/>
      <w:proofErr w:type="gramStart"/>
      <w:r w:rsidRPr="00023D30">
        <w:rPr>
          <w:rFonts w:ascii="Courier New" w:hAnsi="Courier New" w:cs="Courier New"/>
          <w:i/>
        </w:rPr>
        <w:t>L.heatLayer</w:t>
      </w:r>
      <w:proofErr w:type="spellEnd"/>
      <w:proofErr w:type="gramEnd"/>
      <w:r w:rsidRPr="00023D30">
        <w:rPr>
          <w:rFonts w:ascii="Courier New" w:hAnsi="Courier New" w:cs="Courier New"/>
          <w:i/>
        </w:rPr>
        <w:t>(data,{}).</w:t>
      </w:r>
      <w:proofErr w:type="spellStart"/>
      <w:r w:rsidRPr="00023D30">
        <w:rPr>
          <w:rFonts w:ascii="Courier New" w:hAnsi="Courier New" w:cs="Courier New"/>
          <w:i/>
        </w:rPr>
        <w:t>addTo</w:t>
      </w:r>
      <w:proofErr w:type="spellEnd"/>
      <w:r w:rsidRPr="00023D30">
        <w:rPr>
          <w:rFonts w:ascii="Courier New" w:hAnsi="Courier New" w:cs="Courier New"/>
          <w:i/>
        </w:rPr>
        <w:t>(map);</w:t>
      </w:r>
      <w:r>
        <w:t xml:space="preserve">”. “Data” is the spliced array. </w:t>
      </w:r>
      <w:r w:rsidR="002C40AD">
        <w:t>When</w:t>
      </w:r>
      <w:r>
        <w:t xml:space="preserve"> </w:t>
      </w:r>
      <w:r w:rsidR="002C40AD">
        <w:t>the data changed, using the radio buttons,</w:t>
      </w:r>
      <w:r w:rsidR="00CE1A1F">
        <w:t xml:space="preserve"> the </w:t>
      </w:r>
      <w:r w:rsidR="002A2838">
        <w:t>heat map</w:t>
      </w:r>
      <w:r w:rsidR="00CE1A1F">
        <w:t xml:space="preserve"> would need to be removed and redrawn</w:t>
      </w:r>
      <w:r w:rsidR="002A2838">
        <w:t xml:space="preserve"> (see </w:t>
      </w:r>
      <w:r w:rsidR="002A2838">
        <w:fldChar w:fldCharType="begin"/>
      </w:r>
      <w:r w:rsidR="002A2838">
        <w:instrText xml:space="preserve"> REF _Ref512965513 \h </w:instrText>
      </w:r>
      <w:r w:rsidR="002A2838">
        <w:fldChar w:fldCharType="separate"/>
      </w:r>
      <w:r w:rsidR="002A2838">
        <w:t xml:space="preserve">Appendix </w:t>
      </w:r>
      <w:r w:rsidR="002A2838">
        <w:rPr>
          <w:noProof/>
        </w:rPr>
        <w:t>K</w:t>
      </w:r>
      <w:r w:rsidR="002A2838">
        <w:fldChar w:fldCharType="end"/>
      </w:r>
      <w:r w:rsidR="002A2838">
        <w:t xml:space="preserve"> for the </w:t>
      </w:r>
      <w:proofErr w:type="spellStart"/>
      <w:proofErr w:type="gramStart"/>
      <w:r w:rsidR="002A2838" w:rsidRPr="002A2838">
        <w:rPr>
          <w:rFonts w:ascii="Courier New" w:hAnsi="Courier New" w:cs="Courier New"/>
          <w:i/>
        </w:rPr>
        <w:t>changeData</w:t>
      </w:r>
      <w:proofErr w:type="spellEnd"/>
      <w:r w:rsidR="002A2838" w:rsidRPr="002A2838">
        <w:rPr>
          <w:rFonts w:ascii="Courier New" w:hAnsi="Courier New" w:cs="Courier New"/>
          <w:i/>
        </w:rPr>
        <w:t>(</w:t>
      </w:r>
      <w:proofErr w:type="gramEnd"/>
      <w:r w:rsidR="002A2838" w:rsidRPr="002A2838">
        <w:rPr>
          <w:rFonts w:ascii="Courier New" w:hAnsi="Courier New" w:cs="Courier New"/>
          <w:i/>
        </w:rPr>
        <w:t>)</w:t>
      </w:r>
      <w:r w:rsidR="002A2838">
        <w:t xml:space="preserve"> function to redraw the heat layer)</w:t>
      </w:r>
      <w:r w:rsidR="00CE1A1F">
        <w:t>.</w:t>
      </w:r>
    </w:p>
    <w:p w14:paraId="09A5115A" w14:textId="77777777" w:rsidR="0042369A" w:rsidRDefault="0042369A" w:rsidP="0042369A">
      <w:pPr>
        <w:keepNext/>
        <w:jc w:val="center"/>
      </w:pPr>
      <w:r>
        <w:rPr>
          <w:noProof/>
          <w:lang w:eastAsia="en-GB"/>
        </w:rPr>
        <w:drawing>
          <wp:inline distT="0" distB="0" distL="0" distR="0" wp14:anchorId="48E57BE5" wp14:editId="08A70292">
            <wp:extent cx="5270500" cy="38893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889375"/>
                    </a:xfrm>
                    <a:prstGeom prst="rect">
                      <a:avLst/>
                    </a:prstGeom>
                  </pic:spPr>
                </pic:pic>
              </a:graphicData>
            </a:graphic>
          </wp:inline>
        </w:drawing>
      </w:r>
    </w:p>
    <w:p w14:paraId="583C1F3C" w14:textId="0C61D5F1" w:rsidR="00023D30" w:rsidRDefault="0042369A" w:rsidP="0042369A">
      <w:pPr>
        <w:pStyle w:val="Caption"/>
        <w:jc w:val="center"/>
      </w:pPr>
      <w:bookmarkStart w:id="58" w:name="_Ref512969466"/>
      <w:r>
        <w:t xml:space="preserve">Figure </w:t>
      </w:r>
      <w:r w:rsidR="0072151F">
        <w:fldChar w:fldCharType="begin"/>
      </w:r>
      <w:r w:rsidR="0072151F">
        <w:instrText xml:space="preserve"> SEQ Figure \* ARABIC </w:instrText>
      </w:r>
      <w:r w:rsidR="0072151F">
        <w:fldChar w:fldCharType="separate"/>
      </w:r>
      <w:r w:rsidR="00801EDB">
        <w:rPr>
          <w:noProof/>
        </w:rPr>
        <w:t>28</w:t>
      </w:r>
      <w:r w:rsidR="0072151F">
        <w:rPr>
          <w:noProof/>
        </w:rPr>
        <w:fldChar w:fldCharType="end"/>
      </w:r>
      <w:bookmarkEnd w:id="58"/>
      <w:r>
        <w:t xml:space="preserve"> - working heatmap</w:t>
      </w:r>
    </w:p>
    <w:p w14:paraId="49E6958D" w14:textId="3DEEFF4F" w:rsidR="00F06CC8" w:rsidRDefault="00023D30" w:rsidP="002369D5">
      <w:r>
        <w:t xml:space="preserve">The functionality of the </w:t>
      </w:r>
      <w:r w:rsidR="002A2838">
        <w:t>heat map</w:t>
      </w:r>
      <w:r>
        <w:t xml:space="preserve"> was complete, the user could select between the CO2 and TVOC radio buttons and the data would change on the Leaflet Map</w:t>
      </w:r>
      <w:r w:rsidR="0042369A">
        <w:t xml:space="preserve"> (see </w:t>
      </w:r>
      <w:r w:rsidR="0042369A">
        <w:fldChar w:fldCharType="begin"/>
      </w:r>
      <w:r w:rsidR="0042369A">
        <w:instrText xml:space="preserve"> REF _Ref512969466 \h </w:instrText>
      </w:r>
      <w:r w:rsidR="0042369A">
        <w:fldChar w:fldCharType="separate"/>
      </w:r>
      <w:r w:rsidR="0042369A">
        <w:t xml:space="preserve">Figure </w:t>
      </w:r>
      <w:r w:rsidR="0042369A">
        <w:rPr>
          <w:noProof/>
        </w:rPr>
        <w:t>28</w:t>
      </w:r>
      <w:r w:rsidR="0042369A">
        <w:fldChar w:fldCharType="end"/>
      </w:r>
      <w:r w:rsidR="0042369A">
        <w:t>)</w:t>
      </w:r>
      <w:r>
        <w:t xml:space="preserve">. </w:t>
      </w:r>
      <w:r w:rsidR="00CE1A1F">
        <w:t xml:space="preserve">Sliders were added to change option in the heat layer using </w:t>
      </w:r>
      <w:proofErr w:type="gramStart"/>
      <w:r w:rsidR="00CE1A1F">
        <w:t>“</w:t>
      </w:r>
      <w:r w:rsidR="00CE1A1F" w:rsidRPr="00CE1A1F">
        <w:rPr>
          <w:rFonts w:ascii="Courier New" w:hAnsi="Courier New" w:cs="Courier New"/>
          <w:i/>
        </w:rPr>
        <w:t>.</w:t>
      </w:r>
      <w:proofErr w:type="spellStart"/>
      <w:r w:rsidR="00CE1A1F" w:rsidRPr="00CE1A1F">
        <w:rPr>
          <w:rFonts w:ascii="Courier New" w:hAnsi="Courier New" w:cs="Courier New"/>
          <w:i/>
        </w:rPr>
        <w:t>setOptions</w:t>
      </w:r>
      <w:proofErr w:type="spellEnd"/>
      <w:proofErr w:type="gramEnd"/>
      <w:r w:rsidR="00CE1A1F" w:rsidRPr="00CE1A1F">
        <w:rPr>
          <w:rFonts w:ascii="Courier New" w:hAnsi="Courier New" w:cs="Courier New"/>
          <w:i/>
        </w:rPr>
        <w:t>()</w:t>
      </w:r>
      <w:r w:rsidR="00CE1A1F">
        <w:t>”</w:t>
      </w:r>
      <w:r w:rsidR="002A2838">
        <w:t>. The function would read the current value of the slider and use those in the set options function</w:t>
      </w:r>
      <w:r w:rsidR="00F06CC8">
        <w:t xml:space="preserve"> (see </w:t>
      </w:r>
      <w:r w:rsidR="00F06CC8">
        <w:fldChar w:fldCharType="begin"/>
      </w:r>
      <w:r w:rsidR="00F06CC8">
        <w:instrText xml:space="preserve"> REF _Ref512965513 \h </w:instrText>
      </w:r>
      <w:r w:rsidR="00F06CC8">
        <w:fldChar w:fldCharType="separate"/>
      </w:r>
      <w:r w:rsidR="00F06CC8">
        <w:t xml:space="preserve">Appendix </w:t>
      </w:r>
      <w:r w:rsidR="00F06CC8">
        <w:rPr>
          <w:noProof/>
        </w:rPr>
        <w:t>K</w:t>
      </w:r>
      <w:r w:rsidR="00F06CC8">
        <w:fldChar w:fldCharType="end"/>
      </w:r>
      <w:r w:rsidR="00F06CC8">
        <w:t xml:space="preserve"> for the </w:t>
      </w:r>
      <w:proofErr w:type="spellStart"/>
      <w:proofErr w:type="gramStart"/>
      <w:r w:rsidR="00F06CC8" w:rsidRPr="002A2838">
        <w:rPr>
          <w:rFonts w:ascii="Courier New" w:hAnsi="Courier New" w:cs="Courier New"/>
          <w:i/>
        </w:rPr>
        <w:t>changeData</w:t>
      </w:r>
      <w:proofErr w:type="spellEnd"/>
      <w:r w:rsidR="00F06CC8" w:rsidRPr="002A2838">
        <w:rPr>
          <w:rFonts w:ascii="Courier New" w:hAnsi="Courier New" w:cs="Courier New"/>
          <w:i/>
        </w:rPr>
        <w:t>(</w:t>
      </w:r>
      <w:proofErr w:type="gramEnd"/>
      <w:r w:rsidR="00F06CC8" w:rsidRPr="002A2838">
        <w:rPr>
          <w:rFonts w:ascii="Courier New" w:hAnsi="Courier New" w:cs="Courier New"/>
          <w:i/>
        </w:rPr>
        <w:t>)</w:t>
      </w:r>
      <w:r w:rsidR="00F06CC8">
        <w:t xml:space="preserve"> function to set the heat layer options)</w:t>
      </w:r>
      <w:r w:rsidR="002A2838">
        <w:t>.</w:t>
      </w:r>
    </w:p>
    <w:p w14:paraId="7BD0D40B" w14:textId="6EC6AF14" w:rsidR="00075037" w:rsidRDefault="00075037" w:rsidP="00075037">
      <w:pPr>
        <w:pStyle w:val="Heading3"/>
      </w:pPr>
      <w:r>
        <w:lastRenderedPageBreak/>
        <w:t>Interactive tools</w:t>
      </w:r>
    </w:p>
    <w:p w14:paraId="13483A30" w14:textId="33DB36C4" w:rsidR="0042369A" w:rsidRDefault="00F06CC8" w:rsidP="0042369A">
      <w:pPr>
        <w:keepNext/>
        <w:jc w:val="center"/>
      </w:pPr>
      <w:r>
        <w:rPr>
          <w:noProof/>
          <w:lang w:eastAsia="en-GB"/>
        </w:rPr>
        <w:drawing>
          <wp:inline distT="0" distB="0" distL="0" distR="0" wp14:anchorId="1131AEB4" wp14:editId="029F91D4">
            <wp:extent cx="5270500" cy="35572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557270"/>
                    </a:xfrm>
                    <a:prstGeom prst="rect">
                      <a:avLst/>
                    </a:prstGeom>
                  </pic:spPr>
                </pic:pic>
              </a:graphicData>
            </a:graphic>
          </wp:inline>
        </w:drawing>
      </w:r>
    </w:p>
    <w:p w14:paraId="1D17934C" w14:textId="06186B45" w:rsidR="00F06CC8" w:rsidRPr="00F06CC8" w:rsidRDefault="0042369A" w:rsidP="0042369A">
      <w:pPr>
        <w:pStyle w:val="Caption"/>
        <w:jc w:val="center"/>
      </w:pPr>
      <w:bookmarkStart w:id="59" w:name="_Ref512969515"/>
      <w:r>
        <w:t xml:space="preserve">Figure </w:t>
      </w:r>
      <w:r w:rsidR="0072151F">
        <w:fldChar w:fldCharType="begin"/>
      </w:r>
      <w:r w:rsidR="0072151F">
        <w:instrText xml:space="preserve"> SEQ Figure \* ARABIC </w:instrText>
      </w:r>
      <w:r w:rsidR="0072151F">
        <w:fldChar w:fldCharType="separate"/>
      </w:r>
      <w:r w:rsidR="00801EDB">
        <w:rPr>
          <w:noProof/>
        </w:rPr>
        <w:t>29</w:t>
      </w:r>
      <w:r w:rsidR="0072151F">
        <w:rPr>
          <w:noProof/>
        </w:rPr>
        <w:fldChar w:fldCharType="end"/>
      </w:r>
      <w:bookmarkEnd w:id="59"/>
      <w:r>
        <w:t xml:space="preserve"> - bugged options</w:t>
      </w:r>
    </w:p>
    <w:p w14:paraId="5C86289D" w14:textId="77777777" w:rsidR="00F060CC" w:rsidRDefault="00F06CC8" w:rsidP="002369D5">
      <w:r>
        <w:t>When attempting to change the options, many of the options would not change or cause the heat layer to change massively</w:t>
      </w:r>
      <w:r w:rsidR="0042369A">
        <w:t xml:space="preserve"> (see </w:t>
      </w:r>
      <w:r w:rsidR="0042369A">
        <w:fldChar w:fldCharType="begin"/>
      </w:r>
      <w:r w:rsidR="0042369A">
        <w:instrText xml:space="preserve"> REF _Ref512969515 \h </w:instrText>
      </w:r>
      <w:r w:rsidR="0042369A">
        <w:fldChar w:fldCharType="separate"/>
      </w:r>
      <w:r w:rsidR="0042369A">
        <w:t xml:space="preserve">Figure </w:t>
      </w:r>
      <w:r w:rsidR="0042369A">
        <w:rPr>
          <w:noProof/>
        </w:rPr>
        <w:t>29</w:t>
      </w:r>
      <w:r w:rsidR="0042369A">
        <w:fldChar w:fldCharType="end"/>
      </w:r>
      <w:r w:rsidR="0042369A">
        <w:t>)</w:t>
      </w:r>
      <w:r>
        <w:t xml:space="preserve">. This later turned out to be a </w:t>
      </w:r>
      <w:r w:rsidR="0042369A">
        <w:t xml:space="preserve">bug in the </w:t>
      </w:r>
      <w:proofErr w:type="spellStart"/>
      <w:proofErr w:type="gramStart"/>
      <w:r w:rsidR="0042369A">
        <w:t>leaflet.heat</w:t>
      </w:r>
      <w:proofErr w:type="spellEnd"/>
      <w:proofErr w:type="gramEnd"/>
      <w:r w:rsidR="0042369A">
        <w:t xml:space="preserve"> plugin with many options causing the functionality not to work. The two working options were maximum value and min opacity value which changed upon moving the sliders.</w:t>
      </w:r>
      <w:r w:rsidR="008A597A">
        <w:t xml:space="preserve"> The sliders were implemented but the functionality was removed.</w:t>
      </w:r>
    </w:p>
    <w:p w14:paraId="7AA75016" w14:textId="77777777" w:rsidR="00F060CC" w:rsidRDefault="00F060CC" w:rsidP="002369D5"/>
    <w:p w14:paraId="40EB0039" w14:textId="77777777" w:rsidR="00294303" w:rsidRDefault="00F060CC" w:rsidP="002369D5">
      <w:r>
        <w:t xml:space="preserve">While researching how to get co-ordinates from clicking the Leaflet map a question was found on </w:t>
      </w:r>
      <w:proofErr w:type="spellStart"/>
      <w:r>
        <w:t>StackOverflow</w:t>
      </w:r>
      <w:proofErr w:type="spellEnd"/>
      <w:r>
        <w:t xml:space="preserve"> of how to find the closest location </w:t>
      </w:r>
      <w:r w:rsidR="00D65033">
        <w:t>to a set of latitude and longitude co-ordinates using geolocation [XXX]. This was very similar to the overall functionality that was trying to be implemented. The functionality was changed from using the geolocation to the location retrieved from clicking on the map. These functions were then further adapted to provide the closest reading to the users click on the map. “No data” would appear if no data had been provided in that area.</w:t>
      </w:r>
    </w:p>
    <w:p w14:paraId="7BBC2F7F" w14:textId="20C8FFD5" w:rsidR="00294303" w:rsidRDefault="00294303" w:rsidP="002369D5"/>
    <w:p w14:paraId="5A0B49A5" w14:textId="301CE786" w:rsidR="00075037" w:rsidRDefault="00075037" w:rsidP="00075037">
      <w:pPr>
        <w:pStyle w:val="Heading3"/>
      </w:pPr>
      <w:r>
        <w:t>GUI for webpage</w:t>
      </w:r>
    </w:p>
    <w:p w14:paraId="71DE4A94" w14:textId="3E74C590" w:rsidR="00B23404" w:rsidRDefault="00294303" w:rsidP="002369D5">
      <w:r>
        <w:t>A navigational menu bar was added using a tutorial from W3schools</w:t>
      </w:r>
      <w:r w:rsidR="002C40AD">
        <w:t xml:space="preserve"> [XXX], the main part of this was the CSS. This was when the custom CSS file was made </w:t>
      </w:r>
      <w:proofErr w:type="spellStart"/>
      <w:r w:rsidR="002C40AD">
        <w:t>along side</w:t>
      </w:r>
      <w:proofErr w:type="spellEnd"/>
      <w:r w:rsidR="002C40AD">
        <w:t xml:space="preserve"> the CSS for the Leaflet application. </w:t>
      </w:r>
      <w:r w:rsidR="008A02FB">
        <w:t>Additional pages were created once the navigation bar was working. This include an about page with a short explanation of the website and a source page, where anyone could download the source</w:t>
      </w:r>
      <w:r w:rsidR="001A64E8">
        <w:t xml:space="preserve"> (credentials to the MySQL server had been removed</w:t>
      </w:r>
      <w:r w:rsidR="008B02F3">
        <w:t>)</w:t>
      </w:r>
      <w:r w:rsidR="008A02FB">
        <w:t>.</w:t>
      </w:r>
    </w:p>
    <w:p w14:paraId="070CCF6C" w14:textId="77777777" w:rsidR="00B23404" w:rsidRDefault="00B23404" w:rsidP="002369D5"/>
    <w:p w14:paraId="17823A7F" w14:textId="65E50D01" w:rsidR="008A02FB" w:rsidRDefault="00B23404" w:rsidP="002369D5">
      <w:r>
        <w:t xml:space="preserve">Small changes were made to the layout using the CSS. </w:t>
      </w:r>
      <w:r w:rsidR="009C4B1E">
        <w:t>Unfortunately,</w:t>
      </w:r>
      <w:r w:rsidR="008A02FB">
        <w:t xml:space="preserve"> it was difficult to set up the layout that was planned from the design, though the functionality remains the same.</w:t>
      </w:r>
    </w:p>
    <w:p w14:paraId="495A4B7E" w14:textId="77777777" w:rsidR="008A02FB" w:rsidRDefault="008A02FB" w:rsidP="002369D5"/>
    <w:p w14:paraId="521D29CD" w14:textId="6034EDD1" w:rsidR="009C4B1E" w:rsidRDefault="008A02FB" w:rsidP="002369D5">
      <w:r>
        <w:lastRenderedPageBreak/>
        <w:t>The footer was created for each webpage this included the information services required statement when hosting pages. It also included two validators used for checking the HTML and CSS were in valid format.</w:t>
      </w:r>
    </w:p>
    <w:p w14:paraId="69944849" w14:textId="2766F707" w:rsidR="00075037" w:rsidRDefault="00075037" w:rsidP="002369D5"/>
    <w:p w14:paraId="341FA102" w14:textId="0309A346" w:rsidR="00075037" w:rsidRDefault="00075037" w:rsidP="00075037">
      <w:pPr>
        <w:pStyle w:val="Heading3"/>
      </w:pPr>
      <w:r>
        <w:t xml:space="preserve">Problems found with </w:t>
      </w:r>
      <w:proofErr w:type="spellStart"/>
      <w:r>
        <w:t>Leaflet.heat</w:t>
      </w:r>
      <w:proofErr w:type="spellEnd"/>
    </w:p>
    <w:p w14:paraId="44E6EA74" w14:textId="77777777" w:rsidR="009C4B1E" w:rsidRDefault="009C4B1E" w:rsidP="009C4B1E">
      <w:pPr>
        <w:keepNext/>
        <w:jc w:val="center"/>
      </w:pPr>
      <w:r>
        <w:rPr>
          <w:noProof/>
        </w:rPr>
        <w:drawing>
          <wp:inline distT="0" distB="0" distL="0" distR="0" wp14:anchorId="4B416ED9" wp14:editId="46664EEB">
            <wp:extent cx="3079630" cy="248225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175" cy="2486726"/>
                    </a:xfrm>
                    <a:prstGeom prst="rect">
                      <a:avLst/>
                    </a:prstGeom>
                  </pic:spPr>
                </pic:pic>
              </a:graphicData>
            </a:graphic>
          </wp:inline>
        </w:drawing>
      </w:r>
    </w:p>
    <w:p w14:paraId="456DEB1F" w14:textId="51C89C0D" w:rsidR="009C4B1E" w:rsidRDefault="009C4B1E" w:rsidP="009C4B1E">
      <w:pPr>
        <w:pStyle w:val="Caption"/>
        <w:jc w:val="center"/>
      </w:pPr>
      <w:bookmarkStart w:id="60" w:name="_Ref512988111"/>
      <w:r>
        <w:t xml:space="preserve">Figure </w:t>
      </w:r>
      <w:r w:rsidR="0072151F">
        <w:fldChar w:fldCharType="begin"/>
      </w:r>
      <w:r w:rsidR="0072151F">
        <w:instrText xml:space="preserve"> SEQ Figure \* ARABIC </w:instrText>
      </w:r>
      <w:r w:rsidR="0072151F">
        <w:fldChar w:fldCharType="separate"/>
      </w:r>
      <w:r w:rsidR="00801EDB">
        <w:rPr>
          <w:noProof/>
        </w:rPr>
        <w:t>30</w:t>
      </w:r>
      <w:r w:rsidR="0072151F">
        <w:rPr>
          <w:noProof/>
        </w:rPr>
        <w:fldChar w:fldCharType="end"/>
      </w:r>
      <w:bookmarkEnd w:id="60"/>
      <w:r>
        <w:t xml:space="preserve"> - Heatmap bug</w:t>
      </w:r>
    </w:p>
    <w:p w14:paraId="4CEF9B19" w14:textId="77777777" w:rsidR="00D1411E" w:rsidRDefault="009C4B1E" w:rsidP="002369D5">
      <w:r>
        <w:t>When viewing the heatmap in greater detail it became obvious that the heatmap wasn’t using the intensity value (CO2 or TVOC) correctly. Rather than using the value it was passed, it would create a heatmap depending on how many points were in that area (</w:t>
      </w:r>
      <w:r>
        <w:fldChar w:fldCharType="begin"/>
      </w:r>
      <w:r>
        <w:instrText xml:space="preserve"> REF _Ref512988111 \h </w:instrText>
      </w:r>
      <w:r>
        <w:fldChar w:fldCharType="separate"/>
      </w:r>
      <w:r>
        <w:t xml:space="preserve">Figure </w:t>
      </w:r>
      <w:r>
        <w:rPr>
          <w:noProof/>
        </w:rPr>
        <w:t>30</w:t>
      </w:r>
      <w:r>
        <w:fldChar w:fldCharType="end"/>
      </w:r>
      <w:r>
        <w:t>).</w:t>
      </w:r>
      <w:r w:rsidR="00D1411E">
        <w:t xml:space="preserve"> After researching on the GitHub page for the heatmap plugin, many users had been complaining about the frequent bugs that occurred throughout the plugin, including bugs that were found earlier in the project. Thankfully this plugin is opensource, other users had corrected the bug, it just needed rebuilding using </w:t>
      </w:r>
      <w:proofErr w:type="spellStart"/>
      <w:r w:rsidR="00D1411E">
        <w:t>npm</w:t>
      </w:r>
      <w:proofErr w:type="spellEnd"/>
      <w:r w:rsidR="00D1411E">
        <w:t xml:space="preserve">. </w:t>
      </w:r>
      <w:proofErr w:type="spellStart"/>
      <w:r w:rsidR="00D1411E">
        <w:t>Npm</w:t>
      </w:r>
      <w:proofErr w:type="spellEnd"/>
      <w:r w:rsidR="00D1411E">
        <w:t xml:space="preserve"> is a package manage for </w:t>
      </w:r>
      <w:proofErr w:type="spellStart"/>
      <w:r w:rsidR="00D1411E">
        <w:t>Javascipt</w:t>
      </w:r>
      <w:proofErr w:type="spellEnd"/>
      <w:r w:rsidR="00D1411E">
        <w:t>.</w:t>
      </w:r>
    </w:p>
    <w:p w14:paraId="0024BABD" w14:textId="70F294DE" w:rsidR="00B47CF1" w:rsidRDefault="00D1411E" w:rsidP="002369D5">
      <w:r>
        <w:t>Using the “</w:t>
      </w:r>
      <w:proofErr w:type="spellStart"/>
      <w:proofErr w:type="gramStart"/>
      <w:r>
        <w:t>package.json</w:t>
      </w:r>
      <w:proofErr w:type="spellEnd"/>
      <w:proofErr w:type="gramEnd"/>
      <w:r>
        <w:t xml:space="preserve">” and using the new source from the user on </w:t>
      </w:r>
      <w:proofErr w:type="spellStart"/>
      <w:r>
        <w:t>Github</w:t>
      </w:r>
      <w:proofErr w:type="spellEnd"/>
      <w:r>
        <w:t xml:space="preserve"> the new leaf-heat.js file could be built. This was created using the command “</w:t>
      </w:r>
      <w:proofErr w:type="spellStart"/>
      <w:r w:rsidRPr="00D1411E">
        <w:rPr>
          <w:rFonts w:ascii="Courier New" w:hAnsi="Courier New" w:cs="Courier New"/>
          <w:i/>
        </w:rPr>
        <w:t>npm</w:t>
      </w:r>
      <w:proofErr w:type="spellEnd"/>
      <w:r w:rsidRPr="00D1411E">
        <w:rPr>
          <w:rFonts w:ascii="Courier New" w:hAnsi="Courier New" w:cs="Courier New"/>
          <w:i/>
        </w:rPr>
        <w:t xml:space="preserve"> install &amp;&amp; </w:t>
      </w:r>
      <w:proofErr w:type="spellStart"/>
      <w:r w:rsidRPr="00D1411E">
        <w:rPr>
          <w:rFonts w:ascii="Courier New" w:hAnsi="Courier New" w:cs="Courier New"/>
          <w:i/>
        </w:rPr>
        <w:t>npm</w:t>
      </w:r>
      <w:proofErr w:type="spellEnd"/>
      <w:r w:rsidRPr="00D1411E">
        <w:rPr>
          <w:rFonts w:ascii="Courier New" w:hAnsi="Courier New" w:cs="Courier New"/>
          <w:i/>
        </w:rPr>
        <w:t xml:space="preserve"> run </w:t>
      </w:r>
      <w:proofErr w:type="spellStart"/>
      <w:r w:rsidRPr="00D1411E">
        <w:rPr>
          <w:rFonts w:ascii="Courier New" w:hAnsi="Courier New" w:cs="Courier New"/>
          <w:i/>
        </w:rPr>
        <w:t>prepublish</w:t>
      </w:r>
      <w:proofErr w:type="spellEnd"/>
      <w:r>
        <w:t xml:space="preserve">”.  When viewing the points, they now showed an intensity corresponding to the value, which is correct. The settings of the data were still bugged though (as shown in </w:t>
      </w:r>
      <w:r>
        <w:fldChar w:fldCharType="begin"/>
      </w:r>
      <w:r>
        <w:instrText xml:space="preserve"> REF _Ref512969515 \h </w:instrText>
      </w:r>
      <w:r>
        <w:fldChar w:fldCharType="separate"/>
      </w:r>
      <w:r>
        <w:t xml:space="preserve">Figure </w:t>
      </w:r>
      <w:r>
        <w:rPr>
          <w:noProof/>
        </w:rPr>
        <w:t>29</w:t>
      </w:r>
      <w:r>
        <w:fldChar w:fldCharType="end"/>
      </w:r>
      <w:r>
        <w:t>) with users complaining on the GitHub about it not working.</w:t>
      </w:r>
      <w:r w:rsidR="00B47CF1">
        <w:br/>
      </w:r>
    </w:p>
    <w:p w14:paraId="25460BDA" w14:textId="5C3057C8" w:rsidR="00075037" w:rsidRDefault="00075037" w:rsidP="00075037">
      <w:pPr>
        <w:pStyle w:val="Heading3"/>
      </w:pPr>
      <w:r>
        <w:t xml:space="preserve">Analysis of </w:t>
      </w:r>
      <w:proofErr w:type="spellStart"/>
      <w:r>
        <w:t>Leaflet.heat</w:t>
      </w:r>
      <w:proofErr w:type="spellEnd"/>
    </w:p>
    <w:p w14:paraId="3B62307A" w14:textId="7D365885" w:rsidR="00EB5C86" w:rsidRDefault="00EB5C86" w:rsidP="002369D5">
      <w:r>
        <w:t>Overall the visualisation deviated slightly from the software design with an additional webpage being implemented</w:t>
      </w:r>
      <w:r w:rsidR="005C2E83">
        <w:t xml:space="preserve"> for a source download (though this was not necessary)</w:t>
      </w:r>
      <w:r>
        <w:t>.</w:t>
      </w:r>
      <w:r w:rsidR="005C2E83">
        <w:t xml:space="preserve"> </w:t>
      </w:r>
      <w:r w:rsidR="00FD0B0C">
        <w:t>The user interface changed from the design due to a lack of knowledge with CSS. The maps intended functionality is implemented but the additional tools are not. The information regarding the current pollution levels is not implemented though this could be as simple as a lookup table outputting the effects of the pollution levels. The interactive tools to change the data do not work correctly as there are limitations with the plugin used with Leaflet.</w:t>
      </w:r>
    </w:p>
    <w:p w14:paraId="5873DCE5" w14:textId="63CF00D6" w:rsidR="00C25F57" w:rsidRPr="00C25F57" w:rsidRDefault="00711DBE" w:rsidP="00C25F57">
      <w:pPr>
        <w:pStyle w:val="Heading1"/>
      </w:pPr>
      <w:bookmarkStart w:id="61" w:name="_Toc222978603"/>
      <w:bookmarkStart w:id="62" w:name="_Toc512724000"/>
      <w:commentRangeStart w:id="63"/>
      <w:r>
        <w:t>Testing</w:t>
      </w:r>
      <w:bookmarkEnd w:id="51"/>
      <w:bookmarkEnd w:id="61"/>
      <w:commentRangeEnd w:id="63"/>
      <w:r w:rsidR="0081726A">
        <w:rPr>
          <w:rStyle w:val="CommentReference"/>
          <w:rFonts w:ascii="Arial" w:eastAsiaTheme="minorEastAsia" w:hAnsi="Arial" w:cs="Arial"/>
          <w:b w:val="0"/>
          <w:bCs w:val="0"/>
        </w:rPr>
        <w:commentReference w:id="63"/>
      </w:r>
      <w:bookmarkEnd w:id="62"/>
    </w:p>
    <w:p w14:paraId="59A2E9F4" w14:textId="221A8682" w:rsidR="00694611" w:rsidRDefault="00694611" w:rsidP="004C12FA">
      <w:pPr>
        <w:pStyle w:val="Heading2"/>
        <w:rPr>
          <w:lang w:val="en-US"/>
        </w:rPr>
      </w:pPr>
      <w:bookmarkStart w:id="64" w:name="_Toc222978604"/>
      <w:bookmarkStart w:id="65" w:name="_Toc512724001"/>
      <w:r>
        <w:rPr>
          <w:lang w:val="en-US"/>
        </w:rPr>
        <w:t>Overall Approach to Testing</w:t>
      </w:r>
      <w:bookmarkEnd w:id="64"/>
      <w:bookmarkEnd w:id="65"/>
      <w:r>
        <w:rPr>
          <w:lang w:val="en-US"/>
        </w:rPr>
        <w:t xml:space="preserve"> </w:t>
      </w:r>
    </w:p>
    <w:p w14:paraId="6EA70084" w14:textId="2FFBB07C" w:rsidR="004627EF" w:rsidRDefault="004627EF" w:rsidP="004627EF">
      <w:pPr>
        <w:rPr>
          <w:lang w:val="en-US"/>
        </w:rPr>
      </w:pPr>
      <w:r>
        <w:rPr>
          <w:lang w:val="en-US"/>
        </w:rPr>
        <w:t xml:space="preserve">Testing didn’t play a major part in the approach to this project. Most testing was completed as the project was developing using manual continuous testing. This </w:t>
      </w:r>
      <w:r>
        <w:rPr>
          <w:lang w:val="en-US"/>
        </w:rPr>
        <w:lastRenderedPageBreak/>
        <w:t xml:space="preserve">meant that the functionality of functions </w:t>
      </w:r>
      <w:proofErr w:type="gramStart"/>
      <w:r>
        <w:rPr>
          <w:lang w:val="en-US"/>
        </w:rPr>
        <w:t>were</w:t>
      </w:r>
      <w:proofErr w:type="gramEnd"/>
      <w:r>
        <w:rPr>
          <w:lang w:val="en-US"/>
        </w:rPr>
        <w:t xml:space="preserve"> tested by hand as they were being developed.</w:t>
      </w:r>
    </w:p>
    <w:p w14:paraId="65AE5FEF" w14:textId="73D3E497" w:rsidR="004627EF" w:rsidRDefault="004627EF" w:rsidP="004627EF">
      <w:pPr>
        <w:rPr>
          <w:lang w:val="en-US"/>
        </w:rPr>
      </w:pPr>
    </w:p>
    <w:p w14:paraId="22F56A58" w14:textId="437314E7" w:rsidR="004627EF" w:rsidRDefault="004627EF" w:rsidP="004627EF">
      <w:pPr>
        <w:rPr>
          <w:lang w:val="en-US"/>
        </w:rPr>
      </w:pPr>
      <w:r>
        <w:rPr>
          <w:lang w:val="en-US"/>
        </w:rPr>
        <w:t xml:space="preserve">Small unit tests were created for the python scripts that were running on the RPI. It was difficult to create tests that </w:t>
      </w:r>
      <w:r w:rsidR="00855BAD">
        <w:rPr>
          <w:lang w:val="en-US"/>
        </w:rPr>
        <w:t>are tests themselves (e.g. a test for internet connection)</w:t>
      </w:r>
      <w:r>
        <w:rPr>
          <w:lang w:val="en-US"/>
        </w:rPr>
        <w:t>.</w:t>
      </w:r>
      <w:r w:rsidR="00E65E15">
        <w:rPr>
          <w:lang w:val="en-US"/>
        </w:rPr>
        <w:t xml:space="preserve"> </w:t>
      </w:r>
    </w:p>
    <w:p w14:paraId="3DC2B5B0" w14:textId="7E9CA793" w:rsidR="004627EF" w:rsidRDefault="004627EF" w:rsidP="004627EF">
      <w:pPr>
        <w:rPr>
          <w:lang w:val="en-US"/>
        </w:rPr>
      </w:pPr>
    </w:p>
    <w:p w14:paraId="10C8CFBD" w14:textId="24E5FED4" w:rsidR="00C25F57" w:rsidRPr="004627EF" w:rsidRDefault="004627EF" w:rsidP="004627EF">
      <w:pPr>
        <w:rPr>
          <w:lang w:val="en-US"/>
        </w:rPr>
      </w:pPr>
      <w:r>
        <w:rPr>
          <w:lang w:val="en-US"/>
        </w:rPr>
        <w:t>The visualisation website</w:t>
      </w:r>
      <w:r w:rsidR="00E65E15">
        <w:rPr>
          <w:lang w:val="en-US"/>
        </w:rPr>
        <w:t xml:space="preserve"> undertook user interface testing, this meant using the interactive tools and checking that they work correctly.</w:t>
      </w:r>
      <w:r w:rsidR="00C25F57">
        <w:rPr>
          <w:lang w:val="en-US"/>
        </w:rPr>
        <w:t xml:space="preserve"> This was compared to the design that was created.</w:t>
      </w:r>
    </w:p>
    <w:p w14:paraId="59F62A01" w14:textId="77777777" w:rsidR="00694611" w:rsidRDefault="00694611" w:rsidP="004C12FA">
      <w:pPr>
        <w:rPr>
          <w:lang w:val="en-US"/>
        </w:rPr>
      </w:pPr>
    </w:p>
    <w:p w14:paraId="703A3602" w14:textId="6614511D" w:rsidR="00E65E15" w:rsidRDefault="00D26972" w:rsidP="00E65E15">
      <w:pPr>
        <w:pStyle w:val="Heading2"/>
        <w:rPr>
          <w:lang w:val="en-US"/>
        </w:rPr>
      </w:pPr>
      <w:bookmarkStart w:id="66" w:name="_Toc222978605"/>
      <w:bookmarkStart w:id="67" w:name="_Toc512724002"/>
      <w:r>
        <w:rPr>
          <w:lang w:val="en-US"/>
        </w:rPr>
        <w:t>Unit</w:t>
      </w:r>
      <w:bookmarkEnd w:id="66"/>
      <w:bookmarkEnd w:id="67"/>
      <w:r>
        <w:rPr>
          <w:lang w:val="en-US"/>
        </w:rPr>
        <w:t xml:space="preserve"> Tests</w:t>
      </w:r>
      <w:r w:rsidR="00694611">
        <w:rPr>
          <w:lang w:val="en-US"/>
        </w:rPr>
        <w:t xml:space="preserve"> </w:t>
      </w:r>
    </w:p>
    <w:p w14:paraId="4BEA28A7" w14:textId="7525CF13" w:rsidR="00D26972" w:rsidRPr="00D26972" w:rsidRDefault="00D26972" w:rsidP="00D26972">
      <w:pPr>
        <w:rPr>
          <w:lang w:val="en-US"/>
        </w:rPr>
      </w:pPr>
      <w:r>
        <w:rPr>
          <w:lang w:val="en-US"/>
        </w:rPr>
        <w:t>Unit tests are created to test the internal functionality of single functions. These were used on the python files that are on the RPI.</w:t>
      </w:r>
    </w:p>
    <w:p w14:paraId="69FB88C8" w14:textId="740833E1" w:rsidR="00694611" w:rsidRDefault="00694611" w:rsidP="004C12FA">
      <w:pPr>
        <w:pStyle w:val="Heading3"/>
        <w:rPr>
          <w:lang w:val="en-US"/>
        </w:rPr>
      </w:pPr>
      <w:bookmarkStart w:id="68" w:name="_Toc222978606"/>
      <w:bookmarkStart w:id="69" w:name="_Toc512724003"/>
      <w:r>
        <w:rPr>
          <w:lang w:val="en-US"/>
        </w:rPr>
        <w:t>Unit Tests</w:t>
      </w:r>
      <w:bookmarkEnd w:id="68"/>
      <w:bookmarkEnd w:id="69"/>
      <w:r w:rsidR="00E65E15">
        <w:rPr>
          <w:lang w:val="en-US"/>
        </w:rPr>
        <w:t xml:space="preserve"> – Data Logger</w:t>
      </w:r>
    </w:p>
    <w:p w14:paraId="79BB4216" w14:textId="0F88E609" w:rsidR="00D26972" w:rsidRPr="00D26972" w:rsidRDefault="00D26972" w:rsidP="00D26972">
      <w:pPr>
        <w:rPr>
          <w:lang w:val="en-US"/>
        </w:rPr>
      </w:pPr>
      <w:r>
        <w:rPr>
          <w:lang w:val="en-US"/>
        </w:rPr>
        <w:t>As unit testing was started once the project had been complete, many of the unit tests rely on other functions to work, an ex</w:t>
      </w:r>
      <w:r w:rsidR="00DF0281">
        <w:rPr>
          <w:lang w:val="en-US"/>
        </w:rPr>
        <w:t>ample of this is test DL3 requires communication to have started with the I2C device, the set_up_i2</w:t>
      </w:r>
      <w:proofErr w:type="gramStart"/>
      <w:r w:rsidR="00DF0281">
        <w:rPr>
          <w:lang w:val="en-US"/>
        </w:rPr>
        <w:t>c(</w:t>
      </w:r>
      <w:proofErr w:type="gramEnd"/>
      <w:r w:rsidR="00DF0281">
        <w:rPr>
          <w:lang w:val="en-US"/>
        </w:rPr>
        <w:t xml:space="preserve">) function was called in order to receive a message from the device. </w:t>
      </w:r>
    </w:p>
    <w:p w14:paraId="0D5D4772" w14:textId="1B78A08D" w:rsidR="00E65E15" w:rsidRDefault="00E65E15" w:rsidP="00E65E15">
      <w:pPr>
        <w:rPr>
          <w:lang w:val="en-US"/>
        </w:rPr>
      </w:pPr>
    </w:p>
    <w:tbl>
      <w:tblPr>
        <w:tblStyle w:val="TableGrid"/>
        <w:tblW w:w="0" w:type="auto"/>
        <w:tblLook w:val="04A0" w:firstRow="1" w:lastRow="0" w:firstColumn="1" w:lastColumn="0" w:noHBand="0" w:noVBand="1"/>
      </w:tblPr>
      <w:tblGrid>
        <w:gridCol w:w="1922"/>
        <w:gridCol w:w="2003"/>
        <w:gridCol w:w="2418"/>
        <w:gridCol w:w="1947"/>
      </w:tblGrid>
      <w:tr w:rsidR="00E65E15" w14:paraId="74E232FD" w14:textId="77777777" w:rsidTr="00E65E15">
        <w:tc>
          <w:tcPr>
            <w:tcW w:w="2072" w:type="dxa"/>
          </w:tcPr>
          <w:p w14:paraId="1F916625" w14:textId="51BB8BA2" w:rsidR="00E65E15" w:rsidRPr="006D5FFD" w:rsidRDefault="00E65E15" w:rsidP="004838A7">
            <w:pPr>
              <w:jc w:val="center"/>
              <w:rPr>
                <w:b/>
                <w:lang w:val="en-US"/>
              </w:rPr>
            </w:pPr>
            <w:r w:rsidRPr="006D5FFD">
              <w:rPr>
                <w:b/>
                <w:lang w:val="en-US"/>
              </w:rPr>
              <w:t>Test Id</w:t>
            </w:r>
          </w:p>
        </w:tc>
        <w:tc>
          <w:tcPr>
            <w:tcW w:w="2072" w:type="dxa"/>
          </w:tcPr>
          <w:p w14:paraId="28085264" w14:textId="02B07742" w:rsidR="00E65E15" w:rsidRPr="006D5FFD" w:rsidRDefault="00E65E15" w:rsidP="004838A7">
            <w:pPr>
              <w:jc w:val="center"/>
              <w:rPr>
                <w:b/>
                <w:lang w:val="en-US"/>
              </w:rPr>
            </w:pPr>
            <w:r w:rsidRPr="006D5FFD">
              <w:rPr>
                <w:b/>
                <w:lang w:val="en-US"/>
              </w:rPr>
              <w:t>Test Description</w:t>
            </w:r>
          </w:p>
        </w:tc>
        <w:tc>
          <w:tcPr>
            <w:tcW w:w="2073" w:type="dxa"/>
          </w:tcPr>
          <w:p w14:paraId="624D7B9A" w14:textId="69FF2F58" w:rsidR="00E65E15" w:rsidRPr="006D5FFD" w:rsidRDefault="00E65E15" w:rsidP="004838A7">
            <w:pPr>
              <w:jc w:val="center"/>
              <w:rPr>
                <w:b/>
                <w:lang w:val="en-US"/>
              </w:rPr>
            </w:pPr>
            <w:r w:rsidRPr="006D5FFD">
              <w:rPr>
                <w:b/>
                <w:lang w:val="en-US"/>
              </w:rPr>
              <w:t>Expected Result</w:t>
            </w:r>
          </w:p>
        </w:tc>
        <w:tc>
          <w:tcPr>
            <w:tcW w:w="2073" w:type="dxa"/>
          </w:tcPr>
          <w:p w14:paraId="518BA267" w14:textId="72788426" w:rsidR="00E65E15" w:rsidRPr="006D5FFD" w:rsidRDefault="00E65E15" w:rsidP="004838A7">
            <w:pPr>
              <w:jc w:val="center"/>
              <w:rPr>
                <w:b/>
                <w:lang w:val="en-US"/>
              </w:rPr>
            </w:pPr>
            <w:r w:rsidRPr="006D5FFD">
              <w:rPr>
                <w:b/>
                <w:lang w:val="en-US"/>
              </w:rPr>
              <w:t>Result</w:t>
            </w:r>
          </w:p>
        </w:tc>
      </w:tr>
      <w:tr w:rsidR="00E65E15" w14:paraId="7669C5D1" w14:textId="77777777" w:rsidTr="00E65E15">
        <w:tc>
          <w:tcPr>
            <w:tcW w:w="2072" w:type="dxa"/>
          </w:tcPr>
          <w:p w14:paraId="298EEF58" w14:textId="0A5BECCF" w:rsidR="00E65E15" w:rsidRDefault="00E65E15" w:rsidP="00E65E15">
            <w:pPr>
              <w:rPr>
                <w:lang w:val="en-US"/>
              </w:rPr>
            </w:pPr>
            <w:r>
              <w:rPr>
                <w:lang w:val="en-US"/>
              </w:rPr>
              <w:t>DL1</w:t>
            </w:r>
          </w:p>
        </w:tc>
        <w:tc>
          <w:tcPr>
            <w:tcW w:w="2072" w:type="dxa"/>
          </w:tcPr>
          <w:p w14:paraId="6B80DDB4" w14:textId="3796EACE" w:rsidR="00E65E15" w:rsidRDefault="00E65E15" w:rsidP="00E65E15">
            <w:pPr>
              <w:rPr>
                <w:lang w:val="en-US"/>
              </w:rPr>
            </w:pPr>
            <w:r>
              <w:rPr>
                <w:lang w:val="en-US"/>
              </w:rPr>
              <w:t xml:space="preserve">Create file for logging </w:t>
            </w:r>
          </w:p>
        </w:tc>
        <w:tc>
          <w:tcPr>
            <w:tcW w:w="2073" w:type="dxa"/>
          </w:tcPr>
          <w:p w14:paraId="49C64152" w14:textId="41855DCB" w:rsidR="00E65E15" w:rsidRDefault="00E65E15" w:rsidP="00E65E15">
            <w:pPr>
              <w:rPr>
                <w:lang w:val="en-US"/>
              </w:rPr>
            </w:pPr>
            <w:r>
              <w:rPr>
                <w:lang w:val="en-US"/>
              </w:rPr>
              <w:t xml:space="preserve">The function should create a file using </w:t>
            </w:r>
            <w:proofErr w:type="gramStart"/>
            <w:r>
              <w:rPr>
                <w:lang w:val="en-US"/>
              </w:rPr>
              <w:t>the a</w:t>
            </w:r>
            <w:proofErr w:type="gramEnd"/>
            <w:r>
              <w:rPr>
                <w:lang w:val="en-US"/>
              </w:rPr>
              <w:t xml:space="preserve"> current timestamp </w:t>
            </w:r>
          </w:p>
        </w:tc>
        <w:tc>
          <w:tcPr>
            <w:tcW w:w="2073" w:type="dxa"/>
          </w:tcPr>
          <w:p w14:paraId="55C4B53D" w14:textId="1A5E8E70" w:rsidR="00E65E15" w:rsidRDefault="00E65E15" w:rsidP="00E65E15">
            <w:pPr>
              <w:rPr>
                <w:lang w:val="en-US"/>
              </w:rPr>
            </w:pPr>
            <w:r>
              <w:rPr>
                <w:lang w:val="en-US"/>
              </w:rPr>
              <w:t>Pass</w:t>
            </w:r>
          </w:p>
        </w:tc>
      </w:tr>
      <w:tr w:rsidR="00E65E15" w14:paraId="28977ADF" w14:textId="77777777" w:rsidTr="00E65E15">
        <w:tc>
          <w:tcPr>
            <w:tcW w:w="2072" w:type="dxa"/>
          </w:tcPr>
          <w:p w14:paraId="7EF9254A" w14:textId="1B1DEA2D" w:rsidR="00E65E15" w:rsidRDefault="00E65E15" w:rsidP="00E65E15">
            <w:pPr>
              <w:rPr>
                <w:lang w:val="en-US"/>
              </w:rPr>
            </w:pPr>
            <w:r>
              <w:rPr>
                <w:lang w:val="en-US"/>
              </w:rPr>
              <w:t>DL2</w:t>
            </w:r>
          </w:p>
        </w:tc>
        <w:tc>
          <w:tcPr>
            <w:tcW w:w="2072" w:type="dxa"/>
          </w:tcPr>
          <w:p w14:paraId="371878E0" w14:textId="16A05625" w:rsidR="00E65E15" w:rsidRDefault="00E65E15" w:rsidP="00E65E15">
            <w:pPr>
              <w:rPr>
                <w:lang w:val="en-US"/>
              </w:rPr>
            </w:pPr>
            <w:r>
              <w:rPr>
                <w:lang w:val="en-US"/>
              </w:rPr>
              <w:t>Check previous files</w:t>
            </w:r>
          </w:p>
        </w:tc>
        <w:tc>
          <w:tcPr>
            <w:tcW w:w="2073" w:type="dxa"/>
          </w:tcPr>
          <w:p w14:paraId="40E1FFEB" w14:textId="055D452D" w:rsidR="00E65E15" w:rsidRDefault="00E65E15" w:rsidP="00E65E15">
            <w:pPr>
              <w:rPr>
                <w:lang w:val="en-US"/>
              </w:rPr>
            </w:pPr>
            <w:r>
              <w:rPr>
                <w:lang w:val="en-US"/>
              </w:rPr>
              <w:t>A file is created with the character ‘~’ at the start of the filename. This is then run through check previous files and will remove the first character</w:t>
            </w:r>
          </w:p>
        </w:tc>
        <w:tc>
          <w:tcPr>
            <w:tcW w:w="2073" w:type="dxa"/>
          </w:tcPr>
          <w:p w14:paraId="3923AC58" w14:textId="71F7887F" w:rsidR="00E65E15" w:rsidRDefault="00E65E15" w:rsidP="00E65E15">
            <w:pPr>
              <w:rPr>
                <w:lang w:val="en-US"/>
              </w:rPr>
            </w:pPr>
            <w:r>
              <w:rPr>
                <w:lang w:val="en-US"/>
              </w:rPr>
              <w:t>Pass</w:t>
            </w:r>
          </w:p>
        </w:tc>
      </w:tr>
      <w:tr w:rsidR="00E65E15" w14:paraId="5055C0A5" w14:textId="77777777" w:rsidTr="00E65E15">
        <w:tc>
          <w:tcPr>
            <w:tcW w:w="2072" w:type="dxa"/>
          </w:tcPr>
          <w:p w14:paraId="37B9116B" w14:textId="0541F974" w:rsidR="00E65E15" w:rsidRDefault="00E65E15" w:rsidP="00E65E15">
            <w:pPr>
              <w:rPr>
                <w:lang w:val="en-US"/>
              </w:rPr>
            </w:pPr>
            <w:r>
              <w:rPr>
                <w:lang w:val="en-US"/>
              </w:rPr>
              <w:t>DL3</w:t>
            </w:r>
          </w:p>
        </w:tc>
        <w:tc>
          <w:tcPr>
            <w:tcW w:w="2072" w:type="dxa"/>
          </w:tcPr>
          <w:p w14:paraId="51DE121B" w14:textId="54B039E8" w:rsidR="00E65E15" w:rsidRDefault="00E65E15" w:rsidP="00E65E15">
            <w:pPr>
              <w:rPr>
                <w:lang w:val="en-US"/>
              </w:rPr>
            </w:pPr>
            <w:r>
              <w:rPr>
                <w:lang w:val="en-US"/>
              </w:rPr>
              <w:t>Testing the I2C functions</w:t>
            </w:r>
          </w:p>
        </w:tc>
        <w:tc>
          <w:tcPr>
            <w:tcW w:w="2073" w:type="dxa"/>
          </w:tcPr>
          <w:p w14:paraId="4F6986A6" w14:textId="4BE5E6EA" w:rsidR="00E65E15" w:rsidRDefault="00E65E15" w:rsidP="00E65E15">
            <w:pPr>
              <w:rPr>
                <w:lang w:val="en-US"/>
              </w:rPr>
            </w:pPr>
            <w:r>
              <w:rPr>
                <w:lang w:val="en-US"/>
              </w:rPr>
              <w:t>A message should be received and the CO2 and TVOC values</w:t>
            </w:r>
            <w:r w:rsidR="00D26972">
              <w:rPr>
                <w:lang w:val="en-US"/>
              </w:rPr>
              <w:t xml:space="preserve"> will be converted to</w:t>
            </w:r>
            <w:r>
              <w:rPr>
                <w:lang w:val="en-US"/>
              </w:rPr>
              <w:t xml:space="preserve"> </w:t>
            </w:r>
            <w:r w:rsidR="00D26972">
              <w:rPr>
                <w:lang w:val="en-US"/>
              </w:rPr>
              <w:t>equal the calculated values</w:t>
            </w:r>
          </w:p>
        </w:tc>
        <w:tc>
          <w:tcPr>
            <w:tcW w:w="2073" w:type="dxa"/>
          </w:tcPr>
          <w:p w14:paraId="1E5F7D47" w14:textId="4688D273" w:rsidR="00E65E15" w:rsidRDefault="00D26972" w:rsidP="00E65E15">
            <w:pPr>
              <w:rPr>
                <w:lang w:val="en-US"/>
              </w:rPr>
            </w:pPr>
            <w:r>
              <w:rPr>
                <w:lang w:val="en-US"/>
              </w:rPr>
              <w:t>Pass</w:t>
            </w:r>
          </w:p>
        </w:tc>
      </w:tr>
      <w:tr w:rsidR="00D26972" w14:paraId="5D1383D1" w14:textId="77777777" w:rsidTr="00E65E15">
        <w:tc>
          <w:tcPr>
            <w:tcW w:w="2072" w:type="dxa"/>
          </w:tcPr>
          <w:p w14:paraId="022F8BAB" w14:textId="7D68B81B" w:rsidR="00D26972" w:rsidRDefault="00D26972" w:rsidP="00E65E15">
            <w:pPr>
              <w:rPr>
                <w:lang w:val="en-US"/>
              </w:rPr>
            </w:pPr>
            <w:r>
              <w:rPr>
                <w:lang w:val="en-US"/>
              </w:rPr>
              <w:t>DL4</w:t>
            </w:r>
          </w:p>
        </w:tc>
        <w:tc>
          <w:tcPr>
            <w:tcW w:w="2072" w:type="dxa"/>
          </w:tcPr>
          <w:p w14:paraId="750DD0B9" w14:textId="55D2FEC2" w:rsidR="00D26972" w:rsidRDefault="00D26972" w:rsidP="00E65E15">
            <w:pPr>
              <w:rPr>
                <w:lang w:val="en-US"/>
              </w:rPr>
            </w:pPr>
            <w:r>
              <w:rPr>
                <w:lang w:val="en-US"/>
              </w:rPr>
              <w:t>Testing the Serial functions</w:t>
            </w:r>
          </w:p>
        </w:tc>
        <w:tc>
          <w:tcPr>
            <w:tcW w:w="2073" w:type="dxa"/>
          </w:tcPr>
          <w:p w14:paraId="2E0D2C7E" w14:textId="4A7D62D2" w:rsidR="00D26972" w:rsidRDefault="00D26972" w:rsidP="00E65E15">
            <w:pPr>
              <w:rPr>
                <w:lang w:val="en-US"/>
              </w:rPr>
            </w:pPr>
            <w:r>
              <w:rPr>
                <w:lang w:val="en-US"/>
              </w:rPr>
              <w:t>A message should be received when and only when the “</w:t>
            </w:r>
            <w:proofErr w:type="spellStart"/>
            <w:r>
              <w:rPr>
                <w:lang w:val="en-US"/>
              </w:rPr>
              <w:t>position_fix_indicator</w:t>
            </w:r>
            <w:proofErr w:type="spellEnd"/>
            <w:r>
              <w:rPr>
                <w:lang w:val="en-US"/>
              </w:rPr>
              <w:t>” within the dictionary is equal to 1</w:t>
            </w:r>
          </w:p>
        </w:tc>
        <w:tc>
          <w:tcPr>
            <w:tcW w:w="2073" w:type="dxa"/>
          </w:tcPr>
          <w:p w14:paraId="4A709BBD" w14:textId="50A88F4F" w:rsidR="00D26972" w:rsidRDefault="00D26972" w:rsidP="00E65E15">
            <w:pPr>
              <w:rPr>
                <w:lang w:val="en-US"/>
              </w:rPr>
            </w:pPr>
            <w:r>
              <w:rPr>
                <w:lang w:val="en-US"/>
              </w:rPr>
              <w:t>Pass</w:t>
            </w:r>
          </w:p>
        </w:tc>
      </w:tr>
      <w:tr w:rsidR="00D26972" w14:paraId="0699A3CD" w14:textId="77777777" w:rsidTr="00E65E15">
        <w:tc>
          <w:tcPr>
            <w:tcW w:w="2072" w:type="dxa"/>
          </w:tcPr>
          <w:p w14:paraId="64BC2411" w14:textId="4B2FCE87" w:rsidR="00D26972" w:rsidRDefault="00D26972" w:rsidP="00E65E15">
            <w:pPr>
              <w:rPr>
                <w:lang w:val="en-US"/>
              </w:rPr>
            </w:pPr>
            <w:r>
              <w:rPr>
                <w:lang w:val="en-US"/>
              </w:rPr>
              <w:t>DL5</w:t>
            </w:r>
          </w:p>
        </w:tc>
        <w:tc>
          <w:tcPr>
            <w:tcW w:w="2072" w:type="dxa"/>
          </w:tcPr>
          <w:p w14:paraId="20C0881B" w14:textId="7BDD1B55" w:rsidR="00D26972" w:rsidRDefault="00D26972" w:rsidP="00E65E15">
            <w:pPr>
              <w:rPr>
                <w:lang w:val="en-US"/>
              </w:rPr>
            </w:pPr>
            <w:r>
              <w:rPr>
                <w:lang w:val="en-US"/>
              </w:rPr>
              <w:t>Testing the conversion of GPS coordinates from degrees minutes seconds to degrees</w:t>
            </w:r>
          </w:p>
        </w:tc>
        <w:tc>
          <w:tcPr>
            <w:tcW w:w="2073" w:type="dxa"/>
          </w:tcPr>
          <w:p w14:paraId="153224D1" w14:textId="0E892B0A" w:rsidR="00D26972" w:rsidRDefault="00D26972" w:rsidP="00E65E15">
            <w:pPr>
              <w:rPr>
                <w:lang w:val="en-US"/>
              </w:rPr>
            </w:pPr>
            <w:r>
              <w:rPr>
                <w:lang w:val="en-US"/>
              </w:rPr>
              <w:t xml:space="preserve">A change in format </w:t>
            </w:r>
          </w:p>
        </w:tc>
        <w:tc>
          <w:tcPr>
            <w:tcW w:w="2073" w:type="dxa"/>
          </w:tcPr>
          <w:p w14:paraId="3FBB1176" w14:textId="2435A047" w:rsidR="00D26972" w:rsidRDefault="00DF0281" w:rsidP="00E65E15">
            <w:pPr>
              <w:rPr>
                <w:lang w:val="en-US"/>
              </w:rPr>
            </w:pPr>
            <w:r>
              <w:rPr>
                <w:lang w:val="en-US"/>
              </w:rPr>
              <w:t>Pass</w:t>
            </w:r>
          </w:p>
        </w:tc>
      </w:tr>
      <w:tr w:rsidR="00DF0281" w14:paraId="1759247D" w14:textId="77777777" w:rsidTr="00E65E15">
        <w:tc>
          <w:tcPr>
            <w:tcW w:w="2072" w:type="dxa"/>
          </w:tcPr>
          <w:p w14:paraId="62FC052A" w14:textId="499B7FB0" w:rsidR="00DF0281" w:rsidRDefault="00DF0281" w:rsidP="00E65E15">
            <w:pPr>
              <w:rPr>
                <w:lang w:val="en-US"/>
              </w:rPr>
            </w:pPr>
            <w:r>
              <w:rPr>
                <w:lang w:val="en-US"/>
              </w:rPr>
              <w:t>DL6</w:t>
            </w:r>
          </w:p>
        </w:tc>
        <w:tc>
          <w:tcPr>
            <w:tcW w:w="2072" w:type="dxa"/>
          </w:tcPr>
          <w:p w14:paraId="795EFCFD" w14:textId="5BB7111D" w:rsidR="00DF0281" w:rsidRDefault="00DF0281" w:rsidP="00E65E15">
            <w:pPr>
              <w:rPr>
                <w:lang w:val="en-US"/>
              </w:rPr>
            </w:pPr>
            <w:r>
              <w:rPr>
                <w:lang w:val="en-US"/>
              </w:rPr>
              <w:t>Log a message from the GPS and air quality sensor</w:t>
            </w:r>
          </w:p>
        </w:tc>
        <w:tc>
          <w:tcPr>
            <w:tcW w:w="2073" w:type="dxa"/>
          </w:tcPr>
          <w:p w14:paraId="4C1C62DB" w14:textId="10920552" w:rsidR="00DF0281" w:rsidRDefault="00DF0281" w:rsidP="00E65E15">
            <w:pPr>
              <w:rPr>
                <w:lang w:val="en-US"/>
              </w:rPr>
            </w:pPr>
            <w:r>
              <w:rPr>
                <w:lang w:val="en-US"/>
              </w:rPr>
              <w:t>A file created with 2 lines – headings and a line of data</w:t>
            </w:r>
          </w:p>
        </w:tc>
        <w:tc>
          <w:tcPr>
            <w:tcW w:w="2073" w:type="dxa"/>
          </w:tcPr>
          <w:p w14:paraId="78094997" w14:textId="0CDC5995" w:rsidR="00DF0281" w:rsidRDefault="000D6481" w:rsidP="00E65E15">
            <w:pPr>
              <w:rPr>
                <w:lang w:val="en-US"/>
              </w:rPr>
            </w:pPr>
            <w:r>
              <w:rPr>
                <w:lang w:val="en-US"/>
              </w:rPr>
              <w:t>Pass</w:t>
            </w:r>
          </w:p>
        </w:tc>
      </w:tr>
    </w:tbl>
    <w:p w14:paraId="7DB3FF09" w14:textId="5305B779" w:rsidR="00E65E15" w:rsidRDefault="00E65E15" w:rsidP="00E65E15">
      <w:pPr>
        <w:rPr>
          <w:lang w:val="en-US"/>
        </w:rPr>
      </w:pPr>
    </w:p>
    <w:p w14:paraId="1D5C7AEB" w14:textId="462AC2B8" w:rsidR="00910218" w:rsidRDefault="00910218" w:rsidP="00E65E15">
      <w:pPr>
        <w:rPr>
          <w:lang w:val="en-US"/>
        </w:rPr>
      </w:pPr>
    </w:p>
    <w:p w14:paraId="717CF7B0" w14:textId="79F3DB90" w:rsidR="00910218" w:rsidRDefault="00910218" w:rsidP="00E65E15">
      <w:pPr>
        <w:rPr>
          <w:lang w:val="en-US"/>
        </w:rPr>
      </w:pPr>
    </w:p>
    <w:p w14:paraId="1B3B1462" w14:textId="39D577B8" w:rsidR="00910218" w:rsidRDefault="00910218" w:rsidP="00E65E15">
      <w:pPr>
        <w:rPr>
          <w:lang w:val="en-US"/>
        </w:rPr>
      </w:pPr>
    </w:p>
    <w:p w14:paraId="4D5E9D44" w14:textId="229F673F" w:rsidR="00910218" w:rsidRDefault="00910218" w:rsidP="00E65E15">
      <w:pPr>
        <w:rPr>
          <w:lang w:val="en-US"/>
        </w:rPr>
      </w:pPr>
    </w:p>
    <w:p w14:paraId="14366A8B" w14:textId="77777777" w:rsidR="00910218" w:rsidRDefault="00910218" w:rsidP="00910218">
      <w:pPr>
        <w:keepNext/>
        <w:jc w:val="center"/>
      </w:pPr>
      <w:r>
        <w:rPr>
          <w:noProof/>
          <w:lang w:val="en-US"/>
        </w:rPr>
        <w:drawing>
          <wp:inline distT="0" distB="0" distL="0" distR="0" wp14:anchorId="0AD8CD0E" wp14:editId="29C73189">
            <wp:extent cx="4339087" cy="391130"/>
            <wp:effectExtent l="0" t="0" r="0" b="9525"/>
            <wp:docPr id="34" name="Picture 34" descr="D:\uniwork\Git\Major-Project\Documentation\02 - Design\Software Design\31841898_10209290467613736_6885476876416974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31841898_10209290467613736_6885476876416974848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8308" cy="395567"/>
                    </a:xfrm>
                    <a:prstGeom prst="rect">
                      <a:avLst/>
                    </a:prstGeom>
                    <a:noFill/>
                    <a:ln>
                      <a:noFill/>
                    </a:ln>
                  </pic:spPr>
                </pic:pic>
              </a:graphicData>
            </a:graphic>
          </wp:inline>
        </w:drawing>
      </w:r>
    </w:p>
    <w:p w14:paraId="5848B221" w14:textId="1FB0A36E" w:rsidR="00910218" w:rsidRDefault="00910218" w:rsidP="00910218">
      <w:pPr>
        <w:pStyle w:val="Caption"/>
        <w:jc w:val="center"/>
      </w:pPr>
      <w:bookmarkStart w:id="70" w:name="_Ref513069441"/>
      <w:r>
        <w:t xml:space="preserve">Figure </w:t>
      </w:r>
      <w:r w:rsidR="0072151F">
        <w:fldChar w:fldCharType="begin"/>
      </w:r>
      <w:r w:rsidR="0072151F">
        <w:instrText xml:space="preserve"> SEQ Figure \* ARABIC </w:instrText>
      </w:r>
      <w:r w:rsidR="0072151F">
        <w:fldChar w:fldCharType="separate"/>
      </w:r>
      <w:r w:rsidR="00801EDB">
        <w:rPr>
          <w:noProof/>
        </w:rPr>
        <w:t>31</w:t>
      </w:r>
      <w:r w:rsidR="0072151F">
        <w:rPr>
          <w:noProof/>
        </w:rPr>
        <w:fldChar w:fldCharType="end"/>
      </w:r>
      <w:bookmarkEnd w:id="70"/>
      <w:r>
        <w:t xml:space="preserve"> - All data logger unit tests passing</w:t>
      </w:r>
    </w:p>
    <w:p w14:paraId="76C4A9C2" w14:textId="1A7F171F" w:rsidR="00910218" w:rsidRPr="00910218" w:rsidRDefault="00910218" w:rsidP="00910218">
      <w:r>
        <w:t xml:space="preserve">The data logger unit tests do produce warnings (see </w:t>
      </w:r>
      <w:r>
        <w:fldChar w:fldCharType="begin"/>
      </w:r>
      <w:r>
        <w:instrText xml:space="preserve"> REF _Ref513069441 \h </w:instrText>
      </w:r>
      <w:r>
        <w:fldChar w:fldCharType="separate"/>
      </w:r>
      <w:r>
        <w:t xml:space="preserve">Figure </w:t>
      </w:r>
      <w:r>
        <w:rPr>
          <w:noProof/>
        </w:rPr>
        <w:t>31</w:t>
      </w:r>
      <w:r>
        <w:fldChar w:fldCharType="end"/>
      </w:r>
      <w:r>
        <w:t>)</w:t>
      </w:r>
      <w:r w:rsidR="00801EDB">
        <w:t xml:space="preserve"> this is due to the tests creating a new instance of serial connection. This warning states that the instance has already been created but it’s continuing anyway.</w:t>
      </w:r>
    </w:p>
    <w:p w14:paraId="7EA869C4" w14:textId="3285D48C" w:rsidR="00E65E15" w:rsidRDefault="00E65E15" w:rsidP="00E65E15">
      <w:pPr>
        <w:pStyle w:val="Heading3"/>
        <w:rPr>
          <w:lang w:val="en-US"/>
        </w:rPr>
      </w:pPr>
      <w:r>
        <w:rPr>
          <w:lang w:val="en-US"/>
        </w:rPr>
        <w:t>Unit Tests – Upload Script</w:t>
      </w:r>
    </w:p>
    <w:tbl>
      <w:tblPr>
        <w:tblStyle w:val="TableGrid"/>
        <w:tblW w:w="0" w:type="auto"/>
        <w:tblLook w:val="04A0" w:firstRow="1" w:lastRow="0" w:firstColumn="1" w:lastColumn="0" w:noHBand="0" w:noVBand="1"/>
      </w:tblPr>
      <w:tblGrid>
        <w:gridCol w:w="2072"/>
        <w:gridCol w:w="2072"/>
        <w:gridCol w:w="2073"/>
        <w:gridCol w:w="2073"/>
      </w:tblGrid>
      <w:tr w:rsidR="006D5FFD" w14:paraId="19F90383" w14:textId="77777777" w:rsidTr="006D5FFD">
        <w:tc>
          <w:tcPr>
            <w:tcW w:w="2072" w:type="dxa"/>
          </w:tcPr>
          <w:p w14:paraId="5CC1C845" w14:textId="446234F2" w:rsidR="006D5FFD" w:rsidRDefault="006D5FFD" w:rsidP="004838A7">
            <w:pPr>
              <w:jc w:val="center"/>
              <w:rPr>
                <w:lang w:val="en-US"/>
              </w:rPr>
            </w:pPr>
            <w:r w:rsidRPr="006D5FFD">
              <w:rPr>
                <w:b/>
                <w:lang w:val="en-US"/>
              </w:rPr>
              <w:t>Test Id</w:t>
            </w:r>
          </w:p>
        </w:tc>
        <w:tc>
          <w:tcPr>
            <w:tcW w:w="2072" w:type="dxa"/>
          </w:tcPr>
          <w:p w14:paraId="112CE306" w14:textId="06960A13" w:rsidR="006D5FFD" w:rsidRDefault="006D5FFD" w:rsidP="004838A7">
            <w:pPr>
              <w:jc w:val="center"/>
              <w:rPr>
                <w:lang w:val="en-US"/>
              </w:rPr>
            </w:pPr>
            <w:r w:rsidRPr="006D5FFD">
              <w:rPr>
                <w:b/>
                <w:lang w:val="en-US"/>
              </w:rPr>
              <w:t>Test Description</w:t>
            </w:r>
          </w:p>
        </w:tc>
        <w:tc>
          <w:tcPr>
            <w:tcW w:w="2073" w:type="dxa"/>
          </w:tcPr>
          <w:p w14:paraId="020E1C80" w14:textId="450D2C6E" w:rsidR="006D5FFD" w:rsidRDefault="006D5FFD" w:rsidP="004838A7">
            <w:pPr>
              <w:jc w:val="center"/>
              <w:rPr>
                <w:lang w:val="en-US"/>
              </w:rPr>
            </w:pPr>
            <w:r w:rsidRPr="006D5FFD">
              <w:rPr>
                <w:b/>
                <w:lang w:val="en-US"/>
              </w:rPr>
              <w:t>Expected Result</w:t>
            </w:r>
          </w:p>
        </w:tc>
        <w:tc>
          <w:tcPr>
            <w:tcW w:w="2073" w:type="dxa"/>
          </w:tcPr>
          <w:p w14:paraId="7267FA44" w14:textId="0D1576B9" w:rsidR="006D5FFD" w:rsidRDefault="006D5FFD" w:rsidP="004838A7">
            <w:pPr>
              <w:jc w:val="center"/>
              <w:rPr>
                <w:lang w:val="en-US"/>
              </w:rPr>
            </w:pPr>
            <w:r w:rsidRPr="006D5FFD">
              <w:rPr>
                <w:b/>
                <w:lang w:val="en-US"/>
              </w:rPr>
              <w:t>Result</w:t>
            </w:r>
            <w:r w:rsidR="008B1735">
              <w:rPr>
                <w:b/>
                <w:lang w:val="en-US"/>
              </w:rPr>
              <w:t xml:space="preserve"> (pass/fail)</w:t>
            </w:r>
          </w:p>
        </w:tc>
      </w:tr>
      <w:tr w:rsidR="006D5FFD" w14:paraId="39CDF3CA" w14:textId="77777777" w:rsidTr="006D5FFD">
        <w:tc>
          <w:tcPr>
            <w:tcW w:w="2072" w:type="dxa"/>
          </w:tcPr>
          <w:p w14:paraId="4D9046F1" w14:textId="7F7EDBA5" w:rsidR="006D5FFD" w:rsidRPr="006D5FFD" w:rsidRDefault="006D5FFD" w:rsidP="006D5FFD">
            <w:pPr>
              <w:rPr>
                <w:lang w:val="en-US"/>
              </w:rPr>
            </w:pPr>
            <w:r>
              <w:rPr>
                <w:lang w:val="en-US"/>
              </w:rPr>
              <w:t>UP1</w:t>
            </w:r>
          </w:p>
        </w:tc>
        <w:tc>
          <w:tcPr>
            <w:tcW w:w="2072" w:type="dxa"/>
          </w:tcPr>
          <w:p w14:paraId="32FE7C05" w14:textId="62E40CDE" w:rsidR="006D5FFD" w:rsidRPr="006D5FFD" w:rsidRDefault="006D5FFD" w:rsidP="006D5FFD">
            <w:pPr>
              <w:rPr>
                <w:lang w:val="en-US"/>
              </w:rPr>
            </w:pPr>
            <w:r>
              <w:rPr>
                <w:lang w:val="en-US"/>
              </w:rPr>
              <w:t xml:space="preserve">Test whether a live connection has been made </w:t>
            </w:r>
            <w:r w:rsidR="008B1735">
              <w:rPr>
                <w:lang w:val="en-US"/>
              </w:rPr>
              <w:t xml:space="preserve">with the server </w:t>
            </w:r>
            <w:r>
              <w:rPr>
                <w:lang w:val="en-US"/>
              </w:rPr>
              <w:t xml:space="preserve">using </w:t>
            </w:r>
            <w:proofErr w:type="spellStart"/>
            <w:r w:rsidR="007A37DD">
              <w:rPr>
                <w:lang w:val="en-US"/>
              </w:rPr>
              <w:t>PyMySQL</w:t>
            </w:r>
            <w:proofErr w:type="spellEnd"/>
          </w:p>
        </w:tc>
        <w:tc>
          <w:tcPr>
            <w:tcW w:w="2073" w:type="dxa"/>
          </w:tcPr>
          <w:p w14:paraId="67E897F1" w14:textId="50B9A3AD" w:rsidR="006D5FFD" w:rsidRPr="006D5FFD" w:rsidRDefault="002922F3" w:rsidP="006D5FFD">
            <w:pPr>
              <w:rPr>
                <w:lang w:val="en-US"/>
              </w:rPr>
            </w:pPr>
            <w:r>
              <w:rPr>
                <w:lang w:val="en-US"/>
              </w:rPr>
              <w:t xml:space="preserve">Connection should be open, the </w:t>
            </w:r>
            <w:proofErr w:type="spellStart"/>
            <w:r>
              <w:rPr>
                <w:lang w:val="en-US"/>
              </w:rPr>
              <w:t>vpn</w:t>
            </w:r>
            <w:proofErr w:type="spellEnd"/>
            <w:r>
              <w:rPr>
                <w:lang w:val="en-US"/>
              </w:rPr>
              <w:t xml:space="preserve"> will need enabling</w:t>
            </w:r>
          </w:p>
        </w:tc>
        <w:tc>
          <w:tcPr>
            <w:tcW w:w="2073" w:type="dxa"/>
          </w:tcPr>
          <w:p w14:paraId="6119E75E" w14:textId="44E464AB" w:rsidR="006D5FFD" w:rsidRPr="006D5FFD" w:rsidRDefault="00840EBF" w:rsidP="006D5FFD">
            <w:pPr>
              <w:rPr>
                <w:lang w:val="en-US"/>
              </w:rPr>
            </w:pPr>
            <w:r>
              <w:rPr>
                <w:lang w:val="en-US"/>
              </w:rPr>
              <w:t>Pass</w:t>
            </w:r>
          </w:p>
        </w:tc>
      </w:tr>
      <w:tr w:rsidR="006D5FFD" w14:paraId="4F4D873E" w14:textId="77777777" w:rsidTr="006D5FFD">
        <w:tc>
          <w:tcPr>
            <w:tcW w:w="2072" w:type="dxa"/>
          </w:tcPr>
          <w:p w14:paraId="37400872" w14:textId="3E09CDF2" w:rsidR="006D5FFD" w:rsidRDefault="006D5FFD" w:rsidP="006D5FFD">
            <w:pPr>
              <w:rPr>
                <w:lang w:val="en-US"/>
              </w:rPr>
            </w:pPr>
            <w:r>
              <w:rPr>
                <w:lang w:val="en-US"/>
              </w:rPr>
              <w:t>UP2</w:t>
            </w:r>
          </w:p>
        </w:tc>
        <w:tc>
          <w:tcPr>
            <w:tcW w:w="2072" w:type="dxa"/>
          </w:tcPr>
          <w:p w14:paraId="2E90D11C" w14:textId="4BD09C65" w:rsidR="006D5FFD" w:rsidRPr="006D5FFD" w:rsidRDefault="008B1735" w:rsidP="006D5FFD">
            <w:pPr>
              <w:rPr>
                <w:lang w:val="en-US"/>
              </w:rPr>
            </w:pPr>
            <w:r>
              <w:rPr>
                <w:lang w:val="en-US"/>
              </w:rPr>
              <w:t xml:space="preserve">Create test table in the database, the </w:t>
            </w:r>
            <w:proofErr w:type="spellStart"/>
            <w:r>
              <w:rPr>
                <w:lang w:val="en-US"/>
              </w:rPr>
              <w:t>vpn</w:t>
            </w:r>
            <w:proofErr w:type="spellEnd"/>
            <w:r>
              <w:rPr>
                <w:lang w:val="en-US"/>
              </w:rPr>
              <w:t xml:space="preserve"> and internet connection will be necessary. At the end of the test the table will be removed and checked whether table exists again.</w:t>
            </w:r>
          </w:p>
        </w:tc>
        <w:tc>
          <w:tcPr>
            <w:tcW w:w="2073" w:type="dxa"/>
          </w:tcPr>
          <w:p w14:paraId="04B2F4E5" w14:textId="7E2EB5C1" w:rsidR="006D5FFD" w:rsidRPr="006D5FFD" w:rsidRDefault="008B1735" w:rsidP="006D5FFD">
            <w:pPr>
              <w:rPr>
                <w:lang w:val="en-US"/>
              </w:rPr>
            </w:pPr>
            <w:r>
              <w:rPr>
                <w:lang w:val="en-US"/>
              </w:rPr>
              <w:t>Table will be created and then removed</w:t>
            </w:r>
          </w:p>
        </w:tc>
        <w:tc>
          <w:tcPr>
            <w:tcW w:w="2073" w:type="dxa"/>
          </w:tcPr>
          <w:p w14:paraId="6069A0DF" w14:textId="108C6549" w:rsidR="006D5FFD" w:rsidRPr="006D5FFD" w:rsidRDefault="008B1735" w:rsidP="006D5FFD">
            <w:pPr>
              <w:rPr>
                <w:lang w:val="en-US"/>
              </w:rPr>
            </w:pPr>
            <w:r>
              <w:rPr>
                <w:lang w:val="en-US"/>
              </w:rPr>
              <w:t>Pass</w:t>
            </w:r>
          </w:p>
        </w:tc>
      </w:tr>
      <w:tr w:rsidR="006D5FFD" w14:paraId="6F900A53" w14:textId="77777777" w:rsidTr="006D5FFD">
        <w:tc>
          <w:tcPr>
            <w:tcW w:w="2072" w:type="dxa"/>
          </w:tcPr>
          <w:p w14:paraId="13F7C656" w14:textId="0B221F94" w:rsidR="006D5FFD" w:rsidRDefault="006D5FFD" w:rsidP="006D5FFD">
            <w:pPr>
              <w:rPr>
                <w:lang w:val="en-US"/>
              </w:rPr>
            </w:pPr>
            <w:r>
              <w:rPr>
                <w:lang w:val="en-US"/>
              </w:rPr>
              <w:t>UP3</w:t>
            </w:r>
          </w:p>
        </w:tc>
        <w:tc>
          <w:tcPr>
            <w:tcW w:w="2072" w:type="dxa"/>
          </w:tcPr>
          <w:p w14:paraId="2380932E" w14:textId="5DE365E1" w:rsidR="006D5FFD" w:rsidRPr="006D5FFD" w:rsidRDefault="008B1735" w:rsidP="006D5FFD">
            <w:pPr>
              <w:rPr>
                <w:lang w:val="en-US"/>
              </w:rPr>
            </w:pPr>
            <w:proofErr w:type="gramStart"/>
            <w:r>
              <w:rPr>
                <w:lang w:val="en-US"/>
              </w:rPr>
              <w:t>Connected(</w:t>
            </w:r>
            <w:proofErr w:type="gramEnd"/>
            <w:r>
              <w:rPr>
                <w:lang w:val="en-US"/>
              </w:rPr>
              <w:t>) is a test in itself. Test case UP4 ensures it fails when there is no connection</w:t>
            </w:r>
          </w:p>
        </w:tc>
        <w:tc>
          <w:tcPr>
            <w:tcW w:w="2073" w:type="dxa"/>
          </w:tcPr>
          <w:p w14:paraId="169B1F8F" w14:textId="7FA4E65F" w:rsidR="006D5FFD" w:rsidRPr="006D5FFD" w:rsidRDefault="008B1735" w:rsidP="006D5FFD">
            <w:pPr>
              <w:rPr>
                <w:lang w:val="en-US"/>
              </w:rPr>
            </w:pPr>
            <w:r>
              <w:rPr>
                <w:lang w:val="en-US"/>
              </w:rPr>
              <w:t>An internet connection will be a pass</w:t>
            </w:r>
          </w:p>
        </w:tc>
        <w:tc>
          <w:tcPr>
            <w:tcW w:w="2073" w:type="dxa"/>
          </w:tcPr>
          <w:p w14:paraId="58166E3D" w14:textId="5F56906B" w:rsidR="006D5FFD" w:rsidRPr="006D5FFD" w:rsidRDefault="008B1735" w:rsidP="006D5FFD">
            <w:pPr>
              <w:rPr>
                <w:lang w:val="en-US"/>
              </w:rPr>
            </w:pPr>
            <w:r>
              <w:rPr>
                <w:lang w:val="en-US"/>
              </w:rPr>
              <w:t>Pass</w:t>
            </w:r>
          </w:p>
        </w:tc>
      </w:tr>
      <w:tr w:rsidR="006D5FFD" w14:paraId="7A726FE3" w14:textId="77777777" w:rsidTr="006D5FFD">
        <w:tc>
          <w:tcPr>
            <w:tcW w:w="2072" w:type="dxa"/>
          </w:tcPr>
          <w:p w14:paraId="365A874B" w14:textId="6C017E3A" w:rsidR="006D5FFD" w:rsidRDefault="006D5FFD" w:rsidP="006D5FFD">
            <w:pPr>
              <w:rPr>
                <w:lang w:val="en-US"/>
              </w:rPr>
            </w:pPr>
            <w:r>
              <w:rPr>
                <w:lang w:val="en-US"/>
              </w:rPr>
              <w:t>UP4</w:t>
            </w:r>
          </w:p>
        </w:tc>
        <w:tc>
          <w:tcPr>
            <w:tcW w:w="2072" w:type="dxa"/>
          </w:tcPr>
          <w:p w14:paraId="4A050E14" w14:textId="61B809CE" w:rsidR="006D5FFD" w:rsidRPr="006D5FFD" w:rsidRDefault="008B1735" w:rsidP="006D5FFD">
            <w:pPr>
              <w:rPr>
                <w:lang w:val="en-US"/>
              </w:rPr>
            </w:pPr>
            <w:r>
              <w:rPr>
                <w:lang w:val="en-US"/>
              </w:rPr>
              <w:t>Run the VPN and test that it’s running</w:t>
            </w:r>
          </w:p>
        </w:tc>
        <w:tc>
          <w:tcPr>
            <w:tcW w:w="2073" w:type="dxa"/>
          </w:tcPr>
          <w:p w14:paraId="3EF9FA32" w14:textId="5BD03EF1" w:rsidR="006D5FFD" w:rsidRPr="006D5FFD" w:rsidRDefault="008B1735" w:rsidP="006D5FFD">
            <w:pPr>
              <w:rPr>
                <w:lang w:val="en-US"/>
              </w:rPr>
            </w:pPr>
            <w:r>
              <w:rPr>
                <w:lang w:val="en-US"/>
              </w:rPr>
              <w:t>VPN will run successfully</w:t>
            </w:r>
          </w:p>
        </w:tc>
        <w:tc>
          <w:tcPr>
            <w:tcW w:w="2073" w:type="dxa"/>
          </w:tcPr>
          <w:p w14:paraId="17001D58" w14:textId="10E2AE19" w:rsidR="006D5FFD" w:rsidRPr="006D5FFD" w:rsidRDefault="008B1735" w:rsidP="006D5FFD">
            <w:pPr>
              <w:rPr>
                <w:lang w:val="en-US"/>
              </w:rPr>
            </w:pPr>
            <w:r>
              <w:rPr>
                <w:lang w:val="en-US"/>
              </w:rPr>
              <w:t>Pass</w:t>
            </w:r>
          </w:p>
        </w:tc>
      </w:tr>
      <w:tr w:rsidR="006D5FFD" w14:paraId="1662A6B9" w14:textId="77777777" w:rsidTr="006D5FFD">
        <w:tc>
          <w:tcPr>
            <w:tcW w:w="2072" w:type="dxa"/>
          </w:tcPr>
          <w:p w14:paraId="6EFF8E8C" w14:textId="76BE772F" w:rsidR="006D5FFD" w:rsidRDefault="006D5FFD" w:rsidP="006D5FFD">
            <w:pPr>
              <w:rPr>
                <w:lang w:val="en-US"/>
              </w:rPr>
            </w:pPr>
            <w:r>
              <w:rPr>
                <w:lang w:val="en-US"/>
              </w:rPr>
              <w:t>UP5</w:t>
            </w:r>
          </w:p>
        </w:tc>
        <w:tc>
          <w:tcPr>
            <w:tcW w:w="2072" w:type="dxa"/>
          </w:tcPr>
          <w:p w14:paraId="5D0C7B8E" w14:textId="34009F49" w:rsidR="006D5FFD" w:rsidRPr="006D5FFD" w:rsidRDefault="008B1735" w:rsidP="006D5FFD">
            <w:pPr>
              <w:rPr>
                <w:lang w:val="en-US"/>
              </w:rPr>
            </w:pPr>
            <w:r>
              <w:rPr>
                <w:lang w:val="en-US"/>
              </w:rPr>
              <w:t>Test will only pass when there is no internet connection (causing other tests to fail). Opposite of UP3.</w:t>
            </w:r>
            <w:r w:rsidR="00801EDB">
              <w:rPr>
                <w:lang w:val="en-US"/>
              </w:rPr>
              <w:t xml:space="preserve"> This test will be run with no internet connection.</w:t>
            </w:r>
          </w:p>
        </w:tc>
        <w:tc>
          <w:tcPr>
            <w:tcW w:w="2073" w:type="dxa"/>
          </w:tcPr>
          <w:p w14:paraId="42ECE99A" w14:textId="5BDB4821" w:rsidR="006D5FFD" w:rsidRPr="006D5FFD" w:rsidRDefault="008B1735" w:rsidP="006D5FFD">
            <w:pPr>
              <w:rPr>
                <w:lang w:val="en-US"/>
              </w:rPr>
            </w:pPr>
            <w:r>
              <w:rPr>
                <w:lang w:val="en-US"/>
              </w:rPr>
              <w:t>All other tests will fail apart from UP5 and UP6</w:t>
            </w:r>
          </w:p>
        </w:tc>
        <w:tc>
          <w:tcPr>
            <w:tcW w:w="2073" w:type="dxa"/>
          </w:tcPr>
          <w:p w14:paraId="15CA8BD2" w14:textId="28EB4D8A" w:rsidR="006D5FFD" w:rsidRPr="006D5FFD" w:rsidRDefault="00801EDB" w:rsidP="006D5FFD">
            <w:pPr>
              <w:rPr>
                <w:lang w:val="en-US"/>
              </w:rPr>
            </w:pPr>
            <w:r>
              <w:rPr>
                <w:lang w:val="en-US"/>
              </w:rPr>
              <w:t>Pass</w:t>
            </w:r>
          </w:p>
        </w:tc>
      </w:tr>
      <w:tr w:rsidR="008B1735" w14:paraId="15DB6E1C" w14:textId="77777777" w:rsidTr="006D5FFD">
        <w:tc>
          <w:tcPr>
            <w:tcW w:w="2072" w:type="dxa"/>
          </w:tcPr>
          <w:p w14:paraId="292D9337" w14:textId="3700D3C8" w:rsidR="008B1735" w:rsidRDefault="008B1735" w:rsidP="008B1735">
            <w:pPr>
              <w:rPr>
                <w:lang w:val="en-US"/>
              </w:rPr>
            </w:pPr>
            <w:r>
              <w:rPr>
                <w:lang w:val="en-US"/>
              </w:rPr>
              <w:t>UP6</w:t>
            </w:r>
          </w:p>
        </w:tc>
        <w:tc>
          <w:tcPr>
            <w:tcW w:w="2072" w:type="dxa"/>
          </w:tcPr>
          <w:p w14:paraId="54755E73" w14:textId="4584A759" w:rsidR="008B1735" w:rsidRPr="006D5FFD" w:rsidRDefault="008B1735" w:rsidP="008B1735">
            <w:pPr>
              <w:rPr>
                <w:lang w:val="en-US"/>
              </w:rPr>
            </w:pPr>
            <w:r>
              <w:rPr>
                <w:lang w:val="en-US"/>
              </w:rPr>
              <w:t xml:space="preserve">Test will only pass when there is no access to the VPN (causing other tests to fail) </w:t>
            </w:r>
            <w:proofErr w:type="spellStart"/>
            <w:r>
              <w:rPr>
                <w:lang w:val="en-US"/>
              </w:rPr>
              <w:t>oppoite</w:t>
            </w:r>
            <w:proofErr w:type="spellEnd"/>
            <w:r>
              <w:rPr>
                <w:lang w:val="en-US"/>
              </w:rPr>
              <w:t xml:space="preserve"> of UP4.</w:t>
            </w:r>
            <w:r w:rsidR="00801EDB">
              <w:rPr>
                <w:lang w:val="en-US"/>
              </w:rPr>
              <w:t xml:space="preserve"> </w:t>
            </w:r>
            <w:r w:rsidR="00801EDB">
              <w:rPr>
                <w:lang w:val="en-US"/>
              </w:rPr>
              <w:lastRenderedPageBreak/>
              <w:t>This test will be run with no internet connection.</w:t>
            </w:r>
          </w:p>
        </w:tc>
        <w:tc>
          <w:tcPr>
            <w:tcW w:w="2073" w:type="dxa"/>
          </w:tcPr>
          <w:p w14:paraId="35B547D5" w14:textId="542CE5E8" w:rsidR="008B1735" w:rsidRPr="006D5FFD" w:rsidRDefault="008B1735" w:rsidP="008B1735">
            <w:pPr>
              <w:rPr>
                <w:lang w:val="en-US"/>
              </w:rPr>
            </w:pPr>
            <w:r>
              <w:rPr>
                <w:lang w:val="en-US"/>
              </w:rPr>
              <w:lastRenderedPageBreak/>
              <w:t>All other tests will fail apart from UP5 and UP6</w:t>
            </w:r>
          </w:p>
        </w:tc>
        <w:tc>
          <w:tcPr>
            <w:tcW w:w="2073" w:type="dxa"/>
          </w:tcPr>
          <w:p w14:paraId="069178FE" w14:textId="118B1052" w:rsidR="008B1735" w:rsidRPr="006D5FFD" w:rsidRDefault="00801EDB" w:rsidP="008B1735">
            <w:pPr>
              <w:rPr>
                <w:lang w:val="en-US"/>
              </w:rPr>
            </w:pPr>
            <w:r>
              <w:rPr>
                <w:lang w:val="en-US"/>
              </w:rPr>
              <w:t>Pass</w:t>
            </w:r>
          </w:p>
        </w:tc>
      </w:tr>
    </w:tbl>
    <w:p w14:paraId="077F0F66" w14:textId="77777777" w:rsidR="00233AB5" w:rsidRDefault="00233AB5" w:rsidP="00801EDB">
      <w:pPr>
        <w:keepNext/>
        <w:jc w:val="center"/>
      </w:pPr>
    </w:p>
    <w:p w14:paraId="52AC3F30" w14:textId="77777777" w:rsidR="00233AB5" w:rsidRDefault="00233AB5" w:rsidP="00801EDB">
      <w:pPr>
        <w:keepNext/>
        <w:jc w:val="center"/>
      </w:pPr>
    </w:p>
    <w:p w14:paraId="77F593D0" w14:textId="72A22D2E" w:rsidR="00801EDB" w:rsidRDefault="00801EDB" w:rsidP="00801EDB">
      <w:pPr>
        <w:keepNext/>
        <w:jc w:val="center"/>
      </w:pPr>
      <w:r>
        <w:rPr>
          <w:noProof/>
          <w:lang w:val="en-US"/>
        </w:rPr>
        <w:drawing>
          <wp:inline distT="0" distB="0" distL="0" distR="0" wp14:anchorId="595B997A" wp14:editId="2CEF3F25">
            <wp:extent cx="2303252" cy="353714"/>
            <wp:effectExtent l="0" t="0" r="1905" b="8255"/>
            <wp:docPr id="35" name="Picture 35" descr="D:\uniwork\Git\Major-Project\Documentation\02 - Design\Software Design\31749526_10209290467653737_1780661851437137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31749526_10209290467653737_1780661851437137920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9949" cy="356278"/>
                    </a:xfrm>
                    <a:prstGeom prst="rect">
                      <a:avLst/>
                    </a:prstGeom>
                    <a:noFill/>
                    <a:ln>
                      <a:noFill/>
                    </a:ln>
                  </pic:spPr>
                </pic:pic>
              </a:graphicData>
            </a:graphic>
          </wp:inline>
        </w:drawing>
      </w:r>
    </w:p>
    <w:p w14:paraId="4D2B3D94" w14:textId="0842168E" w:rsidR="00DF0281" w:rsidRDefault="00801EDB" w:rsidP="00801EDB">
      <w:pPr>
        <w:pStyle w:val="Caption"/>
        <w:jc w:val="center"/>
      </w:pPr>
      <w:bookmarkStart w:id="71" w:name="_Ref513069605"/>
      <w:r>
        <w:t xml:space="preserve">Figure </w:t>
      </w:r>
      <w:r w:rsidR="0072151F">
        <w:fldChar w:fldCharType="begin"/>
      </w:r>
      <w:r w:rsidR="0072151F">
        <w:instrText xml:space="preserve"> SEQ Figure \* ARABIC </w:instrText>
      </w:r>
      <w:r w:rsidR="0072151F">
        <w:fldChar w:fldCharType="separate"/>
      </w:r>
      <w:r>
        <w:rPr>
          <w:noProof/>
        </w:rPr>
        <w:t>32</w:t>
      </w:r>
      <w:r w:rsidR="0072151F">
        <w:rPr>
          <w:noProof/>
        </w:rPr>
        <w:fldChar w:fldCharType="end"/>
      </w:r>
      <w:bookmarkEnd w:id="71"/>
      <w:r>
        <w:t xml:space="preserve"> - Tests failing when internet connection is removed</w:t>
      </w:r>
    </w:p>
    <w:p w14:paraId="1D03F809" w14:textId="77777777" w:rsidR="00801EDB" w:rsidRDefault="00801EDB" w:rsidP="00801EDB">
      <w:pPr>
        <w:keepNext/>
        <w:jc w:val="center"/>
      </w:pPr>
      <w:r>
        <w:rPr>
          <w:noProof/>
        </w:rPr>
        <w:drawing>
          <wp:inline distT="0" distB="0" distL="0" distR="0" wp14:anchorId="412CB879" wp14:editId="12D0C566">
            <wp:extent cx="3476445" cy="296171"/>
            <wp:effectExtent l="0" t="0" r="0" b="8890"/>
            <wp:docPr id="36" name="Picture 36" descr="D:\uniwork\Git\Major-Project\Documentation\02 - Design\Software Design\31895207_10209290467693738_59217438192959488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work\Git\Major-Project\Documentation\02 - Design\Software Design\31895207_10209290467693738_5921743819295948800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9185" cy="299812"/>
                    </a:xfrm>
                    <a:prstGeom prst="rect">
                      <a:avLst/>
                    </a:prstGeom>
                    <a:noFill/>
                    <a:ln>
                      <a:noFill/>
                    </a:ln>
                  </pic:spPr>
                </pic:pic>
              </a:graphicData>
            </a:graphic>
          </wp:inline>
        </w:drawing>
      </w:r>
    </w:p>
    <w:p w14:paraId="443577A6" w14:textId="13AC4E72" w:rsidR="00801EDB" w:rsidRDefault="00801EDB" w:rsidP="00801EDB">
      <w:pPr>
        <w:pStyle w:val="Caption"/>
        <w:jc w:val="center"/>
      </w:pPr>
      <w:r>
        <w:t xml:space="preserve">Figure </w:t>
      </w:r>
      <w:r w:rsidR="0072151F">
        <w:fldChar w:fldCharType="begin"/>
      </w:r>
      <w:r w:rsidR="0072151F">
        <w:instrText xml:space="preserve"> SEQ Figure \* ARABIC </w:instrText>
      </w:r>
      <w:r w:rsidR="0072151F">
        <w:fldChar w:fldCharType="separate"/>
      </w:r>
      <w:r>
        <w:rPr>
          <w:noProof/>
        </w:rPr>
        <w:t>33</w:t>
      </w:r>
      <w:r w:rsidR="0072151F">
        <w:rPr>
          <w:noProof/>
        </w:rPr>
        <w:fldChar w:fldCharType="end"/>
      </w:r>
      <w:r>
        <w:t xml:space="preserve"> - Tests failing</w:t>
      </w:r>
    </w:p>
    <w:p w14:paraId="30CD66E5" w14:textId="77777777" w:rsidR="00801EDB" w:rsidRDefault="00801EDB" w:rsidP="00801EDB"/>
    <w:p w14:paraId="617C2E1B" w14:textId="77777777" w:rsidR="00801EDB" w:rsidRDefault="00801EDB" w:rsidP="00801EDB"/>
    <w:p w14:paraId="62EF9306" w14:textId="07BAA0F8" w:rsidR="00801EDB" w:rsidRPr="00801EDB" w:rsidRDefault="00801EDB" w:rsidP="00801EDB">
      <w:pPr>
        <w:jc w:val="both"/>
      </w:pPr>
      <w:r>
        <w:fldChar w:fldCharType="begin"/>
      </w:r>
      <w:r>
        <w:instrText xml:space="preserve"> REF _Ref513069605 \h </w:instrText>
      </w:r>
      <w:r>
        <w:fldChar w:fldCharType="separate"/>
      </w:r>
      <w:r>
        <w:t xml:space="preserve">Figure </w:t>
      </w:r>
      <w:r>
        <w:rPr>
          <w:noProof/>
        </w:rPr>
        <w:t>32</w:t>
      </w:r>
      <w:r>
        <w:fldChar w:fldCharType="end"/>
      </w:r>
      <w:r>
        <w:t xml:space="preserve"> shows the first four tests failing when the internet connection is removed, this is because they need an internet connection for completion. The last two tests passed as they were created to test when there is no internet connection.</w:t>
      </w:r>
    </w:p>
    <w:p w14:paraId="7DFB20F8" w14:textId="77777777" w:rsidR="00DF0281" w:rsidRPr="00DF0281" w:rsidRDefault="00DF0281" w:rsidP="00DF0281">
      <w:pPr>
        <w:rPr>
          <w:lang w:val="en-US"/>
        </w:rPr>
      </w:pPr>
    </w:p>
    <w:p w14:paraId="71BB3FBD" w14:textId="75908247" w:rsidR="00694611" w:rsidRDefault="004627EF" w:rsidP="004627EF">
      <w:pPr>
        <w:pStyle w:val="Heading2"/>
        <w:rPr>
          <w:lang w:val="en-US"/>
        </w:rPr>
      </w:pPr>
      <w:r>
        <w:rPr>
          <w:lang w:val="en-US"/>
        </w:rPr>
        <w:t>Manual Testing</w:t>
      </w:r>
    </w:p>
    <w:p w14:paraId="43E2CAF7" w14:textId="6D89E409" w:rsidR="00182FFB" w:rsidRDefault="00182FFB" w:rsidP="00182FFB">
      <w:pPr>
        <w:rPr>
          <w:lang w:val="en-US"/>
        </w:rPr>
      </w:pPr>
      <w:r>
        <w:rPr>
          <w:lang w:val="en-US"/>
        </w:rPr>
        <w:t xml:space="preserve">Manual testing involved going through a process manually to ensure functions and configurations </w:t>
      </w:r>
      <w:r w:rsidR="00BC6F09">
        <w:rPr>
          <w:lang w:val="en-US"/>
        </w:rPr>
        <w:t>functionality was correct.</w:t>
      </w:r>
    </w:p>
    <w:p w14:paraId="5DFE18CA" w14:textId="0C968EC5" w:rsidR="00C25F57" w:rsidRDefault="00C25F57" w:rsidP="00182FFB">
      <w:pPr>
        <w:rPr>
          <w:lang w:val="en-US"/>
        </w:rPr>
      </w:pPr>
    </w:p>
    <w:p w14:paraId="06EFE334" w14:textId="6FF1F2CC" w:rsidR="00C25F57" w:rsidRDefault="00C25F57" w:rsidP="00C25F57">
      <w:pPr>
        <w:pStyle w:val="Heading3"/>
        <w:rPr>
          <w:lang w:val="en-US"/>
        </w:rPr>
      </w:pPr>
      <w:r>
        <w:rPr>
          <w:lang w:val="en-US"/>
        </w:rPr>
        <w:t>RPI Security Testing</w:t>
      </w:r>
    </w:p>
    <w:p w14:paraId="2FB03C8C" w14:textId="125B663D" w:rsidR="00C25F57" w:rsidRDefault="00C25F57" w:rsidP="00C25F57">
      <w:pPr>
        <w:rPr>
          <w:lang w:val="en-US"/>
        </w:rPr>
      </w:pPr>
      <w:r>
        <w:rPr>
          <w:lang w:val="en-US"/>
        </w:rPr>
        <w:t xml:space="preserve">Testing the security of the RPI was important as credentials to the </w:t>
      </w:r>
      <w:proofErr w:type="spellStart"/>
      <w:r>
        <w:rPr>
          <w:lang w:val="en-US"/>
        </w:rPr>
        <w:t>Aberystwyth</w:t>
      </w:r>
      <w:proofErr w:type="spellEnd"/>
      <w:r>
        <w:rPr>
          <w:lang w:val="en-US"/>
        </w:rPr>
        <w:t xml:space="preserve"> VPN and MySQL server were stored in the /et/c directory and Pi user directory. </w:t>
      </w:r>
      <w:r w:rsidR="006348C7">
        <w:rPr>
          <w:lang w:val="en-US"/>
        </w:rPr>
        <w:t>This involved one simple test when trying to access the RPI.</w:t>
      </w:r>
    </w:p>
    <w:tbl>
      <w:tblPr>
        <w:tblStyle w:val="TableGrid"/>
        <w:tblW w:w="0" w:type="auto"/>
        <w:tblLook w:val="04A0" w:firstRow="1" w:lastRow="0" w:firstColumn="1" w:lastColumn="0" w:noHBand="0" w:noVBand="1"/>
      </w:tblPr>
      <w:tblGrid>
        <w:gridCol w:w="2072"/>
        <w:gridCol w:w="2072"/>
        <w:gridCol w:w="2073"/>
        <w:gridCol w:w="2073"/>
      </w:tblGrid>
      <w:tr w:rsidR="006348C7" w14:paraId="20FFEEDE" w14:textId="77777777" w:rsidTr="00547A18">
        <w:tc>
          <w:tcPr>
            <w:tcW w:w="2072" w:type="dxa"/>
          </w:tcPr>
          <w:p w14:paraId="3B981D28" w14:textId="77777777" w:rsidR="006348C7" w:rsidRDefault="006348C7" w:rsidP="00547A18">
            <w:pPr>
              <w:rPr>
                <w:lang w:val="en-US"/>
              </w:rPr>
            </w:pPr>
            <w:r w:rsidRPr="006D5FFD">
              <w:rPr>
                <w:b/>
                <w:lang w:val="en-US"/>
              </w:rPr>
              <w:t>Test Id</w:t>
            </w:r>
          </w:p>
        </w:tc>
        <w:tc>
          <w:tcPr>
            <w:tcW w:w="2072" w:type="dxa"/>
          </w:tcPr>
          <w:p w14:paraId="55A362F1" w14:textId="77777777" w:rsidR="006348C7" w:rsidRDefault="006348C7" w:rsidP="00547A18">
            <w:pPr>
              <w:rPr>
                <w:lang w:val="en-US"/>
              </w:rPr>
            </w:pPr>
            <w:r w:rsidRPr="006D5FFD">
              <w:rPr>
                <w:b/>
                <w:lang w:val="en-US"/>
              </w:rPr>
              <w:t>Test Description</w:t>
            </w:r>
          </w:p>
        </w:tc>
        <w:tc>
          <w:tcPr>
            <w:tcW w:w="2073" w:type="dxa"/>
          </w:tcPr>
          <w:p w14:paraId="7817A877" w14:textId="77777777" w:rsidR="006348C7" w:rsidRDefault="006348C7" w:rsidP="00547A18">
            <w:pPr>
              <w:rPr>
                <w:lang w:val="en-US"/>
              </w:rPr>
            </w:pPr>
            <w:r w:rsidRPr="006D5FFD">
              <w:rPr>
                <w:b/>
                <w:lang w:val="en-US"/>
              </w:rPr>
              <w:t>Expected Result</w:t>
            </w:r>
          </w:p>
        </w:tc>
        <w:tc>
          <w:tcPr>
            <w:tcW w:w="2073" w:type="dxa"/>
          </w:tcPr>
          <w:p w14:paraId="3EA6D32B" w14:textId="77777777" w:rsidR="006348C7" w:rsidRDefault="006348C7" w:rsidP="00547A18">
            <w:pPr>
              <w:rPr>
                <w:lang w:val="en-US"/>
              </w:rPr>
            </w:pPr>
            <w:r w:rsidRPr="006D5FFD">
              <w:rPr>
                <w:b/>
                <w:lang w:val="en-US"/>
              </w:rPr>
              <w:t>Result</w:t>
            </w:r>
            <w:r>
              <w:rPr>
                <w:b/>
                <w:lang w:val="en-US"/>
              </w:rPr>
              <w:t xml:space="preserve"> (pass/fail)</w:t>
            </w:r>
          </w:p>
        </w:tc>
      </w:tr>
      <w:tr w:rsidR="006348C7" w14:paraId="0F6588BE" w14:textId="77777777" w:rsidTr="00547A18">
        <w:tc>
          <w:tcPr>
            <w:tcW w:w="2072" w:type="dxa"/>
          </w:tcPr>
          <w:p w14:paraId="157B70C0" w14:textId="77777777" w:rsidR="006348C7" w:rsidRDefault="006348C7" w:rsidP="00547A18">
            <w:pPr>
              <w:rPr>
                <w:lang w:val="en-US"/>
              </w:rPr>
            </w:pPr>
            <w:r>
              <w:rPr>
                <w:lang w:val="en-US"/>
              </w:rPr>
              <w:t>Man1</w:t>
            </w:r>
          </w:p>
        </w:tc>
        <w:tc>
          <w:tcPr>
            <w:tcW w:w="2072" w:type="dxa"/>
          </w:tcPr>
          <w:p w14:paraId="3BA12EC5" w14:textId="63E6A822" w:rsidR="006348C7" w:rsidRDefault="00774FF5" w:rsidP="00547A18">
            <w:pPr>
              <w:rPr>
                <w:lang w:val="en-US"/>
              </w:rPr>
            </w:pPr>
            <w:r>
              <w:rPr>
                <w:lang w:val="en-US"/>
              </w:rPr>
              <w:t>Check a password is requested when accessing the pi user</w:t>
            </w:r>
          </w:p>
        </w:tc>
        <w:tc>
          <w:tcPr>
            <w:tcW w:w="2073" w:type="dxa"/>
          </w:tcPr>
          <w:p w14:paraId="318C1E2C" w14:textId="31FA4CC9" w:rsidR="006348C7" w:rsidRDefault="00D92BFA" w:rsidP="00547A18">
            <w:pPr>
              <w:rPr>
                <w:lang w:val="en-US"/>
              </w:rPr>
            </w:pPr>
            <w:r>
              <w:rPr>
                <w:lang w:val="en-US"/>
              </w:rPr>
              <w:t>Password request</w:t>
            </w:r>
            <w:r w:rsidR="00774FF5">
              <w:rPr>
                <w:lang w:val="en-US"/>
              </w:rPr>
              <w:t xml:space="preserve"> </w:t>
            </w:r>
            <w:r w:rsidR="0020550E">
              <w:rPr>
                <w:lang w:val="en-US"/>
              </w:rPr>
              <w:t>enter on correct password</w:t>
            </w:r>
          </w:p>
        </w:tc>
        <w:tc>
          <w:tcPr>
            <w:tcW w:w="2073" w:type="dxa"/>
          </w:tcPr>
          <w:p w14:paraId="676E5952" w14:textId="77777777" w:rsidR="006348C7" w:rsidRDefault="006348C7" w:rsidP="00547A18">
            <w:pPr>
              <w:rPr>
                <w:lang w:val="en-US"/>
              </w:rPr>
            </w:pPr>
            <w:r>
              <w:rPr>
                <w:lang w:val="en-US"/>
              </w:rPr>
              <w:t>Pass</w:t>
            </w:r>
          </w:p>
        </w:tc>
      </w:tr>
    </w:tbl>
    <w:p w14:paraId="46991F6D" w14:textId="77777777" w:rsidR="006348C7" w:rsidRPr="00C25F57" w:rsidRDefault="006348C7" w:rsidP="00C25F57">
      <w:pPr>
        <w:rPr>
          <w:lang w:val="en-US"/>
        </w:rPr>
      </w:pPr>
    </w:p>
    <w:p w14:paraId="4E526898" w14:textId="67B04208" w:rsidR="004838A7" w:rsidRPr="004838A7" w:rsidRDefault="004838A7" w:rsidP="004838A7">
      <w:pPr>
        <w:pStyle w:val="Heading3"/>
        <w:rPr>
          <w:lang w:val="en-US"/>
        </w:rPr>
      </w:pPr>
      <w:r>
        <w:rPr>
          <w:lang w:val="en-US"/>
        </w:rPr>
        <w:t>Data logger</w:t>
      </w:r>
    </w:p>
    <w:tbl>
      <w:tblPr>
        <w:tblStyle w:val="TableGrid"/>
        <w:tblW w:w="0" w:type="auto"/>
        <w:tblLook w:val="04A0" w:firstRow="1" w:lastRow="0" w:firstColumn="1" w:lastColumn="0" w:noHBand="0" w:noVBand="1"/>
      </w:tblPr>
      <w:tblGrid>
        <w:gridCol w:w="2072"/>
        <w:gridCol w:w="2072"/>
        <w:gridCol w:w="2073"/>
        <w:gridCol w:w="2073"/>
      </w:tblGrid>
      <w:tr w:rsidR="004838A7" w14:paraId="71E61300" w14:textId="77777777" w:rsidTr="004838A7">
        <w:tc>
          <w:tcPr>
            <w:tcW w:w="2072" w:type="dxa"/>
          </w:tcPr>
          <w:p w14:paraId="578A5A31" w14:textId="6020206F" w:rsidR="004838A7" w:rsidRDefault="004838A7" w:rsidP="004838A7">
            <w:pPr>
              <w:rPr>
                <w:lang w:val="en-US"/>
              </w:rPr>
            </w:pPr>
            <w:r w:rsidRPr="006D5FFD">
              <w:rPr>
                <w:b/>
                <w:lang w:val="en-US"/>
              </w:rPr>
              <w:t>Test Id</w:t>
            </w:r>
          </w:p>
        </w:tc>
        <w:tc>
          <w:tcPr>
            <w:tcW w:w="2072" w:type="dxa"/>
          </w:tcPr>
          <w:p w14:paraId="71B2DFAA" w14:textId="4B891AE4" w:rsidR="004838A7" w:rsidRDefault="004838A7" w:rsidP="004838A7">
            <w:pPr>
              <w:rPr>
                <w:lang w:val="en-US"/>
              </w:rPr>
            </w:pPr>
            <w:r w:rsidRPr="006D5FFD">
              <w:rPr>
                <w:b/>
                <w:lang w:val="en-US"/>
              </w:rPr>
              <w:t>Test Description</w:t>
            </w:r>
          </w:p>
        </w:tc>
        <w:tc>
          <w:tcPr>
            <w:tcW w:w="2073" w:type="dxa"/>
          </w:tcPr>
          <w:p w14:paraId="763B831A" w14:textId="65D96B20" w:rsidR="004838A7" w:rsidRDefault="004838A7" w:rsidP="004838A7">
            <w:pPr>
              <w:rPr>
                <w:lang w:val="en-US"/>
              </w:rPr>
            </w:pPr>
            <w:r w:rsidRPr="006D5FFD">
              <w:rPr>
                <w:b/>
                <w:lang w:val="en-US"/>
              </w:rPr>
              <w:t>Expected Result</w:t>
            </w:r>
          </w:p>
        </w:tc>
        <w:tc>
          <w:tcPr>
            <w:tcW w:w="2073" w:type="dxa"/>
          </w:tcPr>
          <w:p w14:paraId="64217082" w14:textId="60EFA3B5" w:rsidR="004838A7" w:rsidRDefault="004838A7" w:rsidP="004838A7">
            <w:pPr>
              <w:rPr>
                <w:lang w:val="en-US"/>
              </w:rPr>
            </w:pPr>
            <w:r w:rsidRPr="006D5FFD">
              <w:rPr>
                <w:b/>
                <w:lang w:val="en-US"/>
              </w:rPr>
              <w:t>Result</w:t>
            </w:r>
            <w:r>
              <w:rPr>
                <w:b/>
                <w:lang w:val="en-US"/>
              </w:rPr>
              <w:t xml:space="preserve"> (pass/fail)</w:t>
            </w:r>
          </w:p>
        </w:tc>
      </w:tr>
      <w:tr w:rsidR="004838A7" w14:paraId="34074E91" w14:textId="77777777" w:rsidTr="004838A7">
        <w:tc>
          <w:tcPr>
            <w:tcW w:w="2072" w:type="dxa"/>
          </w:tcPr>
          <w:p w14:paraId="227609A2" w14:textId="18354804" w:rsidR="004838A7" w:rsidRDefault="004838A7" w:rsidP="004838A7">
            <w:pPr>
              <w:rPr>
                <w:lang w:val="en-US"/>
              </w:rPr>
            </w:pPr>
            <w:r>
              <w:rPr>
                <w:lang w:val="en-US"/>
              </w:rPr>
              <w:t>Man</w:t>
            </w:r>
            <w:r w:rsidR="006348C7">
              <w:rPr>
                <w:lang w:val="en-US"/>
              </w:rPr>
              <w:t>2</w:t>
            </w:r>
          </w:p>
        </w:tc>
        <w:tc>
          <w:tcPr>
            <w:tcW w:w="2072" w:type="dxa"/>
          </w:tcPr>
          <w:p w14:paraId="255C4D7E" w14:textId="031B64AB" w:rsidR="004838A7" w:rsidRDefault="004838A7" w:rsidP="004838A7">
            <w:pPr>
              <w:rPr>
                <w:lang w:val="en-US"/>
              </w:rPr>
            </w:pPr>
            <w:r>
              <w:rPr>
                <w:lang w:val="en-US"/>
              </w:rPr>
              <w:t>Unplug GPS before logger starts</w:t>
            </w:r>
          </w:p>
        </w:tc>
        <w:tc>
          <w:tcPr>
            <w:tcW w:w="2073" w:type="dxa"/>
          </w:tcPr>
          <w:p w14:paraId="611592BE" w14:textId="7A163BE3" w:rsidR="004838A7" w:rsidRDefault="004838A7" w:rsidP="004838A7">
            <w:pPr>
              <w:rPr>
                <w:lang w:val="en-US"/>
              </w:rPr>
            </w:pPr>
            <w:r>
              <w:rPr>
                <w:lang w:val="en-US"/>
              </w:rPr>
              <w:t>Software will remain in one state, not logging</w:t>
            </w:r>
          </w:p>
        </w:tc>
        <w:tc>
          <w:tcPr>
            <w:tcW w:w="2073" w:type="dxa"/>
          </w:tcPr>
          <w:p w14:paraId="13AB772A" w14:textId="4E409E19" w:rsidR="004838A7" w:rsidRDefault="004838A7" w:rsidP="004838A7">
            <w:pPr>
              <w:rPr>
                <w:lang w:val="en-US"/>
              </w:rPr>
            </w:pPr>
            <w:r>
              <w:rPr>
                <w:lang w:val="en-US"/>
              </w:rPr>
              <w:t>Pass</w:t>
            </w:r>
          </w:p>
        </w:tc>
      </w:tr>
      <w:tr w:rsidR="004838A7" w14:paraId="3A32047A" w14:textId="77777777" w:rsidTr="004838A7">
        <w:tc>
          <w:tcPr>
            <w:tcW w:w="2072" w:type="dxa"/>
          </w:tcPr>
          <w:p w14:paraId="19780168" w14:textId="01B7949D" w:rsidR="004838A7" w:rsidRDefault="004838A7" w:rsidP="004838A7">
            <w:pPr>
              <w:rPr>
                <w:lang w:val="en-US"/>
              </w:rPr>
            </w:pPr>
            <w:r>
              <w:rPr>
                <w:lang w:val="en-US"/>
              </w:rPr>
              <w:t>Man</w:t>
            </w:r>
            <w:r w:rsidR="006348C7">
              <w:rPr>
                <w:lang w:val="en-US"/>
              </w:rPr>
              <w:t>3</w:t>
            </w:r>
          </w:p>
        </w:tc>
        <w:tc>
          <w:tcPr>
            <w:tcW w:w="2072" w:type="dxa"/>
          </w:tcPr>
          <w:p w14:paraId="2BDAA3DC" w14:textId="6C0C472F" w:rsidR="004838A7" w:rsidRDefault="004838A7" w:rsidP="004838A7">
            <w:pPr>
              <w:rPr>
                <w:lang w:val="en-US"/>
              </w:rPr>
            </w:pPr>
            <w:r>
              <w:rPr>
                <w:lang w:val="en-US"/>
              </w:rPr>
              <w:t>Unplug air quality sensor before logger starts</w:t>
            </w:r>
          </w:p>
        </w:tc>
        <w:tc>
          <w:tcPr>
            <w:tcW w:w="2073" w:type="dxa"/>
          </w:tcPr>
          <w:p w14:paraId="7DCD07C9" w14:textId="31D3A7D3" w:rsidR="004838A7" w:rsidRDefault="004838A7" w:rsidP="004838A7">
            <w:pPr>
              <w:rPr>
                <w:lang w:val="en-US"/>
              </w:rPr>
            </w:pPr>
            <w:r>
              <w:rPr>
                <w:lang w:val="en-US"/>
              </w:rPr>
              <w:t>Software will remain in one state, not logging</w:t>
            </w:r>
          </w:p>
        </w:tc>
        <w:tc>
          <w:tcPr>
            <w:tcW w:w="2073" w:type="dxa"/>
          </w:tcPr>
          <w:p w14:paraId="3DB09432" w14:textId="24961D74" w:rsidR="004838A7" w:rsidRDefault="004838A7" w:rsidP="004838A7">
            <w:pPr>
              <w:rPr>
                <w:lang w:val="en-US"/>
              </w:rPr>
            </w:pPr>
            <w:r>
              <w:rPr>
                <w:lang w:val="en-US"/>
              </w:rPr>
              <w:t>Pass</w:t>
            </w:r>
          </w:p>
        </w:tc>
      </w:tr>
      <w:tr w:rsidR="004838A7" w14:paraId="671D0834" w14:textId="77777777" w:rsidTr="004838A7">
        <w:tc>
          <w:tcPr>
            <w:tcW w:w="2072" w:type="dxa"/>
          </w:tcPr>
          <w:p w14:paraId="27D11589" w14:textId="67E8FBC4" w:rsidR="004838A7" w:rsidRDefault="004838A7" w:rsidP="004838A7">
            <w:pPr>
              <w:rPr>
                <w:lang w:val="en-US"/>
              </w:rPr>
            </w:pPr>
            <w:r>
              <w:rPr>
                <w:lang w:val="en-US"/>
              </w:rPr>
              <w:t>Man</w:t>
            </w:r>
            <w:r w:rsidR="006348C7">
              <w:rPr>
                <w:lang w:val="en-US"/>
              </w:rPr>
              <w:t>4</w:t>
            </w:r>
          </w:p>
        </w:tc>
        <w:tc>
          <w:tcPr>
            <w:tcW w:w="2072" w:type="dxa"/>
          </w:tcPr>
          <w:p w14:paraId="1B33F69F" w14:textId="23EAF480" w:rsidR="004838A7" w:rsidRDefault="004838A7" w:rsidP="004838A7">
            <w:pPr>
              <w:rPr>
                <w:lang w:val="en-US"/>
              </w:rPr>
            </w:pPr>
            <w:r>
              <w:rPr>
                <w:lang w:val="en-US"/>
              </w:rPr>
              <w:t>Log file size</w:t>
            </w:r>
          </w:p>
        </w:tc>
        <w:tc>
          <w:tcPr>
            <w:tcW w:w="2073" w:type="dxa"/>
          </w:tcPr>
          <w:p w14:paraId="33890109" w14:textId="2D164681" w:rsidR="004838A7" w:rsidRDefault="004838A7" w:rsidP="004838A7">
            <w:pPr>
              <w:rPr>
                <w:lang w:val="en-US"/>
              </w:rPr>
            </w:pPr>
            <w:r>
              <w:rPr>
                <w:lang w:val="en-US"/>
              </w:rPr>
              <w:t>Log files are no more than 25kb</w:t>
            </w:r>
          </w:p>
        </w:tc>
        <w:tc>
          <w:tcPr>
            <w:tcW w:w="2073" w:type="dxa"/>
          </w:tcPr>
          <w:p w14:paraId="29F996DB" w14:textId="2303CF5C" w:rsidR="004838A7" w:rsidRDefault="004838A7" w:rsidP="004838A7">
            <w:pPr>
              <w:rPr>
                <w:lang w:val="en-US"/>
              </w:rPr>
            </w:pPr>
            <w:r>
              <w:rPr>
                <w:lang w:val="en-US"/>
              </w:rPr>
              <w:t>Pass</w:t>
            </w:r>
          </w:p>
        </w:tc>
      </w:tr>
      <w:tr w:rsidR="004838A7" w14:paraId="7F798537" w14:textId="77777777" w:rsidTr="004838A7">
        <w:tc>
          <w:tcPr>
            <w:tcW w:w="2072" w:type="dxa"/>
          </w:tcPr>
          <w:p w14:paraId="41D32AE5" w14:textId="3DC351AB" w:rsidR="004838A7" w:rsidRDefault="004838A7" w:rsidP="004838A7">
            <w:pPr>
              <w:rPr>
                <w:lang w:val="en-US"/>
              </w:rPr>
            </w:pPr>
            <w:r>
              <w:rPr>
                <w:lang w:val="en-US"/>
              </w:rPr>
              <w:t>Man</w:t>
            </w:r>
            <w:r w:rsidR="006348C7">
              <w:rPr>
                <w:lang w:val="en-US"/>
              </w:rPr>
              <w:t>5</w:t>
            </w:r>
          </w:p>
        </w:tc>
        <w:tc>
          <w:tcPr>
            <w:tcW w:w="2072" w:type="dxa"/>
          </w:tcPr>
          <w:p w14:paraId="5D215E6B" w14:textId="28AFEAE9" w:rsidR="004838A7" w:rsidRDefault="004838A7" w:rsidP="004838A7">
            <w:pPr>
              <w:rPr>
                <w:lang w:val="en-US"/>
              </w:rPr>
            </w:pPr>
            <w:r>
              <w:rPr>
                <w:lang w:val="en-US"/>
              </w:rPr>
              <w:t xml:space="preserve">Cron job starts the data on </w:t>
            </w:r>
            <w:r w:rsidR="00E05C56">
              <w:rPr>
                <w:lang w:val="en-US"/>
              </w:rPr>
              <w:t>startup</w:t>
            </w:r>
            <w:r>
              <w:rPr>
                <w:lang w:val="en-US"/>
              </w:rPr>
              <w:t xml:space="preserve"> of the RPI</w:t>
            </w:r>
          </w:p>
        </w:tc>
        <w:tc>
          <w:tcPr>
            <w:tcW w:w="2073" w:type="dxa"/>
          </w:tcPr>
          <w:p w14:paraId="643016CB" w14:textId="3C58DD64" w:rsidR="004838A7" w:rsidRDefault="004838A7" w:rsidP="004838A7">
            <w:pPr>
              <w:rPr>
                <w:lang w:val="en-US"/>
              </w:rPr>
            </w:pPr>
            <w:r>
              <w:rPr>
                <w:lang w:val="en-US"/>
              </w:rPr>
              <w:t>Cron job will start the python script and start logging</w:t>
            </w:r>
          </w:p>
        </w:tc>
        <w:tc>
          <w:tcPr>
            <w:tcW w:w="2073" w:type="dxa"/>
          </w:tcPr>
          <w:p w14:paraId="23E7677A" w14:textId="40243708" w:rsidR="004838A7" w:rsidRDefault="004838A7" w:rsidP="004838A7">
            <w:pPr>
              <w:rPr>
                <w:lang w:val="en-US"/>
              </w:rPr>
            </w:pPr>
            <w:r>
              <w:rPr>
                <w:lang w:val="en-US"/>
              </w:rPr>
              <w:t xml:space="preserve">Pass/Fail this works sometimes. The </w:t>
            </w:r>
            <w:proofErr w:type="spellStart"/>
            <w:r>
              <w:rPr>
                <w:lang w:val="en-US"/>
              </w:rPr>
              <w:t>cron</w:t>
            </w:r>
            <w:proofErr w:type="spellEnd"/>
            <w:r>
              <w:rPr>
                <w:lang w:val="en-US"/>
              </w:rPr>
              <w:t xml:space="preserve"> job will start the script 100% of the time. But the script sometimes remains in a state </w:t>
            </w:r>
            <w:r>
              <w:rPr>
                <w:lang w:val="en-US"/>
              </w:rPr>
              <w:lastRenderedPageBreak/>
              <w:t xml:space="preserve">(GPS fix) on reboot this usually fixes problem. May be a hardware error due to the </w:t>
            </w:r>
            <w:r w:rsidR="00E05C56">
              <w:rPr>
                <w:lang w:val="en-US"/>
              </w:rPr>
              <w:t>number</w:t>
            </w:r>
            <w:r>
              <w:rPr>
                <w:lang w:val="en-US"/>
              </w:rPr>
              <w:t xml:space="preserve"> of requests.</w:t>
            </w:r>
          </w:p>
        </w:tc>
      </w:tr>
      <w:tr w:rsidR="004838A7" w14:paraId="26F600BB" w14:textId="77777777" w:rsidTr="004838A7">
        <w:tc>
          <w:tcPr>
            <w:tcW w:w="2072" w:type="dxa"/>
          </w:tcPr>
          <w:p w14:paraId="135CE085" w14:textId="62C8190F" w:rsidR="004838A7" w:rsidRDefault="004838A7" w:rsidP="004838A7">
            <w:pPr>
              <w:rPr>
                <w:lang w:val="en-US"/>
              </w:rPr>
            </w:pPr>
            <w:r>
              <w:rPr>
                <w:lang w:val="en-US"/>
              </w:rPr>
              <w:lastRenderedPageBreak/>
              <w:t>Man</w:t>
            </w:r>
            <w:r w:rsidR="006348C7">
              <w:rPr>
                <w:lang w:val="en-US"/>
              </w:rPr>
              <w:t>6</w:t>
            </w:r>
          </w:p>
        </w:tc>
        <w:tc>
          <w:tcPr>
            <w:tcW w:w="2072" w:type="dxa"/>
          </w:tcPr>
          <w:p w14:paraId="6D1DF799" w14:textId="0CE31A9C" w:rsidR="004838A7" w:rsidRDefault="004838A7" w:rsidP="004838A7">
            <w:pPr>
              <w:rPr>
                <w:lang w:val="en-US"/>
              </w:rPr>
            </w:pPr>
            <w:r>
              <w:rPr>
                <w:lang w:val="en-US"/>
              </w:rPr>
              <w:t>LED flash 2 times when trying to get GPS fix</w:t>
            </w:r>
          </w:p>
        </w:tc>
        <w:tc>
          <w:tcPr>
            <w:tcW w:w="2073" w:type="dxa"/>
          </w:tcPr>
          <w:p w14:paraId="31B0AC02" w14:textId="569F786A" w:rsidR="004838A7" w:rsidRDefault="004838A7" w:rsidP="004838A7">
            <w:pPr>
              <w:rPr>
                <w:lang w:val="en-US"/>
              </w:rPr>
            </w:pPr>
            <w:r>
              <w:rPr>
                <w:lang w:val="en-US"/>
              </w:rPr>
              <w:t>LED should flash 2 times</w:t>
            </w:r>
          </w:p>
        </w:tc>
        <w:tc>
          <w:tcPr>
            <w:tcW w:w="2073" w:type="dxa"/>
          </w:tcPr>
          <w:p w14:paraId="61C39347" w14:textId="479F4274" w:rsidR="004838A7" w:rsidRDefault="004838A7" w:rsidP="004838A7">
            <w:pPr>
              <w:rPr>
                <w:lang w:val="en-US"/>
              </w:rPr>
            </w:pPr>
            <w:r>
              <w:rPr>
                <w:lang w:val="en-US"/>
              </w:rPr>
              <w:t>Pass</w:t>
            </w:r>
          </w:p>
        </w:tc>
      </w:tr>
      <w:tr w:rsidR="004838A7" w14:paraId="3E57FF5E" w14:textId="77777777" w:rsidTr="004838A7">
        <w:tc>
          <w:tcPr>
            <w:tcW w:w="2072" w:type="dxa"/>
          </w:tcPr>
          <w:p w14:paraId="3FF13BEF" w14:textId="7ADBA837" w:rsidR="004838A7" w:rsidRDefault="004838A7" w:rsidP="004838A7">
            <w:pPr>
              <w:rPr>
                <w:lang w:val="en-US"/>
              </w:rPr>
            </w:pPr>
            <w:r>
              <w:rPr>
                <w:lang w:val="en-US"/>
              </w:rPr>
              <w:t>Man</w:t>
            </w:r>
            <w:r w:rsidR="006348C7">
              <w:rPr>
                <w:lang w:val="en-US"/>
              </w:rPr>
              <w:t>7</w:t>
            </w:r>
          </w:p>
        </w:tc>
        <w:tc>
          <w:tcPr>
            <w:tcW w:w="2072" w:type="dxa"/>
          </w:tcPr>
          <w:p w14:paraId="24952940" w14:textId="7E8117C5" w:rsidR="004838A7" w:rsidRDefault="004838A7" w:rsidP="004838A7">
            <w:pPr>
              <w:rPr>
                <w:lang w:val="en-US"/>
              </w:rPr>
            </w:pPr>
            <w:r>
              <w:rPr>
                <w:lang w:val="en-US"/>
              </w:rPr>
              <w:t>LED flash 3 times when waiting for air quality sensor</w:t>
            </w:r>
          </w:p>
        </w:tc>
        <w:tc>
          <w:tcPr>
            <w:tcW w:w="2073" w:type="dxa"/>
          </w:tcPr>
          <w:p w14:paraId="095C50FF" w14:textId="413E354B" w:rsidR="004838A7" w:rsidRDefault="004838A7" w:rsidP="004838A7">
            <w:pPr>
              <w:rPr>
                <w:lang w:val="en-US"/>
              </w:rPr>
            </w:pPr>
            <w:r>
              <w:rPr>
                <w:lang w:val="en-US"/>
              </w:rPr>
              <w:t>LED should flash 3 times</w:t>
            </w:r>
          </w:p>
        </w:tc>
        <w:tc>
          <w:tcPr>
            <w:tcW w:w="2073" w:type="dxa"/>
          </w:tcPr>
          <w:p w14:paraId="359C0AD3" w14:textId="19C7FBB4" w:rsidR="004838A7" w:rsidRDefault="004838A7" w:rsidP="004838A7">
            <w:pPr>
              <w:rPr>
                <w:lang w:val="en-US"/>
              </w:rPr>
            </w:pPr>
            <w:r>
              <w:rPr>
                <w:lang w:val="en-US"/>
              </w:rPr>
              <w:t>Pass</w:t>
            </w:r>
          </w:p>
        </w:tc>
      </w:tr>
      <w:tr w:rsidR="004838A7" w14:paraId="180F98EE" w14:textId="77777777" w:rsidTr="004838A7">
        <w:tc>
          <w:tcPr>
            <w:tcW w:w="2072" w:type="dxa"/>
          </w:tcPr>
          <w:p w14:paraId="621A1F51" w14:textId="547AB06D" w:rsidR="004838A7" w:rsidRDefault="004838A7" w:rsidP="004838A7">
            <w:pPr>
              <w:rPr>
                <w:lang w:val="en-US"/>
              </w:rPr>
            </w:pPr>
            <w:r>
              <w:rPr>
                <w:lang w:val="en-US"/>
              </w:rPr>
              <w:t>Man</w:t>
            </w:r>
            <w:r w:rsidR="006348C7">
              <w:rPr>
                <w:lang w:val="en-US"/>
              </w:rPr>
              <w:t>8</w:t>
            </w:r>
          </w:p>
        </w:tc>
        <w:tc>
          <w:tcPr>
            <w:tcW w:w="2072" w:type="dxa"/>
          </w:tcPr>
          <w:p w14:paraId="1F305087" w14:textId="71BDC142" w:rsidR="004838A7" w:rsidRDefault="004838A7" w:rsidP="004838A7">
            <w:pPr>
              <w:rPr>
                <w:lang w:val="en-US"/>
              </w:rPr>
            </w:pPr>
            <w:r>
              <w:rPr>
                <w:lang w:val="en-US"/>
              </w:rPr>
              <w:t>LED should continuously flash when logging</w:t>
            </w:r>
          </w:p>
        </w:tc>
        <w:tc>
          <w:tcPr>
            <w:tcW w:w="2073" w:type="dxa"/>
          </w:tcPr>
          <w:p w14:paraId="1B8E0650" w14:textId="27BC38B7" w:rsidR="004838A7" w:rsidRDefault="004838A7" w:rsidP="004838A7">
            <w:pPr>
              <w:rPr>
                <w:lang w:val="en-US"/>
              </w:rPr>
            </w:pPr>
            <w:r>
              <w:rPr>
                <w:lang w:val="en-US"/>
              </w:rPr>
              <w:t>LED flashes on and off continuously.</w:t>
            </w:r>
          </w:p>
        </w:tc>
        <w:tc>
          <w:tcPr>
            <w:tcW w:w="2073" w:type="dxa"/>
          </w:tcPr>
          <w:p w14:paraId="3294F88A" w14:textId="62DC8425" w:rsidR="004838A7" w:rsidRDefault="004838A7" w:rsidP="004838A7">
            <w:pPr>
              <w:rPr>
                <w:lang w:val="en-US"/>
              </w:rPr>
            </w:pPr>
            <w:r>
              <w:rPr>
                <w:lang w:val="en-US"/>
              </w:rPr>
              <w:t>Pass</w:t>
            </w:r>
          </w:p>
        </w:tc>
      </w:tr>
    </w:tbl>
    <w:p w14:paraId="17546D01" w14:textId="62F9A5AA" w:rsidR="004838A7" w:rsidRDefault="004838A7" w:rsidP="004838A7">
      <w:pPr>
        <w:rPr>
          <w:lang w:val="en-US"/>
        </w:rPr>
      </w:pPr>
    </w:p>
    <w:p w14:paraId="1E555588" w14:textId="71378BC8" w:rsidR="00E05C56" w:rsidRDefault="005863C9" w:rsidP="005863C9">
      <w:pPr>
        <w:pStyle w:val="Heading3"/>
        <w:rPr>
          <w:lang w:val="en-US"/>
        </w:rPr>
      </w:pPr>
      <w:r>
        <w:rPr>
          <w:lang w:val="en-US"/>
        </w:rPr>
        <w:t>Upload script</w:t>
      </w:r>
    </w:p>
    <w:tbl>
      <w:tblPr>
        <w:tblStyle w:val="TableGrid"/>
        <w:tblW w:w="0" w:type="auto"/>
        <w:tblLook w:val="04A0" w:firstRow="1" w:lastRow="0" w:firstColumn="1" w:lastColumn="0" w:noHBand="0" w:noVBand="1"/>
      </w:tblPr>
      <w:tblGrid>
        <w:gridCol w:w="2072"/>
        <w:gridCol w:w="2072"/>
        <w:gridCol w:w="2073"/>
        <w:gridCol w:w="2073"/>
      </w:tblGrid>
      <w:tr w:rsidR="005863C9" w14:paraId="5C67EDAE" w14:textId="77777777" w:rsidTr="00CA14FD">
        <w:tc>
          <w:tcPr>
            <w:tcW w:w="2072" w:type="dxa"/>
          </w:tcPr>
          <w:p w14:paraId="22D26764" w14:textId="77777777" w:rsidR="005863C9" w:rsidRDefault="005863C9" w:rsidP="00CA14FD">
            <w:pPr>
              <w:rPr>
                <w:lang w:val="en-US"/>
              </w:rPr>
            </w:pPr>
            <w:r w:rsidRPr="006D5FFD">
              <w:rPr>
                <w:b/>
                <w:lang w:val="en-US"/>
              </w:rPr>
              <w:t>Test Id</w:t>
            </w:r>
          </w:p>
        </w:tc>
        <w:tc>
          <w:tcPr>
            <w:tcW w:w="2072" w:type="dxa"/>
          </w:tcPr>
          <w:p w14:paraId="7CD53CD1" w14:textId="77777777" w:rsidR="005863C9" w:rsidRDefault="005863C9" w:rsidP="00CA14FD">
            <w:pPr>
              <w:rPr>
                <w:lang w:val="en-US"/>
              </w:rPr>
            </w:pPr>
            <w:r w:rsidRPr="006D5FFD">
              <w:rPr>
                <w:b/>
                <w:lang w:val="en-US"/>
              </w:rPr>
              <w:t>Test Description</w:t>
            </w:r>
          </w:p>
        </w:tc>
        <w:tc>
          <w:tcPr>
            <w:tcW w:w="2073" w:type="dxa"/>
          </w:tcPr>
          <w:p w14:paraId="1B8B27CC" w14:textId="77777777" w:rsidR="005863C9" w:rsidRDefault="005863C9" w:rsidP="00CA14FD">
            <w:pPr>
              <w:rPr>
                <w:lang w:val="en-US"/>
              </w:rPr>
            </w:pPr>
            <w:r w:rsidRPr="006D5FFD">
              <w:rPr>
                <w:b/>
                <w:lang w:val="en-US"/>
              </w:rPr>
              <w:t>Expected Result</w:t>
            </w:r>
          </w:p>
        </w:tc>
        <w:tc>
          <w:tcPr>
            <w:tcW w:w="2073" w:type="dxa"/>
          </w:tcPr>
          <w:p w14:paraId="448278FA" w14:textId="77777777" w:rsidR="005863C9" w:rsidRDefault="005863C9" w:rsidP="00CA14FD">
            <w:pPr>
              <w:rPr>
                <w:lang w:val="en-US"/>
              </w:rPr>
            </w:pPr>
            <w:r w:rsidRPr="006D5FFD">
              <w:rPr>
                <w:b/>
                <w:lang w:val="en-US"/>
              </w:rPr>
              <w:t>Result</w:t>
            </w:r>
            <w:r>
              <w:rPr>
                <w:b/>
                <w:lang w:val="en-US"/>
              </w:rPr>
              <w:t xml:space="preserve"> (pass/fail)</w:t>
            </w:r>
          </w:p>
        </w:tc>
      </w:tr>
      <w:tr w:rsidR="005863C9" w14:paraId="370BF832" w14:textId="77777777" w:rsidTr="00CA14FD">
        <w:tc>
          <w:tcPr>
            <w:tcW w:w="2072" w:type="dxa"/>
          </w:tcPr>
          <w:p w14:paraId="1A160467" w14:textId="5F17BA68" w:rsidR="005863C9" w:rsidRDefault="005863C9" w:rsidP="00CA14FD">
            <w:pPr>
              <w:rPr>
                <w:lang w:val="en-US"/>
              </w:rPr>
            </w:pPr>
            <w:r>
              <w:rPr>
                <w:lang w:val="en-US"/>
              </w:rPr>
              <w:t>Man</w:t>
            </w:r>
            <w:r w:rsidR="006348C7">
              <w:rPr>
                <w:lang w:val="en-US"/>
              </w:rPr>
              <w:t>9</w:t>
            </w:r>
          </w:p>
        </w:tc>
        <w:tc>
          <w:tcPr>
            <w:tcW w:w="2072" w:type="dxa"/>
          </w:tcPr>
          <w:p w14:paraId="59B3B53D" w14:textId="4D1C68F1" w:rsidR="005863C9" w:rsidRDefault="005863C9" w:rsidP="00CA14FD">
            <w:pPr>
              <w:rPr>
                <w:lang w:val="en-US"/>
              </w:rPr>
            </w:pPr>
            <w:r>
              <w:rPr>
                <w:lang w:val="en-US"/>
              </w:rPr>
              <w:t>Cron job executes script every 2 minutes – monitor using watch command</w:t>
            </w:r>
          </w:p>
        </w:tc>
        <w:tc>
          <w:tcPr>
            <w:tcW w:w="2073" w:type="dxa"/>
          </w:tcPr>
          <w:p w14:paraId="5E3CCC7C" w14:textId="1FEEE63D" w:rsidR="005863C9" w:rsidRDefault="005863C9" w:rsidP="00CA14FD">
            <w:pPr>
              <w:rPr>
                <w:lang w:val="en-US"/>
              </w:rPr>
            </w:pPr>
            <w:r>
              <w:rPr>
                <w:lang w:val="en-US"/>
              </w:rPr>
              <w:t>Cron job is executed</w:t>
            </w:r>
          </w:p>
        </w:tc>
        <w:tc>
          <w:tcPr>
            <w:tcW w:w="2073" w:type="dxa"/>
          </w:tcPr>
          <w:p w14:paraId="5D7D9D64" w14:textId="61C1B3B6" w:rsidR="005863C9" w:rsidRDefault="005863C9" w:rsidP="00CA14FD">
            <w:pPr>
              <w:rPr>
                <w:lang w:val="en-US"/>
              </w:rPr>
            </w:pPr>
            <w:r>
              <w:rPr>
                <w:lang w:val="en-US"/>
              </w:rPr>
              <w:t>Pass</w:t>
            </w:r>
          </w:p>
        </w:tc>
      </w:tr>
      <w:tr w:rsidR="005863C9" w14:paraId="2CA55176" w14:textId="77777777" w:rsidTr="00CA14FD">
        <w:tc>
          <w:tcPr>
            <w:tcW w:w="2072" w:type="dxa"/>
          </w:tcPr>
          <w:p w14:paraId="3F7897C9" w14:textId="6E1C91C7" w:rsidR="005863C9" w:rsidRDefault="00A7545E" w:rsidP="00CA14FD">
            <w:pPr>
              <w:rPr>
                <w:lang w:val="en-US"/>
              </w:rPr>
            </w:pPr>
            <w:r>
              <w:rPr>
                <w:lang w:val="en-US"/>
              </w:rPr>
              <w:t>Man</w:t>
            </w:r>
            <w:r w:rsidR="006348C7">
              <w:rPr>
                <w:lang w:val="en-US"/>
              </w:rPr>
              <w:t>10</w:t>
            </w:r>
          </w:p>
        </w:tc>
        <w:tc>
          <w:tcPr>
            <w:tcW w:w="2072" w:type="dxa"/>
          </w:tcPr>
          <w:p w14:paraId="1063BD29" w14:textId="67D725C3" w:rsidR="005863C9" w:rsidRDefault="00A7545E" w:rsidP="00CA14FD">
            <w:pPr>
              <w:rPr>
                <w:lang w:val="en-US"/>
              </w:rPr>
            </w:pPr>
            <w:r>
              <w:rPr>
                <w:lang w:val="en-US"/>
              </w:rPr>
              <w:t>Files are deleted after being uploaded</w:t>
            </w:r>
          </w:p>
        </w:tc>
        <w:tc>
          <w:tcPr>
            <w:tcW w:w="2073" w:type="dxa"/>
          </w:tcPr>
          <w:p w14:paraId="5D5C77C7" w14:textId="49F7526D" w:rsidR="005863C9" w:rsidRDefault="00A7545E" w:rsidP="00CA14FD">
            <w:pPr>
              <w:rPr>
                <w:lang w:val="en-US"/>
              </w:rPr>
            </w:pPr>
            <w:r>
              <w:rPr>
                <w:lang w:val="en-US"/>
              </w:rPr>
              <w:t>Logs file empty</w:t>
            </w:r>
          </w:p>
        </w:tc>
        <w:tc>
          <w:tcPr>
            <w:tcW w:w="2073" w:type="dxa"/>
          </w:tcPr>
          <w:p w14:paraId="3F6BFBBD" w14:textId="06BEF72A" w:rsidR="005863C9" w:rsidRDefault="00A7545E" w:rsidP="00CA14FD">
            <w:pPr>
              <w:rPr>
                <w:lang w:val="en-US"/>
              </w:rPr>
            </w:pPr>
            <w:r>
              <w:rPr>
                <w:lang w:val="en-US"/>
              </w:rPr>
              <w:t>Pass</w:t>
            </w:r>
          </w:p>
        </w:tc>
      </w:tr>
    </w:tbl>
    <w:p w14:paraId="7AFA6F77" w14:textId="77777777" w:rsidR="005863C9" w:rsidRPr="005863C9" w:rsidRDefault="005863C9" w:rsidP="005863C9">
      <w:pPr>
        <w:rPr>
          <w:lang w:val="en-US"/>
        </w:rPr>
      </w:pPr>
    </w:p>
    <w:p w14:paraId="7C182F0E" w14:textId="7A58BF91" w:rsidR="003055FE" w:rsidRDefault="003055FE" w:rsidP="003055FE">
      <w:pPr>
        <w:pStyle w:val="Heading3"/>
        <w:rPr>
          <w:lang w:val="en-US"/>
        </w:rPr>
      </w:pPr>
      <w:r>
        <w:rPr>
          <w:lang w:val="en-US"/>
        </w:rPr>
        <w:t>Visualisation Application Testing</w:t>
      </w:r>
    </w:p>
    <w:p w14:paraId="39BA1A6F" w14:textId="7E05F282" w:rsidR="00C25F57" w:rsidRPr="00C25F57" w:rsidRDefault="00C25F57" w:rsidP="00C25F57">
      <w:pPr>
        <w:rPr>
          <w:lang w:val="en-US"/>
        </w:rPr>
      </w:pPr>
      <w:r>
        <w:rPr>
          <w:lang w:val="en-US"/>
        </w:rPr>
        <w:t>These tests were completed using</w:t>
      </w:r>
    </w:p>
    <w:tbl>
      <w:tblPr>
        <w:tblStyle w:val="TableGrid"/>
        <w:tblW w:w="0" w:type="auto"/>
        <w:tblLook w:val="04A0" w:firstRow="1" w:lastRow="0" w:firstColumn="1" w:lastColumn="0" w:noHBand="0" w:noVBand="1"/>
      </w:tblPr>
      <w:tblGrid>
        <w:gridCol w:w="2072"/>
        <w:gridCol w:w="2072"/>
        <w:gridCol w:w="2073"/>
        <w:gridCol w:w="2073"/>
      </w:tblGrid>
      <w:tr w:rsidR="00715B77" w14:paraId="0A6CCADE" w14:textId="77777777" w:rsidTr="00CA14FD">
        <w:tc>
          <w:tcPr>
            <w:tcW w:w="2072" w:type="dxa"/>
          </w:tcPr>
          <w:p w14:paraId="60989F1F" w14:textId="77777777" w:rsidR="00715B77" w:rsidRDefault="00715B77" w:rsidP="00CA14FD">
            <w:pPr>
              <w:rPr>
                <w:lang w:val="en-US"/>
              </w:rPr>
            </w:pPr>
            <w:r w:rsidRPr="006D5FFD">
              <w:rPr>
                <w:b/>
                <w:lang w:val="en-US"/>
              </w:rPr>
              <w:t>Test Id</w:t>
            </w:r>
          </w:p>
        </w:tc>
        <w:tc>
          <w:tcPr>
            <w:tcW w:w="2072" w:type="dxa"/>
          </w:tcPr>
          <w:p w14:paraId="5A1D616B" w14:textId="77777777" w:rsidR="00715B77" w:rsidRDefault="00715B77" w:rsidP="00CA14FD">
            <w:pPr>
              <w:rPr>
                <w:lang w:val="en-US"/>
              </w:rPr>
            </w:pPr>
            <w:r w:rsidRPr="006D5FFD">
              <w:rPr>
                <w:b/>
                <w:lang w:val="en-US"/>
              </w:rPr>
              <w:t>Test Description</w:t>
            </w:r>
          </w:p>
        </w:tc>
        <w:tc>
          <w:tcPr>
            <w:tcW w:w="2073" w:type="dxa"/>
          </w:tcPr>
          <w:p w14:paraId="342F3B0F" w14:textId="77777777" w:rsidR="00715B77" w:rsidRDefault="00715B77" w:rsidP="00CA14FD">
            <w:pPr>
              <w:rPr>
                <w:lang w:val="en-US"/>
              </w:rPr>
            </w:pPr>
            <w:r w:rsidRPr="006D5FFD">
              <w:rPr>
                <w:b/>
                <w:lang w:val="en-US"/>
              </w:rPr>
              <w:t>Expected Result</w:t>
            </w:r>
          </w:p>
        </w:tc>
        <w:tc>
          <w:tcPr>
            <w:tcW w:w="2073" w:type="dxa"/>
          </w:tcPr>
          <w:p w14:paraId="12F98B97" w14:textId="77777777" w:rsidR="00715B77" w:rsidRDefault="00715B77" w:rsidP="00CA14FD">
            <w:pPr>
              <w:rPr>
                <w:lang w:val="en-US"/>
              </w:rPr>
            </w:pPr>
            <w:r w:rsidRPr="006D5FFD">
              <w:rPr>
                <w:b/>
                <w:lang w:val="en-US"/>
              </w:rPr>
              <w:t>Result</w:t>
            </w:r>
            <w:r>
              <w:rPr>
                <w:b/>
                <w:lang w:val="en-US"/>
              </w:rPr>
              <w:t xml:space="preserve"> (pass/fail)</w:t>
            </w:r>
          </w:p>
        </w:tc>
      </w:tr>
      <w:tr w:rsidR="00715B77" w14:paraId="32F07E45" w14:textId="77777777" w:rsidTr="00CA14FD">
        <w:tc>
          <w:tcPr>
            <w:tcW w:w="2072" w:type="dxa"/>
          </w:tcPr>
          <w:p w14:paraId="0AAF642B" w14:textId="299E610F" w:rsidR="00715B77" w:rsidRDefault="00715B77" w:rsidP="00CA14FD">
            <w:pPr>
              <w:rPr>
                <w:lang w:val="en-US"/>
              </w:rPr>
            </w:pPr>
            <w:r>
              <w:rPr>
                <w:lang w:val="en-US"/>
              </w:rPr>
              <w:t>Man1</w:t>
            </w:r>
            <w:r w:rsidR="006348C7">
              <w:rPr>
                <w:lang w:val="en-US"/>
              </w:rPr>
              <w:t>1</w:t>
            </w:r>
          </w:p>
        </w:tc>
        <w:tc>
          <w:tcPr>
            <w:tcW w:w="2072" w:type="dxa"/>
          </w:tcPr>
          <w:p w14:paraId="05A27DF9" w14:textId="51545BDE" w:rsidR="00715B77" w:rsidRDefault="00715B77" w:rsidP="00CA14FD">
            <w:pPr>
              <w:rPr>
                <w:lang w:val="en-US"/>
              </w:rPr>
            </w:pPr>
            <w:r>
              <w:rPr>
                <w:lang w:val="en-US"/>
              </w:rPr>
              <w:t>Data is passed from php script to webpage (not showing user credentials)</w:t>
            </w:r>
            <w:r w:rsidR="00C25F57">
              <w:rPr>
                <w:lang w:val="en-US"/>
              </w:rPr>
              <w:t>. This is a security related test.</w:t>
            </w:r>
          </w:p>
        </w:tc>
        <w:tc>
          <w:tcPr>
            <w:tcW w:w="2073" w:type="dxa"/>
          </w:tcPr>
          <w:p w14:paraId="45C75D59" w14:textId="046B8A6D" w:rsidR="00715B77" w:rsidRDefault="00715B77" w:rsidP="00CA14FD">
            <w:pPr>
              <w:rPr>
                <w:lang w:val="en-US"/>
              </w:rPr>
            </w:pPr>
            <w:r>
              <w:rPr>
                <w:lang w:val="en-US"/>
              </w:rPr>
              <w:t>Variable is created within script</w:t>
            </w:r>
          </w:p>
        </w:tc>
        <w:tc>
          <w:tcPr>
            <w:tcW w:w="2073" w:type="dxa"/>
          </w:tcPr>
          <w:p w14:paraId="0C54F966" w14:textId="77777777" w:rsidR="00715B77" w:rsidRDefault="00715B77" w:rsidP="00CA14FD">
            <w:pPr>
              <w:rPr>
                <w:lang w:val="en-US"/>
              </w:rPr>
            </w:pPr>
            <w:r>
              <w:rPr>
                <w:lang w:val="en-US"/>
              </w:rPr>
              <w:t>Pass</w:t>
            </w:r>
          </w:p>
        </w:tc>
      </w:tr>
      <w:tr w:rsidR="00715B77" w14:paraId="01E1A999" w14:textId="77777777" w:rsidTr="00CA14FD">
        <w:tc>
          <w:tcPr>
            <w:tcW w:w="2072" w:type="dxa"/>
          </w:tcPr>
          <w:p w14:paraId="7896BE31" w14:textId="7B92C166" w:rsidR="00715B77" w:rsidRDefault="00715B77" w:rsidP="00CA14FD">
            <w:pPr>
              <w:rPr>
                <w:lang w:val="en-US"/>
              </w:rPr>
            </w:pPr>
            <w:r>
              <w:rPr>
                <w:lang w:val="en-US"/>
              </w:rPr>
              <w:t>Man1</w:t>
            </w:r>
            <w:r w:rsidR="006348C7">
              <w:rPr>
                <w:lang w:val="en-US"/>
              </w:rPr>
              <w:t>2</w:t>
            </w:r>
          </w:p>
        </w:tc>
        <w:tc>
          <w:tcPr>
            <w:tcW w:w="2072" w:type="dxa"/>
          </w:tcPr>
          <w:p w14:paraId="4A0B6040" w14:textId="7D0B89CE" w:rsidR="00715B77" w:rsidRDefault="00715B77" w:rsidP="00CA14FD">
            <w:pPr>
              <w:rPr>
                <w:lang w:val="en-US"/>
              </w:rPr>
            </w:pPr>
            <w:r>
              <w:rPr>
                <w:lang w:val="en-US"/>
              </w:rPr>
              <w:t>HTML5 validates using W3 validator</w:t>
            </w:r>
          </w:p>
        </w:tc>
        <w:tc>
          <w:tcPr>
            <w:tcW w:w="2073" w:type="dxa"/>
          </w:tcPr>
          <w:p w14:paraId="31785A3B" w14:textId="156BD81D" w:rsidR="00715B77" w:rsidRDefault="00715B77" w:rsidP="00CA14FD">
            <w:pPr>
              <w:rPr>
                <w:lang w:val="en-US"/>
              </w:rPr>
            </w:pPr>
            <w:r>
              <w:rPr>
                <w:lang w:val="en-US"/>
              </w:rPr>
              <w:t>No errors in HTML</w:t>
            </w:r>
          </w:p>
        </w:tc>
        <w:tc>
          <w:tcPr>
            <w:tcW w:w="2073" w:type="dxa"/>
          </w:tcPr>
          <w:p w14:paraId="712A613F" w14:textId="76A1D664" w:rsidR="00715B77" w:rsidRDefault="00715B77" w:rsidP="00CA14FD">
            <w:pPr>
              <w:rPr>
                <w:lang w:val="en-US"/>
              </w:rPr>
            </w:pPr>
            <w:r>
              <w:rPr>
                <w:lang w:val="en-US"/>
              </w:rPr>
              <w:t>Pass</w:t>
            </w:r>
          </w:p>
        </w:tc>
      </w:tr>
      <w:tr w:rsidR="00715B77" w14:paraId="3BDE1D3B" w14:textId="77777777" w:rsidTr="00CA14FD">
        <w:tc>
          <w:tcPr>
            <w:tcW w:w="2072" w:type="dxa"/>
          </w:tcPr>
          <w:p w14:paraId="0BFEA3A6" w14:textId="6C6DD9F7" w:rsidR="00715B77" w:rsidRDefault="00715B77" w:rsidP="00CA14FD">
            <w:pPr>
              <w:rPr>
                <w:lang w:val="en-US"/>
              </w:rPr>
            </w:pPr>
            <w:r>
              <w:rPr>
                <w:lang w:val="en-US"/>
              </w:rPr>
              <w:t>Man1</w:t>
            </w:r>
            <w:r w:rsidR="006348C7">
              <w:rPr>
                <w:lang w:val="en-US"/>
              </w:rPr>
              <w:t>3</w:t>
            </w:r>
          </w:p>
        </w:tc>
        <w:tc>
          <w:tcPr>
            <w:tcW w:w="2072" w:type="dxa"/>
          </w:tcPr>
          <w:p w14:paraId="42D8C34A" w14:textId="1D183EFB" w:rsidR="00715B77" w:rsidRDefault="00715B77" w:rsidP="00CA14FD">
            <w:pPr>
              <w:rPr>
                <w:lang w:val="en-US"/>
              </w:rPr>
            </w:pPr>
            <w:r>
              <w:rPr>
                <w:lang w:val="en-US"/>
              </w:rPr>
              <w:t xml:space="preserve">CSS validates using CSS </w:t>
            </w:r>
            <w:proofErr w:type="spellStart"/>
            <w:r>
              <w:rPr>
                <w:lang w:val="en-US"/>
              </w:rPr>
              <w:t>valiator</w:t>
            </w:r>
            <w:proofErr w:type="spellEnd"/>
          </w:p>
        </w:tc>
        <w:tc>
          <w:tcPr>
            <w:tcW w:w="2073" w:type="dxa"/>
          </w:tcPr>
          <w:p w14:paraId="10C8B944" w14:textId="6A568273" w:rsidR="00715B77" w:rsidRDefault="00715B77" w:rsidP="00CA14FD">
            <w:pPr>
              <w:rPr>
                <w:lang w:val="en-US"/>
              </w:rPr>
            </w:pPr>
            <w:r>
              <w:rPr>
                <w:lang w:val="en-US"/>
              </w:rPr>
              <w:t>No errors in CSS</w:t>
            </w:r>
          </w:p>
        </w:tc>
        <w:tc>
          <w:tcPr>
            <w:tcW w:w="2073" w:type="dxa"/>
          </w:tcPr>
          <w:p w14:paraId="7F780ED6" w14:textId="4B922789" w:rsidR="00715B77" w:rsidRDefault="00715B77" w:rsidP="00CA14FD">
            <w:pPr>
              <w:rPr>
                <w:lang w:val="en-US"/>
              </w:rPr>
            </w:pPr>
            <w:r>
              <w:rPr>
                <w:lang w:val="en-US"/>
              </w:rPr>
              <w:t>Fail – Due to errors from Leaflet CSS. Created CSS has no errors though</w:t>
            </w:r>
          </w:p>
        </w:tc>
      </w:tr>
      <w:tr w:rsidR="00715B77" w14:paraId="7A23C7C2" w14:textId="77777777" w:rsidTr="00CA14FD">
        <w:tc>
          <w:tcPr>
            <w:tcW w:w="2072" w:type="dxa"/>
          </w:tcPr>
          <w:p w14:paraId="13F67126" w14:textId="41239648" w:rsidR="00715B77" w:rsidRDefault="00715B77" w:rsidP="00CA14FD">
            <w:pPr>
              <w:rPr>
                <w:lang w:val="en-US"/>
              </w:rPr>
            </w:pPr>
            <w:r>
              <w:rPr>
                <w:lang w:val="en-US"/>
              </w:rPr>
              <w:t>Man1</w:t>
            </w:r>
            <w:r w:rsidR="006348C7">
              <w:rPr>
                <w:lang w:val="en-US"/>
              </w:rPr>
              <w:t>4</w:t>
            </w:r>
          </w:p>
        </w:tc>
        <w:tc>
          <w:tcPr>
            <w:tcW w:w="2072" w:type="dxa"/>
          </w:tcPr>
          <w:p w14:paraId="705F758A" w14:textId="09D4C0F8" w:rsidR="00715B77" w:rsidRDefault="00715B77" w:rsidP="00CA14FD">
            <w:pPr>
              <w:rPr>
                <w:lang w:val="en-US"/>
              </w:rPr>
            </w:pPr>
            <w:r>
              <w:rPr>
                <w:lang w:val="en-US"/>
              </w:rPr>
              <w:t xml:space="preserve">All HTML5 </w:t>
            </w:r>
            <w:r w:rsidR="00CA14FD">
              <w:rPr>
                <w:lang w:val="en-US"/>
              </w:rPr>
              <w:t>are within appropriate tags</w:t>
            </w:r>
          </w:p>
        </w:tc>
        <w:tc>
          <w:tcPr>
            <w:tcW w:w="2073" w:type="dxa"/>
          </w:tcPr>
          <w:p w14:paraId="192D1035" w14:textId="77777777" w:rsidR="00715B77" w:rsidRDefault="00715B77" w:rsidP="00CA14FD">
            <w:pPr>
              <w:rPr>
                <w:lang w:val="en-US"/>
              </w:rPr>
            </w:pPr>
          </w:p>
        </w:tc>
        <w:tc>
          <w:tcPr>
            <w:tcW w:w="2073" w:type="dxa"/>
          </w:tcPr>
          <w:p w14:paraId="70D36DAF" w14:textId="77777777" w:rsidR="00715B77" w:rsidRDefault="00715B77" w:rsidP="00CA14FD">
            <w:pPr>
              <w:rPr>
                <w:lang w:val="en-US"/>
              </w:rPr>
            </w:pPr>
          </w:p>
        </w:tc>
      </w:tr>
    </w:tbl>
    <w:p w14:paraId="357CE4F8" w14:textId="77777777" w:rsidR="00715B77" w:rsidRPr="00715B77" w:rsidRDefault="00715B77" w:rsidP="00715B77">
      <w:pPr>
        <w:rPr>
          <w:lang w:val="en-US"/>
        </w:rPr>
      </w:pPr>
    </w:p>
    <w:p w14:paraId="3B370065" w14:textId="77777777" w:rsidR="003055FE" w:rsidRPr="003055FE" w:rsidRDefault="003055FE" w:rsidP="003055FE">
      <w:pPr>
        <w:rPr>
          <w:lang w:val="en-US"/>
        </w:rPr>
      </w:pPr>
    </w:p>
    <w:p w14:paraId="378922C2" w14:textId="7429F939" w:rsidR="00694611" w:rsidRDefault="00694611" w:rsidP="004C12FA">
      <w:pPr>
        <w:pStyle w:val="Heading3"/>
        <w:rPr>
          <w:lang w:val="en-US"/>
        </w:rPr>
      </w:pPr>
      <w:bookmarkStart w:id="72" w:name="_Toc222978607"/>
      <w:bookmarkStart w:id="73" w:name="_Toc512724004"/>
      <w:r>
        <w:rPr>
          <w:lang w:val="en-US"/>
        </w:rPr>
        <w:lastRenderedPageBreak/>
        <w:t>User Interface Testing</w:t>
      </w:r>
      <w:bookmarkEnd w:id="72"/>
      <w:bookmarkEnd w:id="73"/>
      <w:r>
        <w:rPr>
          <w:lang w:val="en-US"/>
        </w:rPr>
        <w:t xml:space="preserve"> </w:t>
      </w:r>
    </w:p>
    <w:p w14:paraId="094B0409" w14:textId="2181C92C" w:rsidR="00D26972" w:rsidRDefault="003055FE" w:rsidP="00D26972">
      <w:pPr>
        <w:rPr>
          <w:lang w:val="en-US"/>
        </w:rPr>
      </w:pPr>
      <w:r>
        <w:rPr>
          <w:lang w:val="en-US"/>
        </w:rPr>
        <w:t xml:space="preserve">Manually testing user interface ensured functionality worked on GUI elements. </w:t>
      </w:r>
      <w:r w:rsidR="00081C5F">
        <w:rPr>
          <w:lang w:val="en-US"/>
        </w:rPr>
        <w:t xml:space="preserve">These have been based </w:t>
      </w:r>
      <w:proofErr w:type="gramStart"/>
      <w:r w:rsidR="00081C5F">
        <w:rPr>
          <w:lang w:val="en-US"/>
        </w:rPr>
        <w:t>off of</w:t>
      </w:r>
      <w:proofErr w:type="gramEnd"/>
      <w:r w:rsidR="00081C5F">
        <w:rPr>
          <w:lang w:val="en-US"/>
        </w:rPr>
        <w:t xml:space="preserve"> requirements that were set out in the design.</w:t>
      </w:r>
    </w:p>
    <w:p w14:paraId="0B0F61D9" w14:textId="77777777" w:rsidR="00081C5F" w:rsidRDefault="00081C5F" w:rsidP="00D26972">
      <w:pPr>
        <w:rPr>
          <w:lang w:val="en-US"/>
        </w:rPr>
      </w:pPr>
    </w:p>
    <w:tbl>
      <w:tblPr>
        <w:tblStyle w:val="TableGrid"/>
        <w:tblW w:w="0" w:type="auto"/>
        <w:tblLook w:val="04A0" w:firstRow="1" w:lastRow="0" w:firstColumn="1" w:lastColumn="0" w:noHBand="0" w:noVBand="1"/>
      </w:tblPr>
      <w:tblGrid>
        <w:gridCol w:w="1555"/>
        <w:gridCol w:w="1832"/>
        <w:gridCol w:w="1747"/>
        <w:gridCol w:w="3156"/>
      </w:tblGrid>
      <w:tr w:rsidR="00081C5F" w14:paraId="386030F5" w14:textId="77777777" w:rsidTr="00081C5F">
        <w:tc>
          <w:tcPr>
            <w:tcW w:w="2072" w:type="dxa"/>
          </w:tcPr>
          <w:p w14:paraId="7B7A4303" w14:textId="6B330830" w:rsidR="00081C5F" w:rsidRDefault="00081C5F" w:rsidP="00081C5F">
            <w:pPr>
              <w:rPr>
                <w:lang w:val="en-US"/>
              </w:rPr>
            </w:pPr>
            <w:r w:rsidRPr="006D5FFD">
              <w:rPr>
                <w:b/>
                <w:lang w:val="en-US"/>
              </w:rPr>
              <w:t>Test Id</w:t>
            </w:r>
          </w:p>
        </w:tc>
        <w:tc>
          <w:tcPr>
            <w:tcW w:w="2072" w:type="dxa"/>
          </w:tcPr>
          <w:p w14:paraId="1C69CA4B" w14:textId="1FCE1C1D" w:rsidR="00081C5F" w:rsidRDefault="00081C5F" w:rsidP="00081C5F">
            <w:pPr>
              <w:rPr>
                <w:lang w:val="en-US"/>
              </w:rPr>
            </w:pPr>
            <w:r w:rsidRPr="006D5FFD">
              <w:rPr>
                <w:b/>
                <w:lang w:val="en-US"/>
              </w:rPr>
              <w:t>Test Description</w:t>
            </w:r>
          </w:p>
        </w:tc>
        <w:tc>
          <w:tcPr>
            <w:tcW w:w="2073" w:type="dxa"/>
          </w:tcPr>
          <w:p w14:paraId="218270FF" w14:textId="411955FC" w:rsidR="00081C5F" w:rsidRDefault="00081C5F" w:rsidP="00081C5F">
            <w:pPr>
              <w:rPr>
                <w:lang w:val="en-US"/>
              </w:rPr>
            </w:pPr>
            <w:r w:rsidRPr="006D5FFD">
              <w:rPr>
                <w:b/>
                <w:lang w:val="en-US"/>
              </w:rPr>
              <w:t>Expected Result</w:t>
            </w:r>
          </w:p>
        </w:tc>
        <w:tc>
          <w:tcPr>
            <w:tcW w:w="2073" w:type="dxa"/>
          </w:tcPr>
          <w:p w14:paraId="2435A0A2" w14:textId="04046909" w:rsidR="00081C5F" w:rsidRDefault="00081C5F" w:rsidP="00081C5F">
            <w:pPr>
              <w:rPr>
                <w:lang w:val="en-US"/>
              </w:rPr>
            </w:pPr>
            <w:r w:rsidRPr="006D5FFD">
              <w:rPr>
                <w:b/>
                <w:lang w:val="en-US"/>
              </w:rPr>
              <w:t>Result</w:t>
            </w:r>
            <w:r>
              <w:rPr>
                <w:b/>
                <w:lang w:val="en-US"/>
              </w:rPr>
              <w:t xml:space="preserve"> (pass/fail)</w:t>
            </w:r>
          </w:p>
        </w:tc>
      </w:tr>
      <w:tr w:rsidR="00081C5F" w14:paraId="3E81EFED" w14:textId="77777777" w:rsidTr="00081C5F">
        <w:tc>
          <w:tcPr>
            <w:tcW w:w="2072" w:type="dxa"/>
          </w:tcPr>
          <w:p w14:paraId="534B0FDD" w14:textId="5B01C376" w:rsidR="00081C5F" w:rsidRPr="00E55E8F" w:rsidRDefault="00E55E8F" w:rsidP="00081C5F">
            <w:pPr>
              <w:rPr>
                <w:lang w:val="en-US"/>
              </w:rPr>
            </w:pPr>
            <w:r w:rsidRPr="00E55E8F">
              <w:rPr>
                <w:lang w:val="en-US"/>
              </w:rPr>
              <w:t>UI1</w:t>
            </w:r>
          </w:p>
        </w:tc>
        <w:tc>
          <w:tcPr>
            <w:tcW w:w="2072" w:type="dxa"/>
          </w:tcPr>
          <w:p w14:paraId="01AC7325" w14:textId="3672A6DB" w:rsidR="00081C5F" w:rsidRPr="00E55E8F" w:rsidRDefault="00682B7C" w:rsidP="00081C5F">
            <w:pPr>
              <w:rPr>
                <w:lang w:val="en-US"/>
              </w:rPr>
            </w:pPr>
            <w:r>
              <w:rPr>
                <w:lang w:val="en-US"/>
              </w:rPr>
              <w:t>Menu bar on the index page</w:t>
            </w:r>
            <w:r w:rsidR="00547A18">
              <w:rPr>
                <w:lang w:val="en-US"/>
              </w:rPr>
              <w:t xml:space="preserve"> is visually there.</w:t>
            </w:r>
          </w:p>
        </w:tc>
        <w:tc>
          <w:tcPr>
            <w:tcW w:w="2073" w:type="dxa"/>
          </w:tcPr>
          <w:p w14:paraId="4FCA0E75" w14:textId="4F8D5110" w:rsidR="00081C5F" w:rsidRPr="00E55E8F" w:rsidRDefault="00547A18" w:rsidP="00081C5F">
            <w:pPr>
              <w:rPr>
                <w:lang w:val="en-US"/>
              </w:rPr>
            </w:pPr>
            <w:r>
              <w:rPr>
                <w:lang w:val="en-US"/>
              </w:rPr>
              <w:t>Menu bar on the index page is visually there.</w:t>
            </w:r>
          </w:p>
        </w:tc>
        <w:tc>
          <w:tcPr>
            <w:tcW w:w="2073" w:type="dxa"/>
          </w:tcPr>
          <w:p w14:paraId="76D3EC6F" w14:textId="77777777" w:rsidR="00081C5F" w:rsidRDefault="00547A18" w:rsidP="00081C5F">
            <w:pPr>
              <w:rPr>
                <w:lang w:val="en-US"/>
              </w:rPr>
            </w:pPr>
            <w:r>
              <w:rPr>
                <w:lang w:val="en-US"/>
              </w:rPr>
              <w:t>Pass</w:t>
            </w:r>
          </w:p>
          <w:p w14:paraId="15998B4E" w14:textId="41B278DF" w:rsidR="00547A18" w:rsidRPr="00E55E8F" w:rsidRDefault="00547A18" w:rsidP="00081C5F">
            <w:pPr>
              <w:rPr>
                <w:lang w:val="en-US"/>
              </w:rPr>
            </w:pPr>
          </w:p>
        </w:tc>
      </w:tr>
      <w:tr w:rsidR="00547A18" w14:paraId="49879FBA" w14:textId="77777777" w:rsidTr="00081C5F">
        <w:tc>
          <w:tcPr>
            <w:tcW w:w="2072" w:type="dxa"/>
          </w:tcPr>
          <w:p w14:paraId="6E32770E" w14:textId="614CF11B" w:rsidR="00547A18" w:rsidRPr="00E55E8F" w:rsidRDefault="00B16C44" w:rsidP="00081C5F">
            <w:pPr>
              <w:rPr>
                <w:lang w:val="en-US"/>
              </w:rPr>
            </w:pPr>
            <w:r>
              <w:rPr>
                <w:lang w:val="en-US"/>
              </w:rPr>
              <w:t>UI2</w:t>
            </w:r>
          </w:p>
        </w:tc>
        <w:tc>
          <w:tcPr>
            <w:tcW w:w="2072" w:type="dxa"/>
          </w:tcPr>
          <w:p w14:paraId="210E3E69" w14:textId="71C1F70D" w:rsidR="00547A18" w:rsidRDefault="00547A18" w:rsidP="00081C5F">
            <w:pPr>
              <w:rPr>
                <w:lang w:val="en-US"/>
              </w:rPr>
            </w:pPr>
            <w:r>
              <w:rPr>
                <w:lang w:val="en-US"/>
              </w:rPr>
              <w:t>Menu bar on the about page is visually there</w:t>
            </w:r>
          </w:p>
        </w:tc>
        <w:tc>
          <w:tcPr>
            <w:tcW w:w="2073" w:type="dxa"/>
          </w:tcPr>
          <w:p w14:paraId="3A7D1265" w14:textId="72F2A2AC" w:rsidR="00547A18" w:rsidRDefault="00547A18" w:rsidP="00081C5F">
            <w:pPr>
              <w:rPr>
                <w:lang w:val="en-US"/>
              </w:rPr>
            </w:pPr>
            <w:r>
              <w:rPr>
                <w:lang w:val="en-US"/>
              </w:rPr>
              <w:t>Menu bar on the about page is visually there</w:t>
            </w:r>
          </w:p>
        </w:tc>
        <w:tc>
          <w:tcPr>
            <w:tcW w:w="2073" w:type="dxa"/>
          </w:tcPr>
          <w:p w14:paraId="6B3774C5" w14:textId="795DDDBA" w:rsidR="00547A18" w:rsidRDefault="00547A18" w:rsidP="00081C5F">
            <w:pPr>
              <w:rPr>
                <w:lang w:val="en-US"/>
              </w:rPr>
            </w:pPr>
            <w:r>
              <w:rPr>
                <w:lang w:val="en-US"/>
              </w:rPr>
              <w:t>Pass</w:t>
            </w:r>
          </w:p>
        </w:tc>
      </w:tr>
      <w:tr w:rsidR="00547A18" w14:paraId="0BDCD4E6" w14:textId="77777777" w:rsidTr="00081C5F">
        <w:tc>
          <w:tcPr>
            <w:tcW w:w="2072" w:type="dxa"/>
          </w:tcPr>
          <w:p w14:paraId="2E6D762C" w14:textId="58A83914" w:rsidR="00547A18" w:rsidRPr="00E55E8F" w:rsidRDefault="00B16C44" w:rsidP="00547A18">
            <w:pPr>
              <w:rPr>
                <w:lang w:val="en-US"/>
              </w:rPr>
            </w:pPr>
            <w:r>
              <w:rPr>
                <w:lang w:val="en-US"/>
              </w:rPr>
              <w:t>UI3</w:t>
            </w:r>
          </w:p>
        </w:tc>
        <w:tc>
          <w:tcPr>
            <w:tcW w:w="2072" w:type="dxa"/>
          </w:tcPr>
          <w:p w14:paraId="385B3EE4" w14:textId="61869B57" w:rsidR="00547A18" w:rsidRDefault="00547A18" w:rsidP="00547A18">
            <w:pPr>
              <w:rPr>
                <w:lang w:val="en-US"/>
              </w:rPr>
            </w:pPr>
            <w:r>
              <w:rPr>
                <w:lang w:val="en-US"/>
              </w:rPr>
              <w:t>Menu bar on the source page is visually there</w:t>
            </w:r>
          </w:p>
        </w:tc>
        <w:tc>
          <w:tcPr>
            <w:tcW w:w="2073" w:type="dxa"/>
          </w:tcPr>
          <w:p w14:paraId="1F88808E" w14:textId="2E04EF66" w:rsidR="00547A18" w:rsidRDefault="00547A18" w:rsidP="00547A18">
            <w:pPr>
              <w:rPr>
                <w:lang w:val="en-US"/>
              </w:rPr>
            </w:pPr>
            <w:r>
              <w:rPr>
                <w:lang w:val="en-US"/>
              </w:rPr>
              <w:t>Menu bar on the source page is visually there</w:t>
            </w:r>
          </w:p>
        </w:tc>
        <w:tc>
          <w:tcPr>
            <w:tcW w:w="2073" w:type="dxa"/>
          </w:tcPr>
          <w:p w14:paraId="52B88540" w14:textId="08E47523" w:rsidR="00547A18" w:rsidRDefault="00547A18" w:rsidP="00547A18">
            <w:pPr>
              <w:rPr>
                <w:lang w:val="en-US"/>
              </w:rPr>
            </w:pPr>
            <w:r>
              <w:rPr>
                <w:lang w:val="en-US"/>
              </w:rPr>
              <w:t>Pass</w:t>
            </w:r>
          </w:p>
        </w:tc>
      </w:tr>
      <w:tr w:rsidR="00547A18" w14:paraId="5F050C77" w14:textId="77777777" w:rsidTr="00081C5F">
        <w:tc>
          <w:tcPr>
            <w:tcW w:w="2072" w:type="dxa"/>
          </w:tcPr>
          <w:p w14:paraId="12FDBBAB" w14:textId="72A70653" w:rsidR="00547A18" w:rsidRPr="00E55E8F" w:rsidRDefault="00B16C44" w:rsidP="00547A18">
            <w:pPr>
              <w:rPr>
                <w:lang w:val="en-US"/>
              </w:rPr>
            </w:pPr>
            <w:r>
              <w:rPr>
                <w:lang w:val="en-US"/>
              </w:rPr>
              <w:t>UI4</w:t>
            </w:r>
          </w:p>
        </w:tc>
        <w:tc>
          <w:tcPr>
            <w:tcW w:w="2072" w:type="dxa"/>
          </w:tcPr>
          <w:p w14:paraId="2B155375" w14:textId="3D5A961D" w:rsidR="00547A18" w:rsidRDefault="00547A18" w:rsidP="00547A18">
            <w:pPr>
              <w:rPr>
                <w:lang w:val="en-US"/>
              </w:rPr>
            </w:pPr>
            <w:r>
              <w:rPr>
                <w:lang w:val="en-US"/>
              </w:rPr>
              <w:t xml:space="preserve">Map webpage is visually </w:t>
            </w:r>
            <w:proofErr w:type="gramStart"/>
            <w:r>
              <w:rPr>
                <w:lang w:val="en-US"/>
              </w:rPr>
              <w:t>similar to</w:t>
            </w:r>
            <w:proofErr w:type="gramEnd"/>
            <w:r>
              <w:rPr>
                <w:lang w:val="en-US"/>
              </w:rPr>
              <w:t xml:space="preserve"> </w:t>
            </w:r>
            <w:r>
              <w:rPr>
                <w:lang w:val="en-US"/>
              </w:rPr>
              <w:fldChar w:fldCharType="begin"/>
            </w:r>
            <w:r>
              <w:rPr>
                <w:lang w:val="en-US"/>
              </w:rPr>
              <w:instrText xml:space="preserve"> REF _Ref512788549 \h </w:instrText>
            </w:r>
            <w:r>
              <w:rPr>
                <w:lang w:val="en-US"/>
              </w:rPr>
            </w:r>
            <w:r>
              <w:rPr>
                <w:lang w:val="en-US"/>
              </w:rPr>
              <w:fldChar w:fldCharType="separate"/>
            </w:r>
            <w:r>
              <w:t xml:space="preserve">Figure </w:t>
            </w:r>
            <w:r>
              <w:rPr>
                <w:noProof/>
              </w:rPr>
              <w:t>19</w:t>
            </w:r>
            <w:r>
              <w:rPr>
                <w:lang w:val="en-US"/>
              </w:rPr>
              <w:fldChar w:fldCharType="end"/>
            </w:r>
          </w:p>
        </w:tc>
        <w:tc>
          <w:tcPr>
            <w:tcW w:w="2073" w:type="dxa"/>
          </w:tcPr>
          <w:p w14:paraId="6C2F87A8" w14:textId="4431C299" w:rsidR="00547A18" w:rsidRDefault="00547A18" w:rsidP="00547A18">
            <w:pPr>
              <w:rPr>
                <w:lang w:val="en-US"/>
              </w:rPr>
            </w:pPr>
            <w:r>
              <w:rPr>
                <w:lang w:val="en-US"/>
              </w:rPr>
              <w:t xml:space="preserve">Similar layout to </w:t>
            </w:r>
            <w:r>
              <w:rPr>
                <w:lang w:val="en-US"/>
              </w:rPr>
              <w:fldChar w:fldCharType="begin"/>
            </w:r>
            <w:r>
              <w:rPr>
                <w:lang w:val="en-US"/>
              </w:rPr>
              <w:instrText xml:space="preserve"> REF _Ref512788549 \h </w:instrText>
            </w:r>
            <w:r>
              <w:rPr>
                <w:lang w:val="en-US"/>
              </w:rPr>
            </w:r>
            <w:r>
              <w:rPr>
                <w:lang w:val="en-US"/>
              </w:rPr>
              <w:fldChar w:fldCharType="separate"/>
            </w:r>
            <w:r>
              <w:t xml:space="preserve">Figure </w:t>
            </w:r>
            <w:r>
              <w:rPr>
                <w:noProof/>
              </w:rPr>
              <w:t>19</w:t>
            </w:r>
            <w:r>
              <w:rPr>
                <w:lang w:val="en-US"/>
              </w:rPr>
              <w:fldChar w:fldCharType="end"/>
            </w:r>
          </w:p>
        </w:tc>
        <w:tc>
          <w:tcPr>
            <w:tcW w:w="2073" w:type="dxa"/>
          </w:tcPr>
          <w:p w14:paraId="7674198C" w14:textId="76BF8B63" w:rsidR="00547A18" w:rsidRDefault="00547A18" w:rsidP="00547A18">
            <w:pPr>
              <w:rPr>
                <w:lang w:val="en-US"/>
              </w:rPr>
            </w:pPr>
            <w:r>
              <w:rPr>
                <w:lang w:val="en-US"/>
              </w:rPr>
              <w:t xml:space="preserve">Fail </w:t>
            </w:r>
          </w:p>
        </w:tc>
      </w:tr>
      <w:tr w:rsidR="00547A18" w14:paraId="7FD156DC" w14:textId="77777777" w:rsidTr="00081C5F">
        <w:tc>
          <w:tcPr>
            <w:tcW w:w="2072" w:type="dxa"/>
          </w:tcPr>
          <w:p w14:paraId="7E5314DD" w14:textId="56091915" w:rsidR="00547A18" w:rsidRPr="00E55E8F" w:rsidRDefault="00B16C44" w:rsidP="00547A18">
            <w:pPr>
              <w:rPr>
                <w:lang w:val="en-US"/>
              </w:rPr>
            </w:pPr>
            <w:r>
              <w:rPr>
                <w:lang w:val="en-US"/>
              </w:rPr>
              <w:t>UI5</w:t>
            </w:r>
          </w:p>
        </w:tc>
        <w:tc>
          <w:tcPr>
            <w:tcW w:w="2072" w:type="dxa"/>
          </w:tcPr>
          <w:p w14:paraId="5454639C" w14:textId="013CFE61" w:rsidR="00547A18" w:rsidRDefault="00547A18" w:rsidP="00547A18">
            <w:pPr>
              <w:rPr>
                <w:lang w:val="en-US"/>
              </w:rPr>
            </w:pPr>
            <w:r>
              <w:rPr>
                <w:lang w:val="en-US"/>
              </w:rPr>
              <w:t xml:space="preserve">About page is visually </w:t>
            </w:r>
            <w:proofErr w:type="gramStart"/>
            <w:r>
              <w:rPr>
                <w:lang w:val="en-US"/>
              </w:rPr>
              <w:t>similar to</w:t>
            </w:r>
            <w:proofErr w:type="gramEnd"/>
            <w:r>
              <w:rPr>
                <w:lang w:val="en-US"/>
              </w:rPr>
              <w:t xml:space="preserve"> </w:t>
            </w:r>
            <w:r>
              <w:rPr>
                <w:lang w:val="en-US"/>
              </w:rPr>
              <w:fldChar w:fldCharType="begin"/>
            </w:r>
            <w:r>
              <w:rPr>
                <w:lang w:val="en-US"/>
              </w:rPr>
              <w:instrText xml:space="preserve"> REF _Ref513128330 \h </w:instrText>
            </w:r>
            <w:r>
              <w:rPr>
                <w:lang w:val="en-US"/>
              </w:rPr>
            </w:r>
            <w:r>
              <w:rPr>
                <w:lang w:val="en-US"/>
              </w:rPr>
              <w:fldChar w:fldCharType="separate"/>
            </w:r>
            <w:r>
              <w:t xml:space="preserve">Figure </w:t>
            </w:r>
            <w:r>
              <w:rPr>
                <w:noProof/>
              </w:rPr>
              <w:t>20</w:t>
            </w:r>
            <w:r>
              <w:rPr>
                <w:lang w:val="en-US"/>
              </w:rPr>
              <w:fldChar w:fldCharType="end"/>
            </w:r>
          </w:p>
        </w:tc>
        <w:tc>
          <w:tcPr>
            <w:tcW w:w="2073" w:type="dxa"/>
          </w:tcPr>
          <w:p w14:paraId="447E454B" w14:textId="71AC4162" w:rsidR="00547A18" w:rsidRDefault="00547A18" w:rsidP="00547A18">
            <w:pPr>
              <w:rPr>
                <w:lang w:val="en-US"/>
              </w:rPr>
            </w:pPr>
            <w:r>
              <w:rPr>
                <w:lang w:val="en-US"/>
              </w:rPr>
              <w:t xml:space="preserve">About page is visually </w:t>
            </w:r>
            <w:proofErr w:type="gramStart"/>
            <w:r>
              <w:rPr>
                <w:lang w:val="en-US"/>
              </w:rPr>
              <w:t>similar to</w:t>
            </w:r>
            <w:proofErr w:type="gramEnd"/>
            <w:r>
              <w:rPr>
                <w:lang w:val="en-US"/>
              </w:rPr>
              <w:t xml:space="preserve"> </w:t>
            </w:r>
            <w:r>
              <w:rPr>
                <w:lang w:val="en-US"/>
              </w:rPr>
              <w:fldChar w:fldCharType="begin"/>
            </w:r>
            <w:r>
              <w:rPr>
                <w:lang w:val="en-US"/>
              </w:rPr>
              <w:instrText xml:space="preserve"> REF _Ref513128330 \h </w:instrText>
            </w:r>
            <w:r>
              <w:rPr>
                <w:lang w:val="en-US"/>
              </w:rPr>
            </w:r>
            <w:r>
              <w:rPr>
                <w:lang w:val="en-US"/>
              </w:rPr>
              <w:fldChar w:fldCharType="separate"/>
            </w:r>
            <w:r>
              <w:t xml:space="preserve">Figure </w:t>
            </w:r>
            <w:r>
              <w:rPr>
                <w:noProof/>
              </w:rPr>
              <w:t>20</w:t>
            </w:r>
            <w:r>
              <w:rPr>
                <w:lang w:val="en-US"/>
              </w:rPr>
              <w:fldChar w:fldCharType="end"/>
            </w:r>
          </w:p>
        </w:tc>
        <w:tc>
          <w:tcPr>
            <w:tcW w:w="2073" w:type="dxa"/>
          </w:tcPr>
          <w:p w14:paraId="3B351E1F" w14:textId="2189A444" w:rsidR="00547A18" w:rsidRDefault="00547A18" w:rsidP="00547A18">
            <w:pPr>
              <w:rPr>
                <w:lang w:val="en-US"/>
              </w:rPr>
            </w:pPr>
            <w:r>
              <w:rPr>
                <w:lang w:val="en-US"/>
              </w:rPr>
              <w:t>Pass</w:t>
            </w:r>
          </w:p>
        </w:tc>
      </w:tr>
      <w:tr w:rsidR="00547A18" w14:paraId="2F4BC049" w14:textId="77777777" w:rsidTr="00081C5F">
        <w:tc>
          <w:tcPr>
            <w:tcW w:w="2072" w:type="dxa"/>
          </w:tcPr>
          <w:p w14:paraId="0B1467EB" w14:textId="37ECEBD3" w:rsidR="00547A18" w:rsidRPr="00E55E8F" w:rsidRDefault="00B16C44" w:rsidP="00547A18">
            <w:pPr>
              <w:rPr>
                <w:lang w:val="en-US"/>
              </w:rPr>
            </w:pPr>
            <w:r>
              <w:rPr>
                <w:lang w:val="en-US"/>
              </w:rPr>
              <w:t>UI6</w:t>
            </w:r>
          </w:p>
        </w:tc>
        <w:tc>
          <w:tcPr>
            <w:tcW w:w="2072" w:type="dxa"/>
          </w:tcPr>
          <w:p w14:paraId="28E36762" w14:textId="1BD84865" w:rsidR="00547A18" w:rsidRDefault="00547A18" w:rsidP="00547A18">
            <w:pPr>
              <w:rPr>
                <w:lang w:val="en-US"/>
              </w:rPr>
            </w:pPr>
            <w:r>
              <w:rPr>
                <w:lang w:val="en-US"/>
              </w:rPr>
              <w:t>Map is shown on the homepage (index.html)</w:t>
            </w:r>
          </w:p>
        </w:tc>
        <w:tc>
          <w:tcPr>
            <w:tcW w:w="2073" w:type="dxa"/>
          </w:tcPr>
          <w:p w14:paraId="3701D93E" w14:textId="77777777" w:rsidR="00547A18" w:rsidRDefault="00547A18" w:rsidP="00547A18">
            <w:pPr>
              <w:rPr>
                <w:lang w:val="en-US"/>
              </w:rPr>
            </w:pPr>
          </w:p>
        </w:tc>
        <w:tc>
          <w:tcPr>
            <w:tcW w:w="2073" w:type="dxa"/>
          </w:tcPr>
          <w:p w14:paraId="5CF7F3AB" w14:textId="64667BAE" w:rsidR="00547A18" w:rsidRDefault="00547A18" w:rsidP="00547A18">
            <w:pPr>
              <w:rPr>
                <w:lang w:val="en-US"/>
              </w:rPr>
            </w:pPr>
            <w:r>
              <w:rPr>
                <w:lang w:val="en-US"/>
              </w:rPr>
              <w:t>Pass</w:t>
            </w:r>
          </w:p>
        </w:tc>
      </w:tr>
      <w:tr w:rsidR="00547A18" w14:paraId="42BC79AE" w14:textId="77777777" w:rsidTr="00081C5F">
        <w:tc>
          <w:tcPr>
            <w:tcW w:w="2072" w:type="dxa"/>
          </w:tcPr>
          <w:p w14:paraId="25216BC8" w14:textId="647CE79B" w:rsidR="00547A18" w:rsidRPr="00E55E8F" w:rsidRDefault="00B16C44" w:rsidP="00547A18">
            <w:pPr>
              <w:rPr>
                <w:lang w:val="en-US"/>
              </w:rPr>
            </w:pPr>
            <w:r>
              <w:rPr>
                <w:lang w:val="en-US"/>
              </w:rPr>
              <w:t>UI7</w:t>
            </w:r>
          </w:p>
        </w:tc>
        <w:tc>
          <w:tcPr>
            <w:tcW w:w="2072" w:type="dxa"/>
          </w:tcPr>
          <w:p w14:paraId="0E309F37" w14:textId="5BDC2B26" w:rsidR="00547A18" w:rsidRDefault="00557E1A" w:rsidP="00547A18">
            <w:pPr>
              <w:rPr>
                <w:lang w:val="en-US"/>
              </w:rPr>
            </w:pPr>
            <w:r>
              <w:rPr>
                <w:lang w:val="en-US"/>
              </w:rPr>
              <w:t>Values can be changed between CO2 and TVOC</w:t>
            </w:r>
          </w:p>
        </w:tc>
        <w:tc>
          <w:tcPr>
            <w:tcW w:w="2073" w:type="dxa"/>
          </w:tcPr>
          <w:p w14:paraId="7A58C65C" w14:textId="77777777" w:rsidR="00547A18" w:rsidRDefault="00547A18" w:rsidP="00547A18">
            <w:pPr>
              <w:rPr>
                <w:lang w:val="en-US"/>
              </w:rPr>
            </w:pPr>
          </w:p>
        </w:tc>
        <w:tc>
          <w:tcPr>
            <w:tcW w:w="2073" w:type="dxa"/>
          </w:tcPr>
          <w:p w14:paraId="3ABEBF44" w14:textId="10395404" w:rsidR="00547A18" w:rsidRDefault="00557E1A" w:rsidP="00547A18">
            <w:pPr>
              <w:rPr>
                <w:lang w:val="en-US"/>
              </w:rPr>
            </w:pPr>
            <w:r>
              <w:rPr>
                <w:lang w:val="en-US"/>
              </w:rPr>
              <w:t>Pass</w:t>
            </w:r>
          </w:p>
        </w:tc>
      </w:tr>
      <w:tr w:rsidR="00557E1A" w14:paraId="3B2A2090" w14:textId="77777777" w:rsidTr="00081C5F">
        <w:tc>
          <w:tcPr>
            <w:tcW w:w="2072" w:type="dxa"/>
          </w:tcPr>
          <w:p w14:paraId="694B2FCF" w14:textId="42110EDF" w:rsidR="00557E1A" w:rsidRPr="00E55E8F" w:rsidRDefault="00B16C44" w:rsidP="00547A18">
            <w:pPr>
              <w:rPr>
                <w:lang w:val="en-US"/>
              </w:rPr>
            </w:pPr>
            <w:r>
              <w:rPr>
                <w:lang w:val="en-US"/>
              </w:rPr>
              <w:t>UI8</w:t>
            </w:r>
          </w:p>
        </w:tc>
        <w:tc>
          <w:tcPr>
            <w:tcW w:w="2072" w:type="dxa"/>
          </w:tcPr>
          <w:p w14:paraId="0475FBEF" w14:textId="7EFEC5C3" w:rsidR="00557E1A" w:rsidRDefault="00557E1A" w:rsidP="00547A18">
            <w:pPr>
              <w:rPr>
                <w:lang w:val="en-US"/>
              </w:rPr>
            </w:pPr>
            <w:r>
              <w:rPr>
                <w:lang w:val="en-US"/>
              </w:rPr>
              <w:t>Heatmap is visible</w:t>
            </w:r>
          </w:p>
        </w:tc>
        <w:tc>
          <w:tcPr>
            <w:tcW w:w="2073" w:type="dxa"/>
          </w:tcPr>
          <w:p w14:paraId="3D4EAA3C" w14:textId="77777777" w:rsidR="00557E1A" w:rsidRDefault="00557E1A" w:rsidP="00547A18">
            <w:pPr>
              <w:rPr>
                <w:lang w:val="en-US"/>
              </w:rPr>
            </w:pPr>
          </w:p>
        </w:tc>
        <w:tc>
          <w:tcPr>
            <w:tcW w:w="2073" w:type="dxa"/>
          </w:tcPr>
          <w:p w14:paraId="0DE5924C" w14:textId="738AE160" w:rsidR="00557E1A" w:rsidRDefault="00557E1A" w:rsidP="00547A18">
            <w:pPr>
              <w:rPr>
                <w:lang w:val="en-US"/>
              </w:rPr>
            </w:pPr>
            <w:r>
              <w:rPr>
                <w:lang w:val="en-US"/>
              </w:rPr>
              <w:t>Pass</w:t>
            </w:r>
          </w:p>
        </w:tc>
      </w:tr>
      <w:tr w:rsidR="00557E1A" w14:paraId="47F81E77" w14:textId="77777777" w:rsidTr="00081C5F">
        <w:tc>
          <w:tcPr>
            <w:tcW w:w="2072" w:type="dxa"/>
          </w:tcPr>
          <w:p w14:paraId="209017C3" w14:textId="194B8D9D" w:rsidR="00557E1A" w:rsidRPr="00E55E8F" w:rsidRDefault="00B16C44" w:rsidP="00547A18">
            <w:pPr>
              <w:rPr>
                <w:lang w:val="en-US"/>
              </w:rPr>
            </w:pPr>
            <w:r>
              <w:rPr>
                <w:lang w:val="en-US"/>
              </w:rPr>
              <w:t>UI9</w:t>
            </w:r>
          </w:p>
        </w:tc>
        <w:tc>
          <w:tcPr>
            <w:tcW w:w="2072" w:type="dxa"/>
          </w:tcPr>
          <w:p w14:paraId="52EC503B" w14:textId="7F8EA649" w:rsidR="00557E1A" w:rsidRDefault="00557E1A" w:rsidP="00547A18">
            <w:pPr>
              <w:rPr>
                <w:lang w:val="en-US"/>
              </w:rPr>
            </w:pPr>
            <w:r>
              <w:rPr>
                <w:lang w:val="en-US"/>
              </w:rPr>
              <w:t>Interactive slider “maximum intensity” changes visible data</w:t>
            </w:r>
          </w:p>
        </w:tc>
        <w:tc>
          <w:tcPr>
            <w:tcW w:w="2073" w:type="dxa"/>
          </w:tcPr>
          <w:p w14:paraId="4ECEDC35" w14:textId="77777777" w:rsidR="00557E1A" w:rsidRDefault="00557E1A" w:rsidP="00547A18">
            <w:pPr>
              <w:rPr>
                <w:lang w:val="en-US"/>
              </w:rPr>
            </w:pPr>
          </w:p>
        </w:tc>
        <w:tc>
          <w:tcPr>
            <w:tcW w:w="2073" w:type="dxa"/>
          </w:tcPr>
          <w:p w14:paraId="70E2CDA5" w14:textId="387212ED" w:rsidR="00557E1A" w:rsidRDefault="00557E1A" w:rsidP="00547A18">
            <w:pPr>
              <w:rPr>
                <w:lang w:val="en-US"/>
              </w:rPr>
            </w:pPr>
            <w:r>
              <w:rPr>
                <w:lang w:val="en-US"/>
              </w:rPr>
              <w:t>Pass</w:t>
            </w:r>
          </w:p>
        </w:tc>
      </w:tr>
      <w:tr w:rsidR="00557E1A" w14:paraId="13D5B0EE" w14:textId="77777777" w:rsidTr="00081C5F">
        <w:tc>
          <w:tcPr>
            <w:tcW w:w="2072" w:type="dxa"/>
          </w:tcPr>
          <w:p w14:paraId="715E840A" w14:textId="243141AB" w:rsidR="00557E1A" w:rsidRPr="00E55E8F" w:rsidRDefault="00B16C44" w:rsidP="00547A18">
            <w:pPr>
              <w:rPr>
                <w:lang w:val="en-US"/>
              </w:rPr>
            </w:pPr>
            <w:r>
              <w:rPr>
                <w:lang w:val="en-US"/>
              </w:rPr>
              <w:t>UI10</w:t>
            </w:r>
          </w:p>
        </w:tc>
        <w:tc>
          <w:tcPr>
            <w:tcW w:w="2072" w:type="dxa"/>
          </w:tcPr>
          <w:p w14:paraId="51FC6526" w14:textId="3168AE29" w:rsidR="00557E1A" w:rsidRDefault="00557E1A" w:rsidP="00547A18">
            <w:pPr>
              <w:rPr>
                <w:lang w:val="en-US"/>
              </w:rPr>
            </w:pPr>
            <w:r>
              <w:rPr>
                <w:lang w:val="en-US"/>
              </w:rPr>
              <w:t>Interactive slider “</w:t>
            </w:r>
            <w:r w:rsidR="00B16C44" w:rsidRPr="00B16C44">
              <w:rPr>
                <w:lang w:val="en-US"/>
              </w:rPr>
              <w:t>Radius of Points</w:t>
            </w:r>
            <w:r>
              <w:rPr>
                <w:lang w:val="en-US"/>
              </w:rPr>
              <w:t>” changes visible data</w:t>
            </w:r>
          </w:p>
        </w:tc>
        <w:tc>
          <w:tcPr>
            <w:tcW w:w="2073" w:type="dxa"/>
          </w:tcPr>
          <w:p w14:paraId="5AC143D6" w14:textId="77777777" w:rsidR="00557E1A" w:rsidRDefault="00557E1A" w:rsidP="00547A18">
            <w:pPr>
              <w:rPr>
                <w:lang w:val="en-US"/>
              </w:rPr>
            </w:pPr>
          </w:p>
        </w:tc>
        <w:tc>
          <w:tcPr>
            <w:tcW w:w="2073" w:type="dxa"/>
          </w:tcPr>
          <w:p w14:paraId="43544B33" w14:textId="510F3BF9" w:rsidR="00557E1A" w:rsidRDefault="00B16C44" w:rsidP="00547A18">
            <w:pPr>
              <w:rPr>
                <w:lang w:val="en-US"/>
              </w:rPr>
            </w:pPr>
            <w:r>
              <w:rPr>
                <w:lang w:val="en-US"/>
              </w:rPr>
              <w:t>Fail</w:t>
            </w:r>
          </w:p>
        </w:tc>
      </w:tr>
      <w:tr w:rsidR="00557E1A" w14:paraId="08FE44D8" w14:textId="77777777" w:rsidTr="00081C5F">
        <w:tc>
          <w:tcPr>
            <w:tcW w:w="2072" w:type="dxa"/>
          </w:tcPr>
          <w:p w14:paraId="0C7DA78A" w14:textId="1F8DFA5E" w:rsidR="00557E1A" w:rsidRPr="00E55E8F" w:rsidRDefault="00B16C44" w:rsidP="00547A18">
            <w:pPr>
              <w:rPr>
                <w:lang w:val="en-US"/>
              </w:rPr>
            </w:pPr>
            <w:r>
              <w:rPr>
                <w:lang w:val="en-US"/>
              </w:rPr>
              <w:t>UI11</w:t>
            </w:r>
          </w:p>
        </w:tc>
        <w:tc>
          <w:tcPr>
            <w:tcW w:w="2072" w:type="dxa"/>
          </w:tcPr>
          <w:p w14:paraId="4B91221D" w14:textId="2E450C2A" w:rsidR="00557E1A" w:rsidRDefault="00557E1A" w:rsidP="00547A18">
            <w:pPr>
              <w:rPr>
                <w:lang w:val="en-US"/>
              </w:rPr>
            </w:pPr>
            <w:r>
              <w:rPr>
                <w:lang w:val="en-US"/>
              </w:rPr>
              <w:t>Interactive slider “</w:t>
            </w:r>
            <w:r w:rsidR="00B16C44" w:rsidRPr="00B16C44">
              <w:rPr>
                <w:lang w:val="en-US"/>
              </w:rPr>
              <w:t>Blur of Points</w:t>
            </w:r>
            <w:r>
              <w:rPr>
                <w:lang w:val="en-US"/>
              </w:rPr>
              <w:t>” changes visible data</w:t>
            </w:r>
          </w:p>
        </w:tc>
        <w:tc>
          <w:tcPr>
            <w:tcW w:w="2073" w:type="dxa"/>
          </w:tcPr>
          <w:p w14:paraId="19D6893B" w14:textId="77777777" w:rsidR="00557E1A" w:rsidRDefault="00557E1A" w:rsidP="00547A18">
            <w:pPr>
              <w:rPr>
                <w:lang w:val="en-US"/>
              </w:rPr>
            </w:pPr>
          </w:p>
        </w:tc>
        <w:tc>
          <w:tcPr>
            <w:tcW w:w="2073" w:type="dxa"/>
          </w:tcPr>
          <w:p w14:paraId="565B55FA" w14:textId="3AE20BFD" w:rsidR="00557E1A" w:rsidRDefault="00B16C44" w:rsidP="00547A18">
            <w:pPr>
              <w:rPr>
                <w:lang w:val="en-US"/>
              </w:rPr>
            </w:pPr>
            <w:r>
              <w:rPr>
                <w:lang w:val="en-US"/>
              </w:rPr>
              <w:t>Fail</w:t>
            </w:r>
          </w:p>
        </w:tc>
      </w:tr>
      <w:tr w:rsidR="00557E1A" w14:paraId="72AF74A8" w14:textId="77777777" w:rsidTr="00081C5F">
        <w:tc>
          <w:tcPr>
            <w:tcW w:w="2072" w:type="dxa"/>
          </w:tcPr>
          <w:p w14:paraId="1E869260" w14:textId="4916506A" w:rsidR="00557E1A" w:rsidRPr="00E55E8F" w:rsidRDefault="00B16C44" w:rsidP="00547A18">
            <w:pPr>
              <w:rPr>
                <w:lang w:val="en-US"/>
              </w:rPr>
            </w:pPr>
            <w:r>
              <w:rPr>
                <w:lang w:val="en-US"/>
              </w:rPr>
              <w:t>UI12</w:t>
            </w:r>
          </w:p>
        </w:tc>
        <w:tc>
          <w:tcPr>
            <w:tcW w:w="2072" w:type="dxa"/>
          </w:tcPr>
          <w:p w14:paraId="2BAA230D" w14:textId="626EAEF2" w:rsidR="00557E1A" w:rsidRDefault="00557E1A" w:rsidP="00547A18">
            <w:pPr>
              <w:rPr>
                <w:lang w:val="en-US"/>
              </w:rPr>
            </w:pPr>
            <w:r>
              <w:rPr>
                <w:lang w:val="en-US"/>
              </w:rPr>
              <w:t>Interactive slider “</w:t>
            </w:r>
            <w:r w:rsidR="00B16C44" w:rsidRPr="00B16C44">
              <w:rPr>
                <w:lang w:val="en-US"/>
              </w:rPr>
              <w:t>Minimum Opacity of Points</w:t>
            </w:r>
            <w:r>
              <w:rPr>
                <w:lang w:val="en-US"/>
              </w:rPr>
              <w:t>” changes visible data</w:t>
            </w:r>
          </w:p>
        </w:tc>
        <w:tc>
          <w:tcPr>
            <w:tcW w:w="2073" w:type="dxa"/>
          </w:tcPr>
          <w:p w14:paraId="390F69B6" w14:textId="77777777" w:rsidR="00557E1A" w:rsidRDefault="00557E1A" w:rsidP="00547A18">
            <w:pPr>
              <w:rPr>
                <w:lang w:val="en-US"/>
              </w:rPr>
            </w:pPr>
          </w:p>
        </w:tc>
        <w:tc>
          <w:tcPr>
            <w:tcW w:w="2073" w:type="dxa"/>
          </w:tcPr>
          <w:p w14:paraId="1F57499B" w14:textId="686F6E33" w:rsidR="00557E1A" w:rsidRDefault="00B16C44" w:rsidP="00547A18">
            <w:pPr>
              <w:rPr>
                <w:lang w:val="en-US"/>
              </w:rPr>
            </w:pPr>
            <w:r>
              <w:rPr>
                <w:lang w:val="en-US"/>
              </w:rPr>
              <w:t>Pass</w:t>
            </w:r>
          </w:p>
        </w:tc>
      </w:tr>
      <w:tr w:rsidR="00B16C44" w14:paraId="3E068300" w14:textId="77777777" w:rsidTr="00081C5F">
        <w:tc>
          <w:tcPr>
            <w:tcW w:w="2072" w:type="dxa"/>
          </w:tcPr>
          <w:p w14:paraId="7F8D877C" w14:textId="39E22EAD" w:rsidR="00B16C44" w:rsidRPr="00E55E8F" w:rsidRDefault="00B16C44" w:rsidP="00547A18">
            <w:pPr>
              <w:rPr>
                <w:lang w:val="en-US"/>
              </w:rPr>
            </w:pPr>
            <w:r>
              <w:rPr>
                <w:lang w:val="en-US"/>
              </w:rPr>
              <w:t>UI13</w:t>
            </w:r>
          </w:p>
        </w:tc>
        <w:tc>
          <w:tcPr>
            <w:tcW w:w="2072" w:type="dxa"/>
          </w:tcPr>
          <w:p w14:paraId="7393AABC" w14:textId="48645549" w:rsidR="00B16C44" w:rsidRDefault="00B16C44" w:rsidP="00547A18">
            <w:pPr>
              <w:rPr>
                <w:lang w:val="en-US"/>
              </w:rPr>
            </w:pPr>
            <w:r>
              <w:rPr>
                <w:lang w:val="en-US"/>
              </w:rPr>
              <w:t>Heatmap shows intensity of values</w:t>
            </w:r>
          </w:p>
        </w:tc>
        <w:tc>
          <w:tcPr>
            <w:tcW w:w="2073" w:type="dxa"/>
          </w:tcPr>
          <w:p w14:paraId="0309F6E5" w14:textId="77777777" w:rsidR="00B16C44" w:rsidRDefault="00B16C44" w:rsidP="00547A18">
            <w:pPr>
              <w:rPr>
                <w:lang w:val="en-US"/>
              </w:rPr>
            </w:pPr>
          </w:p>
        </w:tc>
        <w:tc>
          <w:tcPr>
            <w:tcW w:w="2073" w:type="dxa"/>
          </w:tcPr>
          <w:p w14:paraId="305167C3" w14:textId="37C73454" w:rsidR="00B16C44" w:rsidRDefault="00B16C44" w:rsidP="00547A18">
            <w:pPr>
              <w:rPr>
                <w:lang w:val="en-US"/>
              </w:rPr>
            </w:pPr>
            <w:r>
              <w:rPr>
                <w:lang w:val="en-US"/>
              </w:rPr>
              <w:t xml:space="preserve">Pass/Fail – two scripts have been used (one built from a </w:t>
            </w:r>
            <w:proofErr w:type="spellStart"/>
            <w:r>
              <w:rPr>
                <w:lang w:val="en-US"/>
              </w:rPr>
              <w:t>github</w:t>
            </w:r>
            <w:proofErr w:type="spellEnd"/>
            <w:r>
              <w:rPr>
                <w:lang w:val="en-US"/>
              </w:rPr>
              <w:t xml:space="preserve"> solution) these can be </w:t>
            </w:r>
            <w:r>
              <w:rPr>
                <w:lang w:val="en-US"/>
              </w:rPr>
              <w:lastRenderedPageBreak/>
              <w:t>switched between. One shows the intensity by using the number of points, the other shows the intensity using the data (this is the correct way)</w:t>
            </w:r>
          </w:p>
        </w:tc>
      </w:tr>
      <w:tr w:rsidR="00B16C44" w14:paraId="05EBDBA4" w14:textId="77777777" w:rsidTr="00081C5F">
        <w:tc>
          <w:tcPr>
            <w:tcW w:w="2072" w:type="dxa"/>
          </w:tcPr>
          <w:p w14:paraId="35FFB142" w14:textId="386F9729" w:rsidR="00B16C44" w:rsidRDefault="00EC5BA1" w:rsidP="00547A18">
            <w:pPr>
              <w:rPr>
                <w:lang w:val="en-US"/>
              </w:rPr>
            </w:pPr>
            <w:r>
              <w:rPr>
                <w:lang w:val="en-US"/>
              </w:rPr>
              <w:lastRenderedPageBreak/>
              <w:t>U14</w:t>
            </w:r>
          </w:p>
        </w:tc>
        <w:tc>
          <w:tcPr>
            <w:tcW w:w="2072" w:type="dxa"/>
          </w:tcPr>
          <w:p w14:paraId="2D3FF3E4" w14:textId="1EDE9E03" w:rsidR="00B16C44" w:rsidRDefault="00EC5BA1" w:rsidP="00547A18">
            <w:pPr>
              <w:rPr>
                <w:lang w:val="en-US"/>
              </w:rPr>
            </w:pPr>
            <w:r>
              <w:rPr>
                <w:lang w:val="en-US"/>
              </w:rPr>
              <w:t>All links on the menu navigate to the correct page</w:t>
            </w:r>
          </w:p>
        </w:tc>
        <w:tc>
          <w:tcPr>
            <w:tcW w:w="2073" w:type="dxa"/>
          </w:tcPr>
          <w:p w14:paraId="097C2D2D" w14:textId="77777777" w:rsidR="00B16C44" w:rsidRDefault="00B16C44" w:rsidP="00547A18">
            <w:pPr>
              <w:rPr>
                <w:lang w:val="en-US"/>
              </w:rPr>
            </w:pPr>
          </w:p>
        </w:tc>
        <w:tc>
          <w:tcPr>
            <w:tcW w:w="2073" w:type="dxa"/>
          </w:tcPr>
          <w:p w14:paraId="7BDDC56D" w14:textId="0F009401" w:rsidR="00B16C44" w:rsidRDefault="00EC5BA1" w:rsidP="00547A18">
            <w:pPr>
              <w:rPr>
                <w:lang w:val="en-US"/>
              </w:rPr>
            </w:pPr>
            <w:r>
              <w:rPr>
                <w:lang w:val="en-US"/>
              </w:rPr>
              <w:t>Pass</w:t>
            </w:r>
          </w:p>
        </w:tc>
      </w:tr>
      <w:tr w:rsidR="00EC5BA1" w14:paraId="5841F4F4" w14:textId="77777777" w:rsidTr="00081C5F">
        <w:tc>
          <w:tcPr>
            <w:tcW w:w="2072" w:type="dxa"/>
          </w:tcPr>
          <w:p w14:paraId="48399B41" w14:textId="06B36834" w:rsidR="00EC5BA1" w:rsidRDefault="00EC5BA1" w:rsidP="00547A18">
            <w:pPr>
              <w:rPr>
                <w:lang w:val="en-US"/>
              </w:rPr>
            </w:pPr>
            <w:r>
              <w:rPr>
                <w:lang w:val="en-US"/>
              </w:rPr>
              <w:t>U15</w:t>
            </w:r>
          </w:p>
        </w:tc>
        <w:tc>
          <w:tcPr>
            <w:tcW w:w="2072" w:type="dxa"/>
          </w:tcPr>
          <w:p w14:paraId="6505DDFC" w14:textId="7F975E7D" w:rsidR="00EC5BA1" w:rsidRDefault="00EC5BA1" w:rsidP="00547A18">
            <w:pPr>
              <w:rPr>
                <w:lang w:val="en-US"/>
              </w:rPr>
            </w:pPr>
            <w:r>
              <w:rPr>
                <w:lang w:val="en-US"/>
              </w:rPr>
              <w:t>Map can be moved by clicking and dragging</w:t>
            </w:r>
          </w:p>
        </w:tc>
        <w:tc>
          <w:tcPr>
            <w:tcW w:w="2073" w:type="dxa"/>
          </w:tcPr>
          <w:p w14:paraId="2D21F06E" w14:textId="77777777" w:rsidR="00EC5BA1" w:rsidRDefault="00EC5BA1" w:rsidP="00547A18">
            <w:pPr>
              <w:rPr>
                <w:lang w:val="en-US"/>
              </w:rPr>
            </w:pPr>
          </w:p>
        </w:tc>
        <w:tc>
          <w:tcPr>
            <w:tcW w:w="2073" w:type="dxa"/>
          </w:tcPr>
          <w:p w14:paraId="0A116450" w14:textId="3781D040" w:rsidR="00EC5BA1" w:rsidRDefault="00EC5BA1" w:rsidP="00547A18">
            <w:pPr>
              <w:rPr>
                <w:lang w:val="en-US"/>
              </w:rPr>
            </w:pPr>
            <w:r>
              <w:rPr>
                <w:lang w:val="en-US"/>
              </w:rPr>
              <w:t>Pass</w:t>
            </w:r>
          </w:p>
        </w:tc>
      </w:tr>
      <w:tr w:rsidR="00EC5BA1" w14:paraId="7DEF258D" w14:textId="77777777" w:rsidTr="00081C5F">
        <w:tc>
          <w:tcPr>
            <w:tcW w:w="2072" w:type="dxa"/>
          </w:tcPr>
          <w:p w14:paraId="2A2E8B39" w14:textId="48C06E09" w:rsidR="00EC5BA1" w:rsidRDefault="00EC5BA1" w:rsidP="00547A18">
            <w:pPr>
              <w:rPr>
                <w:lang w:val="en-US"/>
              </w:rPr>
            </w:pPr>
            <w:r>
              <w:rPr>
                <w:lang w:val="en-US"/>
              </w:rPr>
              <w:t>U16</w:t>
            </w:r>
          </w:p>
        </w:tc>
        <w:tc>
          <w:tcPr>
            <w:tcW w:w="2072" w:type="dxa"/>
          </w:tcPr>
          <w:p w14:paraId="569FC905" w14:textId="17455629" w:rsidR="00EC5BA1" w:rsidRDefault="00EC5BA1" w:rsidP="00547A18">
            <w:pPr>
              <w:rPr>
                <w:lang w:val="en-US"/>
              </w:rPr>
            </w:pPr>
            <w:r>
              <w:rPr>
                <w:lang w:val="en-US"/>
              </w:rPr>
              <w:t>Information service statement about contents of page displayed on all pages</w:t>
            </w:r>
          </w:p>
        </w:tc>
        <w:tc>
          <w:tcPr>
            <w:tcW w:w="2073" w:type="dxa"/>
          </w:tcPr>
          <w:p w14:paraId="4AEFB150" w14:textId="77777777" w:rsidR="00EC5BA1" w:rsidRDefault="00EC5BA1" w:rsidP="00547A18">
            <w:pPr>
              <w:rPr>
                <w:lang w:val="en-US"/>
              </w:rPr>
            </w:pPr>
          </w:p>
        </w:tc>
        <w:tc>
          <w:tcPr>
            <w:tcW w:w="2073" w:type="dxa"/>
          </w:tcPr>
          <w:p w14:paraId="68722480" w14:textId="69E60F8D" w:rsidR="00EC5BA1" w:rsidRDefault="00EC5BA1" w:rsidP="00547A18">
            <w:pPr>
              <w:rPr>
                <w:lang w:val="en-US"/>
              </w:rPr>
            </w:pPr>
            <w:r>
              <w:rPr>
                <w:lang w:val="en-US"/>
              </w:rPr>
              <w:t>Pass</w:t>
            </w:r>
          </w:p>
        </w:tc>
      </w:tr>
      <w:tr w:rsidR="00EC5BA1" w14:paraId="70DF3D7A" w14:textId="77777777" w:rsidTr="00081C5F">
        <w:tc>
          <w:tcPr>
            <w:tcW w:w="2072" w:type="dxa"/>
          </w:tcPr>
          <w:p w14:paraId="20077B7E" w14:textId="73D29390" w:rsidR="00EC5BA1" w:rsidRDefault="00EC5BA1" w:rsidP="00547A18">
            <w:pPr>
              <w:rPr>
                <w:lang w:val="en-US"/>
              </w:rPr>
            </w:pPr>
            <w:r>
              <w:rPr>
                <w:lang w:val="en-US"/>
              </w:rPr>
              <w:t>U17</w:t>
            </w:r>
          </w:p>
        </w:tc>
        <w:tc>
          <w:tcPr>
            <w:tcW w:w="2072" w:type="dxa"/>
          </w:tcPr>
          <w:p w14:paraId="5A195AA7" w14:textId="3A93B689" w:rsidR="00EC5BA1" w:rsidRDefault="00EC5BA1" w:rsidP="00547A18">
            <w:pPr>
              <w:rPr>
                <w:lang w:val="en-US"/>
              </w:rPr>
            </w:pPr>
            <w:r>
              <w:rPr>
                <w:lang w:val="en-US"/>
              </w:rPr>
              <w:t>W3 validators for CSS and HTML both work on all pages</w:t>
            </w:r>
          </w:p>
        </w:tc>
        <w:tc>
          <w:tcPr>
            <w:tcW w:w="2073" w:type="dxa"/>
          </w:tcPr>
          <w:p w14:paraId="19B79642" w14:textId="77777777" w:rsidR="00EC5BA1" w:rsidRDefault="00EC5BA1" w:rsidP="00547A18">
            <w:pPr>
              <w:rPr>
                <w:lang w:val="en-US"/>
              </w:rPr>
            </w:pPr>
          </w:p>
        </w:tc>
        <w:tc>
          <w:tcPr>
            <w:tcW w:w="2073" w:type="dxa"/>
          </w:tcPr>
          <w:p w14:paraId="330C106F" w14:textId="3412C90D" w:rsidR="00EC5BA1" w:rsidRDefault="00EC5BA1" w:rsidP="00547A18">
            <w:pPr>
              <w:rPr>
                <w:lang w:val="en-US"/>
              </w:rPr>
            </w:pPr>
            <w:r>
              <w:rPr>
                <w:lang w:val="en-US"/>
              </w:rPr>
              <w:t>Pass</w:t>
            </w:r>
          </w:p>
        </w:tc>
      </w:tr>
      <w:tr w:rsidR="00EC5BA1" w14:paraId="79049991" w14:textId="77777777" w:rsidTr="00081C5F">
        <w:tc>
          <w:tcPr>
            <w:tcW w:w="2072" w:type="dxa"/>
          </w:tcPr>
          <w:p w14:paraId="77BD1266" w14:textId="6E727D9A" w:rsidR="00EC5BA1" w:rsidRDefault="00EC5BA1" w:rsidP="00547A18">
            <w:pPr>
              <w:rPr>
                <w:lang w:val="en-US"/>
              </w:rPr>
            </w:pPr>
            <w:r>
              <w:rPr>
                <w:lang w:val="en-US"/>
              </w:rPr>
              <w:t>U18</w:t>
            </w:r>
          </w:p>
        </w:tc>
        <w:tc>
          <w:tcPr>
            <w:tcW w:w="2072" w:type="dxa"/>
          </w:tcPr>
          <w:p w14:paraId="2B77CB17" w14:textId="21272F21" w:rsidR="00EC5BA1" w:rsidRDefault="00EC5BA1" w:rsidP="00547A18">
            <w:pPr>
              <w:rPr>
                <w:lang w:val="en-US"/>
              </w:rPr>
            </w:pPr>
            <w:r>
              <w:rPr>
                <w:lang w:val="en-US"/>
              </w:rPr>
              <w:t>Map shows contributors (Leaflet and OSM)</w:t>
            </w:r>
          </w:p>
        </w:tc>
        <w:tc>
          <w:tcPr>
            <w:tcW w:w="2073" w:type="dxa"/>
          </w:tcPr>
          <w:p w14:paraId="2DB70AE5" w14:textId="77777777" w:rsidR="00EC5BA1" w:rsidRDefault="00EC5BA1" w:rsidP="00547A18">
            <w:pPr>
              <w:rPr>
                <w:lang w:val="en-US"/>
              </w:rPr>
            </w:pPr>
          </w:p>
        </w:tc>
        <w:tc>
          <w:tcPr>
            <w:tcW w:w="2073" w:type="dxa"/>
          </w:tcPr>
          <w:p w14:paraId="6229CF5A" w14:textId="43D017F9" w:rsidR="00EC5BA1" w:rsidRDefault="00EC5BA1" w:rsidP="00547A18">
            <w:pPr>
              <w:rPr>
                <w:lang w:val="en-US"/>
              </w:rPr>
            </w:pPr>
            <w:r>
              <w:rPr>
                <w:lang w:val="en-US"/>
              </w:rPr>
              <w:t>Pass</w:t>
            </w:r>
          </w:p>
        </w:tc>
      </w:tr>
      <w:tr w:rsidR="002D77E5" w14:paraId="4C65B777" w14:textId="77777777" w:rsidTr="00081C5F">
        <w:tc>
          <w:tcPr>
            <w:tcW w:w="2072" w:type="dxa"/>
          </w:tcPr>
          <w:p w14:paraId="5E0E9108" w14:textId="7625E0D8" w:rsidR="002D77E5" w:rsidRDefault="002D77E5" w:rsidP="00547A18">
            <w:pPr>
              <w:rPr>
                <w:lang w:val="en-US"/>
              </w:rPr>
            </w:pPr>
            <w:r>
              <w:rPr>
                <w:lang w:val="en-US"/>
              </w:rPr>
              <w:t>U19</w:t>
            </w:r>
          </w:p>
        </w:tc>
        <w:tc>
          <w:tcPr>
            <w:tcW w:w="2072" w:type="dxa"/>
          </w:tcPr>
          <w:p w14:paraId="6FDEC0DC" w14:textId="72322D39" w:rsidR="002D77E5" w:rsidRDefault="002D77E5" w:rsidP="00547A18">
            <w:pPr>
              <w:rPr>
                <w:lang w:val="en-US"/>
              </w:rPr>
            </w:pPr>
            <w:r>
              <w:rPr>
                <w:lang w:val="en-US"/>
              </w:rPr>
              <w:t>Window Title is “Air Quality Mapping”</w:t>
            </w:r>
            <w:r w:rsidR="00C05A7C">
              <w:rPr>
                <w:lang w:val="en-US"/>
              </w:rPr>
              <w:t xml:space="preserve"> on all pages</w:t>
            </w:r>
          </w:p>
        </w:tc>
        <w:tc>
          <w:tcPr>
            <w:tcW w:w="2073" w:type="dxa"/>
          </w:tcPr>
          <w:p w14:paraId="4F99B9C6" w14:textId="77777777" w:rsidR="002D77E5" w:rsidRDefault="002D77E5" w:rsidP="00547A18">
            <w:pPr>
              <w:rPr>
                <w:lang w:val="en-US"/>
              </w:rPr>
            </w:pPr>
          </w:p>
        </w:tc>
        <w:tc>
          <w:tcPr>
            <w:tcW w:w="2073" w:type="dxa"/>
          </w:tcPr>
          <w:p w14:paraId="1F8C48FC" w14:textId="6FEEC2BE" w:rsidR="002D77E5" w:rsidRDefault="002D77E5" w:rsidP="00547A18">
            <w:pPr>
              <w:rPr>
                <w:lang w:val="en-US"/>
              </w:rPr>
            </w:pPr>
            <w:r>
              <w:rPr>
                <w:lang w:val="en-US"/>
              </w:rPr>
              <w:t>Pass</w:t>
            </w:r>
          </w:p>
          <w:p w14:paraId="2D0018A6" w14:textId="02C6CBFD" w:rsidR="002D77E5" w:rsidRDefault="002D77E5" w:rsidP="00547A18">
            <w:pPr>
              <w:rPr>
                <w:lang w:val="en-US"/>
              </w:rPr>
            </w:pPr>
            <w:r>
              <w:rPr>
                <w:noProof/>
              </w:rPr>
              <w:drawing>
                <wp:inline distT="0" distB="0" distL="0" distR="0" wp14:anchorId="5C8E740A" wp14:editId="60069765">
                  <wp:extent cx="1866900" cy="295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6900" cy="295275"/>
                          </a:xfrm>
                          <a:prstGeom prst="rect">
                            <a:avLst/>
                          </a:prstGeom>
                        </pic:spPr>
                      </pic:pic>
                    </a:graphicData>
                  </a:graphic>
                </wp:inline>
              </w:drawing>
            </w:r>
          </w:p>
          <w:p w14:paraId="5778B287" w14:textId="45140B3E" w:rsidR="002D77E5" w:rsidRDefault="002D77E5" w:rsidP="00547A18">
            <w:pPr>
              <w:rPr>
                <w:lang w:val="en-US"/>
              </w:rPr>
            </w:pPr>
          </w:p>
        </w:tc>
      </w:tr>
      <w:tr w:rsidR="00E74E9B" w14:paraId="2AADFA60" w14:textId="77777777" w:rsidTr="00081C5F">
        <w:tc>
          <w:tcPr>
            <w:tcW w:w="2072" w:type="dxa"/>
          </w:tcPr>
          <w:p w14:paraId="10ABFD80" w14:textId="196B184C" w:rsidR="00E74E9B" w:rsidRDefault="00E74E9B" w:rsidP="00547A18">
            <w:pPr>
              <w:rPr>
                <w:lang w:val="en-US"/>
              </w:rPr>
            </w:pPr>
            <w:r>
              <w:rPr>
                <w:lang w:val="en-US"/>
              </w:rPr>
              <w:t>U20</w:t>
            </w:r>
          </w:p>
        </w:tc>
        <w:tc>
          <w:tcPr>
            <w:tcW w:w="2072" w:type="dxa"/>
          </w:tcPr>
          <w:p w14:paraId="3128C7FB" w14:textId="3734AD57" w:rsidR="00E74E9B" w:rsidRDefault="00E74E9B" w:rsidP="00547A18">
            <w:pPr>
              <w:rPr>
                <w:lang w:val="en-US"/>
              </w:rPr>
            </w:pPr>
            <w:r>
              <w:rPr>
                <w:lang w:val="en-US"/>
              </w:rPr>
              <w:t>About page contains information about site with links to plugins</w:t>
            </w:r>
          </w:p>
        </w:tc>
        <w:tc>
          <w:tcPr>
            <w:tcW w:w="2073" w:type="dxa"/>
          </w:tcPr>
          <w:p w14:paraId="048CAFAB" w14:textId="77777777" w:rsidR="00E74E9B" w:rsidRDefault="00E74E9B" w:rsidP="00547A18">
            <w:pPr>
              <w:rPr>
                <w:lang w:val="en-US"/>
              </w:rPr>
            </w:pPr>
          </w:p>
        </w:tc>
        <w:tc>
          <w:tcPr>
            <w:tcW w:w="2073" w:type="dxa"/>
          </w:tcPr>
          <w:p w14:paraId="243BF18A" w14:textId="0888F9C3" w:rsidR="00E74E9B" w:rsidRDefault="00E74E9B" w:rsidP="00547A18">
            <w:pPr>
              <w:rPr>
                <w:lang w:val="en-US"/>
              </w:rPr>
            </w:pPr>
            <w:r>
              <w:rPr>
                <w:lang w:val="en-US"/>
              </w:rPr>
              <w:t>Pass</w:t>
            </w:r>
          </w:p>
        </w:tc>
      </w:tr>
      <w:tr w:rsidR="00E74E9B" w14:paraId="6E6A5838" w14:textId="77777777" w:rsidTr="00081C5F">
        <w:tc>
          <w:tcPr>
            <w:tcW w:w="2072" w:type="dxa"/>
          </w:tcPr>
          <w:p w14:paraId="79FF9743" w14:textId="02CE152A" w:rsidR="00E74E9B" w:rsidRDefault="00E74E9B" w:rsidP="00547A18">
            <w:pPr>
              <w:rPr>
                <w:lang w:val="en-US"/>
              </w:rPr>
            </w:pPr>
            <w:r>
              <w:rPr>
                <w:lang w:val="en-US"/>
              </w:rPr>
              <w:t>U20</w:t>
            </w:r>
          </w:p>
        </w:tc>
        <w:tc>
          <w:tcPr>
            <w:tcW w:w="2072" w:type="dxa"/>
          </w:tcPr>
          <w:p w14:paraId="5D5AE2EB" w14:textId="558C09E5" w:rsidR="00E74E9B" w:rsidRDefault="00E74E9B" w:rsidP="00547A18">
            <w:pPr>
              <w:rPr>
                <w:lang w:val="en-US"/>
              </w:rPr>
            </w:pPr>
            <w:r>
              <w:rPr>
                <w:lang w:val="en-US"/>
              </w:rPr>
              <w:t>Source page contains license details and link to download the source</w:t>
            </w:r>
          </w:p>
        </w:tc>
        <w:tc>
          <w:tcPr>
            <w:tcW w:w="2073" w:type="dxa"/>
          </w:tcPr>
          <w:p w14:paraId="02C03BB3" w14:textId="77777777" w:rsidR="00E74E9B" w:rsidRDefault="00E74E9B" w:rsidP="00547A18">
            <w:pPr>
              <w:rPr>
                <w:lang w:val="en-US"/>
              </w:rPr>
            </w:pPr>
          </w:p>
        </w:tc>
        <w:tc>
          <w:tcPr>
            <w:tcW w:w="2073" w:type="dxa"/>
          </w:tcPr>
          <w:p w14:paraId="23BEEBD7" w14:textId="3650DB31" w:rsidR="00E74E9B" w:rsidRDefault="00E74E9B" w:rsidP="00547A18">
            <w:pPr>
              <w:rPr>
                <w:lang w:val="en-US"/>
              </w:rPr>
            </w:pPr>
            <w:r>
              <w:rPr>
                <w:lang w:val="en-US"/>
              </w:rPr>
              <w:t>Pass</w:t>
            </w:r>
          </w:p>
        </w:tc>
      </w:tr>
    </w:tbl>
    <w:p w14:paraId="40A4B1BC" w14:textId="77777777" w:rsidR="00081C5F" w:rsidRDefault="00081C5F" w:rsidP="00D26972">
      <w:pPr>
        <w:rPr>
          <w:lang w:val="en-US"/>
        </w:rPr>
      </w:pPr>
    </w:p>
    <w:p w14:paraId="3F9CCD1D" w14:textId="77777777" w:rsidR="00081C5F" w:rsidRPr="00D26972" w:rsidRDefault="00081C5F" w:rsidP="00D26972">
      <w:pPr>
        <w:rPr>
          <w:lang w:val="en-US"/>
        </w:rPr>
      </w:pPr>
    </w:p>
    <w:p w14:paraId="4EB66C03" w14:textId="77777777" w:rsidR="00694611" w:rsidRDefault="00694611" w:rsidP="004C12FA">
      <w:pPr>
        <w:rPr>
          <w:lang w:val="en-US"/>
        </w:rPr>
      </w:pPr>
    </w:p>
    <w:p w14:paraId="52BE5848" w14:textId="4AFDF079" w:rsidR="001F35A4" w:rsidRDefault="00E65E15" w:rsidP="00E65E15">
      <w:pPr>
        <w:pStyle w:val="Heading2"/>
      </w:pPr>
      <w:bookmarkStart w:id="74" w:name="_Toc192777716"/>
      <w:r>
        <w:t>Known Bugs</w:t>
      </w:r>
    </w:p>
    <w:p w14:paraId="0AFF243B" w14:textId="5DFF016A" w:rsidR="00D92BFA" w:rsidRPr="00D92BFA" w:rsidRDefault="00D92BFA" w:rsidP="00D92BFA">
      <w:r>
        <w:t>No bugs have been recorded from the upload script. The other two parts of the project have known bugs.</w:t>
      </w:r>
    </w:p>
    <w:p w14:paraId="037140E6" w14:textId="1A224AB1" w:rsidR="00C05A7C" w:rsidRDefault="00C05A7C" w:rsidP="00C05A7C">
      <w:pPr>
        <w:pStyle w:val="Heading3"/>
      </w:pPr>
      <w:r>
        <w:t>Data logger</w:t>
      </w:r>
    </w:p>
    <w:p w14:paraId="30981CD4" w14:textId="6DD79184" w:rsidR="00C05A7C" w:rsidRDefault="00B77696" w:rsidP="00C05A7C">
      <w:r>
        <w:t xml:space="preserve">The </w:t>
      </w:r>
      <w:proofErr w:type="spellStart"/>
      <w:r>
        <w:t>c</w:t>
      </w:r>
      <w:r w:rsidR="00C05A7C">
        <w:t>ron</w:t>
      </w:r>
      <w:proofErr w:type="spellEnd"/>
      <w:r w:rsidR="00C05A7C">
        <w:t xml:space="preserve"> job </w:t>
      </w:r>
      <w:r>
        <w:t xml:space="preserve">used to start the data logger on start up works, but when the script is waiting for the GPS to retrieve a position fix it will stay in this state indefinitely. Killing </w:t>
      </w:r>
      <w:r>
        <w:lastRenderedPageBreak/>
        <w:t>the process and then starting it again will have a GPS fix almost instantly, the script will then continue to the logging stage.</w:t>
      </w:r>
    </w:p>
    <w:p w14:paraId="01F66041" w14:textId="39937F2C" w:rsidR="00B77696" w:rsidRDefault="00B77696" w:rsidP="00B77696">
      <w:pPr>
        <w:pStyle w:val="Heading3"/>
      </w:pPr>
      <w:r>
        <w:t>Visualisation Index.html page</w:t>
      </w:r>
    </w:p>
    <w:p w14:paraId="6A82992B" w14:textId="77777777" w:rsidR="00B77696" w:rsidRPr="00B77696" w:rsidRDefault="00B77696" w:rsidP="00B77696">
      <w:bookmarkStart w:id="75" w:name="_GoBack"/>
      <w:bookmarkEnd w:id="75"/>
    </w:p>
    <w:p w14:paraId="2D7CF523" w14:textId="77777777" w:rsidR="00D92BFA" w:rsidRPr="00C05A7C" w:rsidRDefault="00D92BFA" w:rsidP="00C05A7C"/>
    <w:p w14:paraId="6B4DB65E" w14:textId="16CDF887" w:rsidR="007A3E41" w:rsidRDefault="006C7832" w:rsidP="004C12FA">
      <w:pPr>
        <w:pStyle w:val="Heading1"/>
      </w:pPr>
      <w:bookmarkStart w:id="76" w:name="_Toc222978612"/>
      <w:bookmarkStart w:id="77" w:name="_Toc512724009"/>
      <w:r>
        <w:t xml:space="preserve">Critical </w:t>
      </w:r>
      <w:commentRangeStart w:id="78"/>
      <w:r w:rsidR="00711DBE">
        <w:t>Evaluation</w:t>
      </w:r>
      <w:bookmarkEnd w:id="74"/>
      <w:bookmarkEnd w:id="76"/>
      <w:commentRangeEnd w:id="78"/>
      <w:r w:rsidR="0081726A">
        <w:rPr>
          <w:rStyle w:val="CommentReference"/>
          <w:rFonts w:ascii="Arial" w:eastAsiaTheme="minorEastAsia" w:hAnsi="Arial" w:cs="Arial"/>
          <w:b w:val="0"/>
          <w:bCs w:val="0"/>
        </w:rPr>
        <w:commentReference w:id="78"/>
      </w:r>
      <w:bookmarkEnd w:id="77"/>
    </w:p>
    <w:p w14:paraId="0BC1A408" w14:textId="77777777" w:rsidR="007F42B8" w:rsidRDefault="00711DBE" w:rsidP="004C12FA">
      <w:pPr>
        <w:pStyle w:val="Heading1"/>
      </w:pPr>
      <w:bookmarkStart w:id="79" w:name="_Toc192777717"/>
      <w:bookmarkStart w:id="80" w:name="_Toc222978613"/>
      <w:bookmarkStart w:id="81" w:name="_Toc512724010"/>
      <w:commentRangeStart w:id="82"/>
      <w:r>
        <w:t>Appendices</w:t>
      </w:r>
      <w:bookmarkEnd w:id="79"/>
      <w:bookmarkEnd w:id="80"/>
      <w:commentRangeEnd w:id="82"/>
      <w:r w:rsidR="0081726A">
        <w:rPr>
          <w:rStyle w:val="CommentReference"/>
          <w:rFonts w:ascii="Arial" w:eastAsiaTheme="minorEastAsia" w:hAnsi="Arial" w:cs="Arial"/>
          <w:b w:val="0"/>
          <w:bCs w:val="0"/>
        </w:rPr>
        <w:commentReference w:id="82"/>
      </w:r>
      <w:bookmarkEnd w:id="81"/>
    </w:p>
    <w:p w14:paraId="48A86C38" w14:textId="77777777" w:rsidR="00815F7B" w:rsidRDefault="00815F7B" w:rsidP="00A17F3B">
      <w:pPr>
        <w:jc w:val="both"/>
      </w:pPr>
    </w:p>
    <w:p w14:paraId="004C7CA9" w14:textId="77777777" w:rsidR="00815F7B" w:rsidRDefault="00815F7B" w:rsidP="00815F7B">
      <w:pPr>
        <w:keepNext/>
        <w:jc w:val="both"/>
      </w:pPr>
      <w:r>
        <w:rPr>
          <w:noProof/>
          <w:lang w:eastAsia="en-GB"/>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6610" cy="3360217"/>
                    </a:xfrm>
                    <a:prstGeom prst="rect">
                      <a:avLst/>
                    </a:prstGeom>
                  </pic:spPr>
                </pic:pic>
              </a:graphicData>
            </a:graphic>
          </wp:inline>
        </w:drawing>
      </w:r>
    </w:p>
    <w:p w14:paraId="11570A7B" w14:textId="3235BB02" w:rsidR="00815F7B" w:rsidRDefault="00815F7B" w:rsidP="00815F7B">
      <w:pPr>
        <w:pStyle w:val="Caption"/>
        <w:jc w:val="center"/>
      </w:pPr>
      <w:bookmarkStart w:id="83" w:name="_Ref512695407"/>
      <w:r>
        <w:t xml:space="preserve">Appendix </w:t>
      </w:r>
      <w:r w:rsidR="0072151F">
        <w:fldChar w:fldCharType="begin"/>
      </w:r>
      <w:r w:rsidR="0072151F">
        <w:instrText xml:space="preserve"> SEQ Appendix \* ALPHABETIC </w:instrText>
      </w:r>
      <w:r w:rsidR="0072151F">
        <w:fldChar w:fldCharType="separate"/>
      </w:r>
      <w:r w:rsidR="006B5775">
        <w:rPr>
          <w:noProof/>
        </w:rPr>
        <w:t>A</w:t>
      </w:r>
      <w:r w:rsidR="0072151F">
        <w:rPr>
          <w:noProof/>
        </w:rPr>
        <w:fldChar w:fldCharType="end"/>
      </w:r>
      <w:bookmarkEnd w:id="83"/>
      <w:r w:rsidR="00A63EA9">
        <w:rPr>
          <w:noProof/>
        </w:rPr>
        <w:t xml:space="preserve"> – first 9 weeks Gantt Chart</w:t>
      </w:r>
    </w:p>
    <w:p w14:paraId="5339D52B" w14:textId="77777777" w:rsidR="00394C7D" w:rsidRDefault="00394C7D" w:rsidP="00394C7D">
      <w:pPr>
        <w:keepNext/>
        <w:jc w:val="center"/>
      </w:pPr>
      <w:r>
        <w:rPr>
          <w:noProof/>
          <w:lang w:eastAsia="en-GB"/>
        </w:rPr>
        <w:lastRenderedPageBreak/>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3343275"/>
                    </a:xfrm>
                    <a:prstGeom prst="rect">
                      <a:avLst/>
                    </a:prstGeom>
                  </pic:spPr>
                </pic:pic>
              </a:graphicData>
            </a:graphic>
          </wp:inline>
        </w:drawing>
      </w:r>
    </w:p>
    <w:p w14:paraId="6CB3BB93" w14:textId="77C46B64" w:rsidR="00A17F3B" w:rsidRDefault="00394C7D" w:rsidP="00394C7D">
      <w:pPr>
        <w:pStyle w:val="Caption"/>
        <w:jc w:val="center"/>
      </w:pPr>
      <w:bookmarkStart w:id="84" w:name="_Ref512695540"/>
      <w:r>
        <w:t xml:space="preserve">Appendix </w:t>
      </w:r>
      <w:r w:rsidR="0072151F">
        <w:fldChar w:fldCharType="begin"/>
      </w:r>
      <w:r w:rsidR="0072151F">
        <w:instrText xml:space="preserve"> SEQ Appendix \* ALPHABETIC </w:instrText>
      </w:r>
      <w:r w:rsidR="0072151F">
        <w:fldChar w:fldCharType="separate"/>
      </w:r>
      <w:r w:rsidR="006B5775">
        <w:rPr>
          <w:noProof/>
        </w:rPr>
        <w:t>B</w:t>
      </w:r>
      <w:r w:rsidR="0072151F">
        <w:rPr>
          <w:noProof/>
        </w:rPr>
        <w:fldChar w:fldCharType="end"/>
      </w:r>
      <w:bookmarkEnd w:id="84"/>
      <w:r w:rsidR="00A63EA9">
        <w:rPr>
          <w:noProof/>
        </w:rPr>
        <w:t xml:space="preserve"> – last 5 weeks Gantt Chart</w:t>
      </w:r>
    </w:p>
    <w:p w14:paraId="462FEA77" w14:textId="4263AFFD" w:rsidR="00394C7D" w:rsidRDefault="00394C7D" w:rsidP="00A17F3B"/>
    <w:p w14:paraId="3B21DCA6" w14:textId="77777777" w:rsidR="00047EB1" w:rsidRDefault="00047EB1" w:rsidP="00047EB1">
      <w:pPr>
        <w:keepNext/>
        <w:jc w:val="center"/>
      </w:pPr>
      <w:r>
        <w:rPr>
          <w:bCs/>
          <w:noProof/>
          <w:lang w:eastAsia="en-GB"/>
        </w:rPr>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38275FB2" w:rsidR="00047EB1" w:rsidRDefault="00047EB1" w:rsidP="00047EB1">
      <w:pPr>
        <w:pStyle w:val="Caption"/>
        <w:jc w:val="center"/>
      </w:pPr>
      <w:bookmarkStart w:id="85" w:name="_Ref512699832"/>
      <w:r>
        <w:t xml:space="preserve">Appendix </w:t>
      </w:r>
      <w:r w:rsidR="0072151F">
        <w:fldChar w:fldCharType="begin"/>
      </w:r>
      <w:r w:rsidR="0072151F">
        <w:instrText xml:space="preserve"> SEQ Appendix \* ALPHABETIC </w:instrText>
      </w:r>
      <w:r w:rsidR="0072151F">
        <w:fldChar w:fldCharType="separate"/>
      </w:r>
      <w:r w:rsidR="006B5775">
        <w:rPr>
          <w:noProof/>
        </w:rPr>
        <w:t>C</w:t>
      </w:r>
      <w:r w:rsidR="0072151F">
        <w:rPr>
          <w:noProof/>
        </w:rPr>
        <w:fldChar w:fldCharType="end"/>
      </w:r>
      <w:bookmarkEnd w:id="85"/>
      <w:r w:rsidR="00A63EA9">
        <w:rPr>
          <w:noProof/>
        </w:rPr>
        <w:t xml:space="preserve"> – Chosen air quality sensor</w:t>
      </w:r>
    </w:p>
    <w:p w14:paraId="28C9D545" w14:textId="77777777" w:rsidR="00B27172" w:rsidRDefault="008A33EE" w:rsidP="00B27172">
      <w:pPr>
        <w:keepNext/>
        <w:jc w:val="center"/>
      </w:pPr>
      <w:r>
        <w:rPr>
          <w:noProof/>
          <w:lang w:eastAsia="en-GB"/>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11305114" w:rsidR="00B27172" w:rsidRDefault="00B27172" w:rsidP="00B27172">
      <w:pPr>
        <w:pStyle w:val="Caption"/>
        <w:jc w:val="center"/>
      </w:pPr>
      <w:bookmarkStart w:id="86" w:name="_Ref512724061"/>
      <w:r>
        <w:t xml:space="preserve">Appendix </w:t>
      </w:r>
      <w:r w:rsidR="0072151F">
        <w:fldChar w:fldCharType="begin"/>
      </w:r>
      <w:r w:rsidR="0072151F">
        <w:instrText xml:space="preserve"> SEQ Appendix \* ALPHABETIC </w:instrText>
      </w:r>
      <w:r w:rsidR="0072151F">
        <w:fldChar w:fldCharType="separate"/>
      </w:r>
      <w:r w:rsidR="006B5775">
        <w:rPr>
          <w:noProof/>
        </w:rPr>
        <w:t>D</w:t>
      </w:r>
      <w:r w:rsidR="0072151F">
        <w:rPr>
          <w:noProof/>
        </w:rPr>
        <w:fldChar w:fldCharType="end"/>
      </w:r>
      <w:bookmarkEnd w:id="86"/>
      <w:r w:rsidR="00A63EA9">
        <w:rPr>
          <w:noProof/>
        </w:rPr>
        <w:t>- chosen GPS</w:t>
      </w:r>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lastRenderedPageBreak/>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27A7A5D5" w:rsidR="00B27172" w:rsidRPr="00B27172" w:rsidRDefault="00B27172" w:rsidP="00B27172">
      <w:pPr>
        <w:pStyle w:val="Caption"/>
        <w:jc w:val="center"/>
      </w:pPr>
      <w:bookmarkStart w:id="87" w:name="_Ref512724075"/>
      <w:r>
        <w:t xml:space="preserve">Appendix </w:t>
      </w:r>
      <w:r w:rsidR="0072151F">
        <w:fldChar w:fldCharType="begin"/>
      </w:r>
      <w:r w:rsidR="0072151F">
        <w:instrText xml:space="preserve"> SEQ Appendix \* ALPHABETIC </w:instrText>
      </w:r>
      <w:r w:rsidR="0072151F">
        <w:fldChar w:fldCharType="separate"/>
      </w:r>
      <w:r w:rsidR="006B5775">
        <w:rPr>
          <w:noProof/>
        </w:rPr>
        <w:t>E</w:t>
      </w:r>
      <w:r w:rsidR="0072151F">
        <w:rPr>
          <w:noProof/>
        </w:rPr>
        <w:fldChar w:fldCharType="end"/>
      </w:r>
      <w:bookmarkEnd w:id="87"/>
      <w:r w:rsidR="00A63EA9">
        <w:rPr>
          <w:noProof/>
        </w:rPr>
        <w:t xml:space="preserve"> – example of log file design</w:t>
      </w:r>
    </w:p>
    <w:tbl>
      <w:tblPr>
        <w:tblStyle w:val="TableGrid"/>
        <w:tblW w:w="0" w:type="auto"/>
        <w:tblLook w:val="04A0" w:firstRow="1" w:lastRow="0" w:firstColumn="1" w:lastColumn="0" w:noHBand="0" w:noVBand="1"/>
      </w:tblPr>
      <w:tblGrid>
        <w:gridCol w:w="8290"/>
      </w:tblGrid>
      <w:tr w:rsidR="00B9184E" w14:paraId="206678C5" w14:textId="77777777" w:rsidTr="00B9184E">
        <w:tc>
          <w:tcPr>
            <w:tcW w:w="8290" w:type="dxa"/>
          </w:tcPr>
          <w:p w14:paraId="0001C1EF" w14:textId="77777777" w:rsidR="00B9184E" w:rsidRDefault="00B9184E" w:rsidP="00B9184E">
            <w:r>
              <w:t>[</w:t>
            </w:r>
            <w:proofErr w:type="spellStart"/>
            <w:r>
              <w:t>pishare</w:t>
            </w:r>
            <w:proofErr w:type="spellEnd"/>
            <w:r>
              <w:t>]</w:t>
            </w:r>
          </w:p>
          <w:p w14:paraId="5E799DA0" w14:textId="77777777" w:rsidR="00B9184E" w:rsidRDefault="00B9184E" w:rsidP="00B9184E">
            <w:r>
              <w:t xml:space="preserve">comment = pi </w:t>
            </w:r>
            <w:proofErr w:type="spellStart"/>
            <w:r>
              <w:t>dir</w:t>
            </w:r>
            <w:proofErr w:type="spellEnd"/>
          </w:p>
          <w:p w14:paraId="7AA0FEFB" w14:textId="77777777" w:rsidR="00B9184E" w:rsidRDefault="00B9184E" w:rsidP="00B9184E">
            <w:r>
              <w:t>path = /home/pi</w:t>
            </w:r>
          </w:p>
          <w:p w14:paraId="0D62D48E" w14:textId="77777777" w:rsidR="00B9184E" w:rsidRDefault="00B9184E" w:rsidP="00B9184E">
            <w:proofErr w:type="spellStart"/>
            <w:r>
              <w:t>browseable</w:t>
            </w:r>
            <w:proofErr w:type="spellEnd"/>
            <w:r>
              <w:t xml:space="preserve"> = yes</w:t>
            </w:r>
          </w:p>
          <w:p w14:paraId="2380F852" w14:textId="77777777" w:rsidR="00B9184E" w:rsidRDefault="00B9184E" w:rsidP="00B9184E">
            <w:r>
              <w:t>writeable = yes</w:t>
            </w:r>
          </w:p>
          <w:p w14:paraId="25C32620" w14:textId="77777777" w:rsidR="00B9184E" w:rsidRDefault="00B9184E" w:rsidP="00B9184E">
            <w:r>
              <w:t>only guest = no</w:t>
            </w:r>
          </w:p>
          <w:p w14:paraId="4A9A6647" w14:textId="77777777" w:rsidR="00B9184E" w:rsidRDefault="00B9184E" w:rsidP="00B9184E">
            <w:r>
              <w:t>create mask = 0777</w:t>
            </w:r>
          </w:p>
          <w:p w14:paraId="205284AA" w14:textId="77777777" w:rsidR="00B9184E" w:rsidRDefault="00B9184E" w:rsidP="00B9184E">
            <w:r>
              <w:t>directory mask = 0777</w:t>
            </w:r>
          </w:p>
          <w:p w14:paraId="58F3EA0A" w14:textId="3B86826D" w:rsidR="00B9184E" w:rsidRDefault="00B9184E" w:rsidP="00B9184E">
            <w:pPr>
              <w:keepNext/>
            </w:pPr>
            <w:r>
              <w:t>public = no</w:t>
            </w:r>
          </w:p>
        </w:tc>
      </w:tr>
    </w:tbl>
    <w:p w14:paraId="72E70704" w14:textId="56EE30C2" w:rsidR="00B27172" w:rsidRDefault="00B9184E" w:rsidP="00B9184E">
      <w:pPr>
        <w:pStyle w:val="Caption"/>
        <w:jc w:val="center"/>
      </w:pPr>
      <w:bookmarkStart w:id="88" w:name="_Ref512802780"/>
      <w:r>
        <w:t xml:space="preserve">Appendix </w:t>
      </w:r>
      <w:r w:rsidR="0072151F">
        <w:fldChar w:fldCharType="begin"/>
      </w:r>
      <w:r w:rsidR="0072151F">
        <w:instrText xml:space="preserve"> SEQ Appendix \* ALPHABETIC </w:instrText>
      </w:r>
      <w:r w:rsidR="0072151F">
        <w:fldChar w:fldCharType="separate"/>
      </w:r>
      <w:r w:rsidR="006B5775">
        <w:rPr>
          <w:noProof/>
        </w:rPr>
        <w:t>F</w:t>
      </w:r>
      <w:r w:rsidR="0072151F">
        <w:rPr>
          <w:noProof/>
        </w:rPr>
        <w:fldChar w:fldCharType="end"/>
      </w:r>
      <w:bookmarkEnd w:id="88"/>
      <w:r>
        <w:t xml:space="preserve"> </w:t>
      </w:r>
      <w:bookmarkStart w:id="89" w:name="_Ref512802776"/>
      <w:r>
        <w:t>- Samba file example</w:t>
      </w:r>
      <w:bookmarkEnd w:id="89"/>
    </w:p>
    <w:p w14:paraId="16043F47" w14:textId="77777777" w:rsidR="00B27172" w:rsidRPr="00B27172" w:rsidRDefault="00B27172" w:rsidP="00B27172"/>
    <w:p w14:paraId="3742BF02" w14:textId="77777777" w:rsidR="002B67EA" w:rsidRPr="004F1DC9" w:rsidRDefault="002B67EA" w:rsidP="004C12FA">
      <w:pPr>
        <w:pStyle w:val="AppendixSection"/>
      </w:pPr>
      <w:bookmarkStart w:id="90" w:name="_Toc222978614"/>
      <w:bookmarkStart w:id="91" w:name="_Toc512724011"/>
      <w:r w:rsidRPr="004F1DC9">
        <w:t>Thi</w:t>
      </w:r>
      <w:r w:rsidR="00031FBA" w:rsidRPr="004F1DC9">
        <w:t>rd</w:t>
      </w:r>
      <w:r w:rsidR="00F56705" w:rsidRPr="004F1DC9">
        <w:t>-</w:t>
      </w:r>
      <w:r w:rsidRPr="004F1DC9">
        <w:t>Party Code</w:t>
      </w:r>
      <w:r w:rsidR="0042405C" w:rsidRPr="004F1DC9">
        <w:t xml:space="preserve"> and </w:t>
      </w:r>
      <w:commentRangeStart w:id="92"/>
      <w:r w:rsidR="0042405C" w:rsidRPr="004F1DC9">
        <w:t>Libraries</w:t>
      </w:r>
      <w:bookmarkEnd w:id="90"/>
      <w:commentRangeEnd w:id="92"/>
      <w:r w:rsidR="0081726A">
        <w:rPr>
          <w:rStyle w:val="CommentReference"/>
          <w:rFonts w:ascii="Arial" w:eastAsiaTheme="minorEastAsia" w:hAnsi="Arial" w:cs="Arial"/>
          <w:b w:val="0"/>
          <w:bCs w:val="0"/>
        </w:rPr>
        <w:commentReference w:id="92"/>
      </w:r>
      <w:bookmarkEnd w:id="91"/>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br w:type="page"/>
      </w:r>
    </w:p>
    <w:p w14:paraId="2D634624" w14:textId="77777777" w:rsidR="00D61D84" w:rsidRDefault="00D61D84" w:rsidP="004C12FA">
      <w:pPr>
        <w:pStyle w:val="AppendixSection"/>
      </w:pPr>
      <w:bookmarkStart w:id="93" w:name="_Toc512724012"/>
      <w:bookmarkStart w:id="94" w:name="_Toc222978615"/>
      <w:r w:rsidRPr="00D61D84">
        <w:lastRenderedPageBreak/>
        <w:t xml:space="preserve">Ethics </w:t>
      </w:r>
      <w:commentRangeStart w:id="95"/>
      <w:r w:rsidRPr="00D61D84">
        <w:t>Submission</w:t>
      </w:r>
      <w:commentRangeEnd w:id="95"/>
      <w:r w:rsidR="0081726A">
        <w:rPr>
          <w:rStyle w:val="CommentReference"/>
          <w:rFonts w:ascii="Arial" w:eastAsiaTheme="minorEastAsia" w:hAnsi="Arial" w:cs="Arial"/>
          <w:b w:val="0"/>
          <w:bCs w:val="0"/>
        </w:rPr>
        <w:commentReference w:id="95"/>
      </w:r>
      <w:bookmarkEnd w:id="93"/>
    </w:p>
    <w:p w14:paraId="7B19D2C7" w14:textId="77777777" w:rsidR="002B0070" w:rsidRDefault="002B0070" w:rsidP="004C12FA">
      <w:pPr>
        <w:pStyle w:val="AppendixSection"/>
      </w:pPr>
      <w:bookmarkStart w:id="96" w:name="_Toc512724013"/>
      <w:r>
        <w:t xml:space="preserve">Code </w:t>
      </w:r>
      <w:commentRangeStart w:id="97"/>
      <w:r>
        <w:t>Samples</w:t>
      </w:r>
      <w:bookmarkEnd w:id="94"/>
      <w:commentRangeEnd w:id="97"/>
      <w:r w:rsidR="0081726A">
        <w:rPr>
          <w:rStyle w:val="CommentReference"/>
          <w:rFonts w:ascii="Arial" w:eastAsiaTheme="minorEastAsia" w:hAnsi="Arial" w:cs="Arial"/>
          <w:b w:val="0"/>
          <w:bCs w:val="0"/>
        </w:rPr>
        <w:commentReference w:id="97"/>
      </w:r>
      <w:bookmarkEnd w:id="96"/>
    </w:p>
    <w:p w14:paraId="641B40D6" w14:textId="21619B3D" w:rsidR="004D45DD" w:rsidRDefault="004D45DD" w:rsidP="004C12FA">
      <w:bookmarkStart w:id="98" w:name="_Toc192777719"/>
    </w:p>
    <w:tbl>
      <w:tblPr>
        <w:tblStyle w:val="TableGrid"/>
        <w:tblW w:w="0" w:type="auto"/>
        <w:jc w:val="center"/>
        <w:tblLook w:val="04A0" w:firstRow="1" w:lastRow="0" w:firstColumn="1" w:lastColumn="0" w:noHBand="0" w:noVBand="1"/>
      </w:tblPr>
      <w:tblGrid>
        <w:gridCol w:w="8290"/>
      </w:tblGrid>
      <w:tr w:rsidR="00E17DF2" w14:paraId="34516946" w14:textId="77777777" w:rsidTr="00E17DF2">
        <w:trPr>
          <w:jc w:val="center"/>
        </w:trPr>
        <w:tc>
          <w:tcPr>
            <w:tcW w:w="8290" w:type="dxa"/>
          </w:tcPr>
          <w:p w14:paraId="09830CA5" w14:textId="77777777" w:rsidR="00E17DF2" w:rsidRPr="004E41EA" w:rsidRDefault="00E17DF2" w:rsidP="004C12FA">
            <w:pPr>
              <w:rPr>
                <w:rFonts w:ascii="Courier" w:hAnsi="Courier"/>
                <w:i/>
              </w:rPr>
            </w:pPr>
            <w:r w:rsidRPr="004E41EA">
              <w:rPr>
                <w:rFonts w:ascii="Courier" w:hAnsi="Courier"/>
                <w:i/>
              </w:rPr>
              <w:t xml:space="preserve">message = </w:t>
            </w:r>
            <w:proofErr w:type="spellStart"/>
            <w:proofErr w:type="gramStart"/>
            <w:r w:rsidRPr="004E41EA">
              <w:rPr>
                <w:rFonts w:ascii="Courier" w:hAnsi="Courier"/>
                <w:i/>
              </w:rPr>
              <w:t>serial.readline</w:t>
            </w:r>
            <w:proofErr w:type="spellEnd"/>
            <w:proofErr w:type="gramEnd"/>
            <w:r w:rsidRPr="004E41EA">
              <w:rPr>
                <w:rFonts w:ascii="Courier" w:hAnsi="Courier"/>
                <w:i/>
              </w:rPr>
              <w:t>().decode('utf-8').replace('\r\n','')</w:t>
            </w:r>
          </w:p>
          <w:p w14:paraId="25E5446A" w14:textId="77777777" w:rsidR="00E17DF2" w:rsidRPr="004E41EA" w:rsidRDefault="00E17DF2" w:rsidP="00E17DF2">
            <w:pPr>
              <w:rPr>
                <w:rFonts w:ascii="Courier" w:hAnsi="Courier"/>
                <w:i/>
              </w:rPr>
            </w:pPr>
            <w:proofErr w:type="spellStart"/>
            <w:r w:rsidRPr="004E41EA">
              <w:rPr>
                <w:rFonts w:ascii="Courier" w:hAnsi="Courier"/>
                <w:i/>
              </w:rPr>
              <w:t>gpgga_message</w:t>
            </w:r>
            <w:proofErr w:type="spellEnd"/>
            <w:r w:rsidRPr="004E41EA">
              <w:rPr>
                <w:rFonts w:ascii="Courier" w:hAnsi="Courier"/>
                <w:i/>
              </w:rPr>
              <w:t xml:space="preserve"> = </w:t>
            </w:r>
            <w:proofErr w:type="spellStart"/>
            <w:proofErr w:type="gramStart"/>
            <w:r w:rsidRPr="004E41EA">
              <w:rPr>
                <w:rFonts w:ascii="Courier" w:hAnsi="Courier"/>
                <w:i/>
              </w:rPr>
              <w:t>dict</w:t>
            </w:r>
            <w:proofErr w:type="spellEnd"/>
            <w:r w:rsidRPr="004E41EA">
              <w:rPr>
                <w:rFonts w:ascii="Courier" w:hAnsi="Courier"/>
                <w:i/>
              </w:rPr>
              <w:t>(</w:t>
            </w:r>
            <w:proofErr w:type="gramEnd"/>
            <w:r w:rsidRPr="004E41EA">
              <w:rPr>
                <w:rFonts w:ascii="Courier" w:hAnsi="Courier"/>
                <w:i/>
              </w:rPr>
              <w:t>zip(["</w:t>
            </w:r>
            <w:proofErr w:type="spellStart"/>
            <w:r w:rsidRPr="004E41EA">
              <w:rPr>
                <w:rFonts w:ascii="Courier" w:hAnsi="Courier"/>
                <w:i/>
              </w:rPr>
              <w:t>message_ID</w:t>
            </w:r>
            <w:proofErr w:type="spellEnd"/>
            <w:r w:rsidRPr="004E41EA">
              <w:rPr>
                <w:rFonts w:ascii="Courier" w:hAnsi="Courier"/>
                <w:i/>
              </w:rPr>
              <w:t>",</w:t>
            </w:r>
          </w:p>
          <w:p w14:paraId="677E4B55" w14:textId="2F1213BF"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"timestamp",</w:t>
            </w:r>
          </w:p>
          <w:p w14:paraId="731CD7E3" w14:textId="7F04EA1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"latitude",</w:t>
            </w:r>
          </w:p>
          <w:p w14:paraId="349321C4" w14:textId="5F738BD3"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ns_indicator</w:t>
            </w:r>
            <w:proofErr w:type="spellEnd"/>
            <w:r w:rsidRPr="004E41EA">
              <w:rPr>
                <w:rFonts w:ascii="Courier" w:hAnsi="Courier"/>
                <w:i/>
              </w:rPr>
              <w:t>",</w:t>
            </w:r>
          </w:p>
          <w:p w14:paraId="0B833140" w14:textId="466B4AB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"longitude",</w:t>
            </w:r>
          </w:p>
          <w:p w14:paraId="43051DF2" w14:textId="762E8D3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ew_indicator</w:t>
            </w:r>
            <w:proofErr w:type="spellEnd"/>
            <w:r w:rsidRPr="004E41EA">
              <w:rPr>
                <w:rFonts w:ascii="Courier" w:hAnsi="Courier"/>
                <w:i/>
              </w:rPr>
              <w:t>",</w:t>
            </w:r>
          </w:p>
          <w:p w14:paraId="365AA182" w14:textId="1CBDD6EE"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position_fix_indicator</w:t>
            </w:r>
            <w:proofErr w:type="spellEnd"/>
            <w:r w:rsidRPr="004E41EA">
              <w:rPr>
                <w:rFonts w:ascii="Courier" w:hAnsi="Courier"/>
                <w:i/>
              </w:rPr>
              <w:t>",</w:t>
            </w:r>
          </w:p>
          <w:p w14:paraId="4DF2D4D6" w14:textId="2B766F73"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satellites_used</w:t>
            </w:r>
            <w:proofErr w:type="spellEnd"/>
            <w:r w:rsidRPr="004E41EA">
              <w:rPr>
                <w:rFonts w:ascii="Courier" w:hAnsi="Courier"/>
                <w:i/>
              </w:rPr>
              <w:t>",</w:t>
            </w:r>
          </w:p>
          <w:p w14:paraId="77DC030F" w14:textId="695710BB"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"HDOP",</w:t>
            </w:r>
          </w:p>
          <w:p w14:paraId="4E6E572D" w14:textId="30CEAD79"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msl_altitude</w:t>
            </w:r>
            <w:proofErr w:type="spellEnd"/>
            <w:r w:rsidRPr="004E41EA">
              <w:rPr>
                <w:rFonts w:ascii="Courier" w:hAnsi="Courier"/>
                <w:i/>
              </w:rPr>
              <w:t>",</w:t>
            </w:r>
          </w:p>
          <w:p w14:paraId="7A133595" w14:textId="31F1301C"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"units",</w:t>
            </w:r>
          </w:p>
          <w:p w14:paraId="4DFB85F8" w14:textId="259862DA"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geoal_seperation</w:t>
            </w:r>
            <w:proofErr w:type="spellEnd"/>
            <w:r w:rsidRPr="004E41EA">
              <w:rPr>
                <w:rFonts w:ascii="Courier" w:hAnsi="Courier"/>
                <w:i/>
              </w:rPr>
              <w:t>",</w:t>
            </w:r>
          </w:p>
          <w:p w14:paraId="454F6A36" w14:textId="17618868"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"units",</w:t>
            </w:r>
          </w:p>
          <w:p w14:paraId="12AA81C5" w14:textId="7C0133CA"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age_of_diff_corr</w:t>
            </w:r>
            <w:proofErr w:type="spellEnd"/>
            <w:r w:rsidRPr="004E41EA">
              <w:rPr>
                <w:rFonts w:ascii="Courier" w:hAnsi="Courier"/>
                <w:i/>
              </w:rPr>
              <w:t>",</w:t>
            </w:r>
          </w:p>
          <w:p w14:paraId="5C729F2D" w14:textId="23F3574A" w:rsidR="00E17DF2" w:rsidRDefault="00E17DF2" w:rsidP="00E17DF2">
            <w:pPr>
              <w:keepNext/>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"checksum"</w:t>
            </w:r>
            <w:proofErr w:type="gramStart"/>
            <w:r w:rsidRPr="004E41EA">
              <w:rPr>
                <w:rFonts w:ascii="Courier" w:hAnsi="Courier"/>
                <w:i/>
              </w:rPr>
              <w:t>],</w:t>
            </w:r>
            <w:proofErr w:type="spellStart"/>
            <w:r w:rsidRPr="004E41EA">
              <w:rPr>
                <w:rFonts w:ascii="Courier" w:hAnsi="Courier"/>
                <w:i/>
              </w:rPr>
              <w:t>message</w:t>
            </w:r>
            <w:proofErr w:type="gramEnd"/>
            <w:r w:rsidRPr="004E41EA">
              <w:rPr>
                <w:rFonts w:ascii="Courier" w:hAnsi="Courier"/>
                <w:i/>
              </w:rPr>
              <w:t>.split</w:t>
            </w:r>
            <w:proofErr w:type="spellEnd"/>
            <w:r w:rsidRPr="004E41EA">
              <w:rPr>
                <w:rFonts w:ascii="Courier" w:hAnsi="Courier"/>
                <w:i/>
              </w:rPr>
              <w:t>(",")))</w:t>
            </w:r>
          </w:p>
        </w:tc>
      </w:tr>
    </w:tbl>
    <w:p w14:paraId="388D3878" w14:textId="5C1F4EC4" w:rsidR="00E17DF2" w:rsidRDefault="00E17DF2" w:rsidP="00E17DF2">
      <w:pPr>
        <w:pStyle w:val="Caption"/>
        <w:jc w:val="center"/>
      </w:pPr>
      <w:bookmarkStart w:id="99" w:name="_Ref512811198"/>
      <w:r>
        <w:t xml:space="preserve">Appendix </w:t>
      </w:r>
      <w:r w:rsidR="0072151F">
        <w:fldChar w:fldCharType="begin"/>
      </w:r>
      <w:r w:rsidR="0072151F">
        <w:instrText xml:space="preserve"> SEQ Appendix \* ALPHABETIC </w:instrText>
      </w:r>
      <w:r w:rsidR="0072151F">
        <w:fldChar w:fldCharType="separate"/>
      </w:r>
      <w:r w:rsidR="006B5775">
        <w:rPr>
          <w:noProof/>
        </w:rPr>
        <w:t>G</w:t>
      </w:r>
      <w:r w:rsidR="0072151F">
        <w:rPr>
          <w:noProof/>
        </w:rPr>
        <w:fldChar w:fldCharType="end"/>
      </w:r>
      <w:bookmarkEnd w:id="99"/>
      <w:r>
        <w:t xml:space="preserve"> - reading from serial</w:t>
      </w:r>
    </w:p>
    <w:tbl>
      <w:tblPr>
        <w:tblStyle w:val="TableGrid"/>
        <w:tblW w:w="0" w:type="auto"/>
        <w:tblLook w:val="04A0" w:firstRow="1" w:lastRow="0" w:firstColumn="1" w:lastColumn="0" w:noHBand="0" w:noVBand="1"/>
      </w:tblPr>
      <w:tblGrid>
        <w:gridCol w:w="8290"/>
      </w:tblGrid>
      <w:tr w:rsidR="00035840" w14:paraId="6F066BF4" w14:textId="77777777" w:rsidTr="00035840">
        <w:tc>
          <w:tcPr>
            <w:tcW w:w="8290" w:type="dxa"/>
          </w:tcPr>
          <w:p w14:paraId="28B19DCE" w14:textId="5333F09E" w:rsidR="00035840" w:rsidRPr="004E41EA" w:rsidRDefault="00035840" w:rsidP="00035840">
            <w:pPr>
              <w:rPr>
                <w:rFonts w:ascii="Courier" w:hAnsi="Courier"/>
                <w:i/>
              </w:rPr>
            </w:pPr>
            <w:r w:rsidRPr="004E41EA">
              <w:rPr>
                <w:rFonts w:ascii="Courier" w:hAnsi="Courier"/>
                <w:i/>
              </w:rPr>
              <w:t xml:space="preserve">import </w:t>
            </w:r>
            <w:proofErr w:type="spellStart"/>
            <w:r w:rsidRPr="004E41EA">
              <w:rPr>
                <w:rFonts w:ascii="Courier" w:hAnsi="Courier"/>
                <w:i/>
              </w:rPr>
              <w:t>smbus</w:t>
            </w:r>
            <w:proofErr w:type="spellEnd"/>
          </w:p>
          <w:p w14:paraId="0AA2C088" w14:textId="77777777" w:rsidR="00035840" w:rsidRPr="004E41EA" w:rsidRDefault="00035840" w:rsidP="00035840">
            <w:pPr>
              <w:rPr>
                <w:rFonts w:ascii="Courier" w:hAnsi="Courier"/>
                <w:i/>
              </w:rPr>
            </w:pPr>
          </w:p>
          <w:p w14:paraId="40FFC306" w14:textId="33D5DEB5" w:rsidR="00035840" w:rsidRPr="004E41EA" w:rsidRDefault="00035840" w:rsidP="00035840">
            <w:pPr>
              <w:rPr>
                <w:rFonts w:ascii="Courier" w:hAnsi="Courier"/>
                <w:i/>
              </w:rPr>
            </w:pPr>
            <w:r w:rsidRPr="004E41EA">
              <w:rPr>
                <w:rFonts w:ascii="Courier" w:hAnsi="Courier"/>
                <w:i/>
              </w:rPr>
              <w:t>BUS=</w:t>
            </w:r>
            <w:proofErr w:type="spellStart"/>
            <w:r w:rsidRPr="004E41EA">
              <w:rPr>
                <w:rFonts w:ascii="Courier" w:hAnsi="Courier"/>
                <w:i/>
              </w:rPr>
              <w:t>smbus.SMBus</w:t>
            </w:r>
            <w:proofErr w:type="spellEnd"/>
            <w:r w:rsidRPr="004E41EA">
              <w:rPr>
                <w:rFonts w:ascii="Courier" w:hAnsi="Courier"/>
                <w:i/>
              </w:rPr>
              <w:t>(1)</w:t>
            </w:r>
          </w:p>
          <w:p w14:paraId="2ECDA510" w14:textId="77777777" w:rsidR="00035840" w:rsidRPr="004E41EA" w:rsidRDefault="00035840" w:rsidP="00035840">
            <w:pPr>
              <w:rPr>
                <w:rFonts w:ascii="Courier" w:hAnsi="Courier"/>
                <w:i/>
              </w:rPr>
            </w:pPr>
          </w:p>
          <w:p w14:paraId="52A6C8BD" w14:textId="3CDAC025" w:rsidR="00035840" w:rsidRPr="004E41EA" w:rsidRDefault="00035840" w:rsidP="00035840">
            <w:pPr>
              <w:rPr>
                <w:rFonts w:ascii="Courier" w:hAnsi="Courier"/>
                <w:i/>
              </w:rPr>
            </w:pPr>
            <w:r w:rsidRPr="004E41EA">
              <w:rPr>
                <w:rFonts w:ascii="Courier" w:hAnsi="Courier"/>
                <w:i/>
              </w:rPr>
              <w:t>ADDRESS = 0x5a</w:t>
            </w:r>
          </w:p>
          <w:p w14:paraId="4A6DBD5D" w14:textId="79361202" w:rsidR="00035840" w:rsidRDefault="00035840" w:rsidP="00035840">
            <w:pPr>
              <w:keepNext/>
            </w:pPr>
            <w:r w:rsidRPr="004E41EA">
              <w:rPr>
                <w:rFonts w:ascii="Courier" w:hAnsi="Courier"/>
                <w:i/>
              </w:rPr>
              <w:t>print(</w:t>
            </w:r>
            <w:proofErr w:type="spellStart"/>
            <w:r w:rsidRPr="004E41EA">
              <w:rPr>
                <w:rFonts w:ascii="Courier" w:hAnsi="Courier"/>
                <w:i/>
              </w:rPr>
              <w:t>BUS.read_byte_data</w:t>
            </w:r>
            <w:proofErr w:type="spellEnd"/>
            <w:r w:rsidRPr="004E41EA">
              <w:rPr>
                <w:rFonts w:ascii="Courier" w:hAnsi="Courier"/>
                <w:i/>
              </w:rPr>
              <w:t>(ADDRESS,0))</w:t>
            </w:r>
          </w:p>
        </w:tc>
      </w:tr>
    </w:tbl>
    <w:p w14:paraId="51DE6A5C" w14:textId="1F3400E7" w:rsidR="00035840" w:rsidRDefault="00035840" w:rsidP="00035840">
      <w:pPr>
        <w:pStyle w:val="Caption"/>
        <w:jc w:val="center"/>
      </w:pPr>
      <w:bookmarkStart w:id="100" w:name="_Ref512868202"/>
      <w:r>
        <w:t xml:space="preserve">Appendix </w:t>
      </w:r>
      <w:r w:rsidR="0072151F">
        <w:fldChar w:fldCharType="begin"/>
      </w:r>
      <w:r w:rsidR="0072151F">
        <w:instrText xml:space="preserve"> SEQ Appendix \* ALPHABETIC </w:instrText>
      </w:r>
      <w:r w:rsidR="0072151F">
        <w:fldChar w:fldCharType="separate"/>
      </w:r>
      <w:r w:rsidR="006B5775">
        <w:rPr>
          <w:noProof/>
        </w:rPr>
        <w:t>H</w:t>
      </w:r>
      <w:r w:rsidR="0072151F">
        <w:rPr>
          <w:noProof/>
        </w:rPr>
        <w:fldChar w:fldCharType="end"/>
      </w:r>
      <w:r>
        <w:t xml:space="preserve"> - Requesting data using </w:t>
      </w:r>
      <w:proofErr w:type="spellStart"/>
      <w:r>
        <w:t>SMBus</w:t>
      </w:r>
      <w:bookmarkEnd w:id="100"/>
      <w:proofErr w:type="spellEnd"/>
    </w:p>
    <w:tbl>
      <w:tblPr>
        <w:tblStyle w:val="TableGrid"/>
        <w:tblW w:w="0" w:type="auto"/>
        <w:tblLook w:val="04A0" w:firstRow="1" w:lastRow="0" w:firstColumn="1" w:lastColumn="0" w:noHBand="0" w:noVBand="1"/>
      </w:tblPr>
      <w:tblGrid>
        <w:gridCol w:w="8290"/>
      </w:tblGrid>
      <w:tr w:rsidR="000B0D29" w:rsidRPr="004E41EA" w14:paraId="4DC86682" w14:textId="77777777" w:rsidTr="000B0D29">
        <w:tc>
          <w:tcPr>
            <w:tcW w:w="8516" w:type="dxa"/>
          </w:tcPr>
          <w:p w14:paraId="7FCD0942" w14:textId="77777777" w:rsidR="007E38CA" w:rsidRPr="004E41EA" w:rsidRDefault="007E38CA" w:rsidP="007E38CA">
            <w:pPr>
              <w:rPr>
                <w:rFonts w:ascii="Courier New" w:hAnsi="Courier New" w:cs="Courier New"/>
                <w:i/>
              </w:rPr>
            </w:pPr>
            <w:proofErr w:type="gramStart"/>
            <w:r w:rsidRPr="004E41EA">
              <w:rPr>
                <w:rFonts w:ascii="Courier New" w:hAnsi="Courier New" w:cs="Courier New"/>
                <w:i/>
              </w:rPr>
              <w:t>&lt;!DOCTYPE</w:t>
            </w:r>
            <w:proofErr w:type="gramEnd"/>
            <w:r w:rsidRPr="004E41EA">
              <w:rPr>
                <w:rFonts w:ascii="Courier New" w:hAnsi="Courier New" w:cs="Courier New"/>
                <w:i/>
              </w:rPr>
              <w:t xml:space="preserve"> html&gt;</w:t>
            </w:r>
          </w:p>
          <w:p w14:paraId="77E9238E" w14:textId="77777777" w:rsidR="007E38CA" w:rsidRPr="004E41EA" w:rsidRDefault="007E38CA" w:rsidP="007E38CA">
            <w:pPr>
              <w:rPr>
                <w:rFonts w:ascii="Courier New" w:hAnsi="Courier New" w:cs="Courier New"/>
                <w:i/>
              </w:rPr>
            </w:pPr>
            <w:r w:rsidRPr="004E41EA">
              <w:rPr>
                <w:rFonts w:ascii="Courier New" w:hAnsi="Courier New" w:cs="Courier New"/>
                <w:i/>
              </w:rPr>
              <w:t xml:space="preserve">&lt;html </w:t>
            </w:r>
            <w:proofErr w:type="spellStart"/>
            <w:r w:rsidRPr="004E41EA">
              <w:rPr>
                <w:rFonts w:ascii="Courier New" w:hAnsi="Courier New" w:cs="Courier New"/>
                <w:i/>
              </w:rPr>
              <w:t>lang</w:t>
            </w:r>
            <w:proofErr w:type="spellEnd"/>
            <w:r w:rsidRPr="004E41EA">
              <w:rPr>
                <w:rFonts w:ascii="Courier New" w:hAnsi="Courier New" w:cs="Courier New"/>
                <w:i/>
              </w:rPr>
              <w:t>="</w:t>
            </w:r>
            <w:proofErr w:type="spellStart"/>
            <w:r w:rsidRPr="004E41EA">
              <w:rPr>
                <w:rFonts w:ascii="Courier New" w:hAnsi="Courier New" w:cs="Courier New"/>
                <w:i/>
              </w:rPr>
              <w:t>en</w:t>
            </w:r>
            <w:proofErr w:type="spellEnd"/>
            <w:r w:rsidRPr="004E41EA">
              <w:rPr>
                <w:rFonts w:ascii="Courier New" w:hAnsi="Courier New" w:cs="Courier New"/>
                <w:i/>
              </w:rPr>
              <w:t>"&gt;</w:t>
            </w:r>
          </w:p>
          <w:p w14:paraId="4606051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6FFDD243" w14:textId="1E802AD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&lt;title&gt;test&lt;/title&gt;</w:t>
            </w:r>
          </w:p>
          <w:p w14:paraId="77785A29" w14:textId="0E48965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 xml:space="preserve">&lt;link </w:t>
            </w:r>
            <w:proofErr w:type="spellStart"/>
            <w:r w:rsidRPr="004E41EA">
              <w:rPr>
                <w:rFonts w:ascii="Courier New" w:hAnsi="Courier New" w:cs="Courier New"/>
                <w:i/>
              </w:rPr>
              <w:t>rel</w:t>
            </w:r>
            <w:proofErr w:type="spellEnd"/>
            <w:r w:rsidRPr="004E41EA">
              <w:rPr>
                <w:rFonts w:ascii="Courier New" w:hAnsi="Courier New" w:cs="Courier New"/>
                <w:i/>
              </w:rPr>
              <w:t xml:space="preserve">="stylesheet" </w:t>
            </w:r>
            <w:proofErr w:type="spellStart"/>
            <w:r w:rsidRPr="004E41EA">
              <w:rPr>
                <w:rFonts w:ascii="Courier New" w:hAnsi="Courier New" w:cs="Courier New"/>
                <w:i/>
              </w:rPr>
              <w:t>href</w:t>
            </w:r>
            <w:proofErr w:type="spellEnd"/>
            <w:r w:rsidRPr="004E41EA">
              <w:rPr>
                <w:rFonts w:ascii="Courier New" w:hAnsi="Courier New" w:cs="Courier New"/>
                <w:i/>
              </w:rPr>
              <w:t>="leaflet.css" /&gt;</w:t>
            </w:r>
          </w:p>
          <w:p w14:paraId="5F27C09E" w14:textId="63157BC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 xml:space="preserve">&lt;script </w:t>
            </w:r>
            <w:proofErr w:type="spellStart"/>
            <w:r w:rsidRPr="004E41EA">
              <w:rPr>
                <w:rFonts w:ascii="Courier New" w:hAnsi="Courier New" w:cs="Courier New"/>
                <w:i/>
              </w:rPr>
              <w:t>src</w:t>
            </w:r>
            <w:proofErr w:type="spellEnd"/>
            <w:r w:rsidRPr="004E41EA">
              <w:rPr>
                <w:rFonts w:ascii="Courier New" w:hAnsi="Courier New" w:cs="Courier New"/>
                <w:i/>
              </w:rPr>
              <w:t>="leaflet.js"&gt;&lt;/script&gt;</w:t>
            </w:r>
          </w:p>
          <w:p w14:paraId="131552A1" w14:textId="4E411B5C"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340FAD2D" w14:textId="42D91C2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#map </w:t>
            </w:r>
            <w:proofErr w:type="gramStart"/>
            <w:r w:rsidRPr="004E41EA">
              <w:rPr>
                <w:rFonts w:ascii="Courier New" w:hAnsi="Courier New" w:cs="Courier New"/>
                <w:i/>
              </w:rPr>
              <w:t>{ width</w:t>
            </w:r>
            <w:proofErr w:type="gramEnd"/>
            <w:r w:rsidRPr="004E41EA">
              <w:rPr>
                <w:rFonts w:ascii="Courier New" w:hAnsi="Courier New" w:cs="Courier New"/>
                <w:i/>
              </w:rPr>
              <w:t>: 800px; height: 600px; }</w:t>
            </w:r>
          </w:p>
          <w:p w14:paraId="58736426" w14:textId="77777777" w:rsidR="007E38CA" w:rsidRPr="004E41EA" w:rsidRDefault="007E38CA" w:rsidP="007E38CA">
            <w:pPr>
              <w:rPr>
                <w:rFonts w:ascii="Courier New" w:hAnsi="Courier New" w:cs="Courier New"/>
                <w:i/>
              </w:rPr>
            </w:pPr>
          </w:p>
          <w:p w14:paraId="5DD5E69C" w14:textId="2BFA664D"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71FCE29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0D8D6E42"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05CBA4D5"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&lt;div id="map"&gt;&lt;/div&gt;</w:t>
            </w:r>
          </w:p>
          <w:p w14:paraId="707F4476" w14:textId="77777777" w:rsidR="007E38CA" w:rsidRPr="004E41EA" w:rsidRDefault="007E38CA" w:rsidP="007E38CA">
            <w:pPr>
              <w:rPr>
                <w:rFonts w:ascii="Courier New" w:hAnsi="Courier New" w:cs="Courier New"/>
                <w:i/>
              </w:rPr>
            </w:pPr>
          </w:p>
          <w:p w14:paraId="5D724ED6"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475E35" w14:textId="156E988D"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var map = </w:t>
            </w:r>
            <w:proofErr w:type="spellStart"/>
            <w:r w:rsidRPr="004E41EA">
              <w:rPr>
                <w:rFonts w:ascii="Courier New" w:hAnsi="Courier New" w:cs="Courier New"/>
                <w:i/>
              </w:rPr>
              <w:t>L.map</w:t>
            </w:r>
            <w:proofErr w:type="spellEnd"/>
            <w:r w:rsidRPr="004E41EA">
              <w:rPr>
                <w:rFonts w:ascii="Courier New" w:hAnsi="Courier New" w:cs="Courier New"/>
                <w:i/>
              </w:rPr>
              <w:t>('map'</w:t>
            </w:r>
            <w:proofErr w:type="gramStart"/>
            <w:r w:rsidRPr="004E41EA">
              <w:rPr>
                <w:rFonts w:ascii="Courier New" w:hAnsi="Courier New" w:cs="Courier New"/>
                <w:i/>
              </w:rPr>
              <w:t>).</w:t>
            </w:r>
            <w:proofErr w:type="spellStart"/>
            <w:r w:rsidRPr="004E41EA">
              <w:rPr>
                <w:rFonts w:ascii="Courier New" w:hAnsi="Courier New" w:cs="Courier New"/>
                <w:i/>
              </w:rPr>
              <w:t>setView</w:t>
            </w:r>
            <w:proofErr w:type="spellEnd"/>
            <w:proofErr w:type="gramEnd"/>
            <w:r w:rsidRPr="004E41EA">
              <w:rPr>
                <w:rFonts w:ascii="Courier New" w:hAnsi="Courier New" w:cs="Courier New"/>
                <w:i/>
              </w:rPr>
              <w:t>([52.4147,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4.0842], 12);</w:t>
            </w:r>
          </w:p>
          <w:p w14:paraId="1DF5D167" w14:textId="5E3DC4F0"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var tiles =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proofErr w:type="spellStart"/>
            <w:r w:rsidRPr="004E41EA">
              <w:rPr>
                <w:rFonts w:ascii="Courier New" w:hAnsi="Courier New" w:cs="Courier New"/>
                <w:i/>
              </w:rPr>
              <w:t>L.tileLayer</w:t>
            </w:r>
            <w:proofErr w:type="spellEnd"/>
            <w:r w:rsidRPr="004E41EA">
              <w:rPr>
                <w:rFonts w:ascii="Courier New" w:hAnsi="Courier New" w:cs="Courier New"/>
                <w:i/>
              </w:rPr>
              <w:t>('http://{s</w:t>
            </w:r>
            <w:proofErr w:type="gramStart"/>
            <w:r w:rsidRPr="004E41EA">
              <w:rPr>
                <w:rFonts w:ascii="Courier New" w:hAnsi="Courier New" w:cs="Courier New"/>
                <w:i/>
              </w:rPr>
              <w:t>}.tile.osm.org</w:t>
            </w:r>
            <w:proofErr w:type="gramEnd"/>
            <w:r w:rsidRPr="004E41EA">
              <w:rPr>
                <w:rFonts w:ascii="Courier New" w:hAnsi="Courier New" w:cs="Courier New"/>
                <w:i/>
              </w:rPr>
              <w:t>/{z}/{x}/{y}.</w:t>
            </w:r>
            <w:proofErr w:type="spellStart"/>
            <w:r w:rsidRPr="004E41EA">
              <w:rPr>
                <w:rFonts w:ascii="Courier New" w:hAnsi="Courier New" w:cs="Courier New"/>
                <w:i/>
              </w:rPr>
              <w:t>png</w:t>
            </w:r>
            <w:proofErr w:type="spellEnd"/>
            <w:r w:rsidRPr="004E41EA">
              <w:rPr>
                <w:rFonts w:ascii="Courier New" w:hAnsi="Courier New" w:cs="Courier New"/>
                <w:i/>
              </w:rPr>
              <w:t>', {</w:t>
            </w:r>
          </w:p>
          <w:p w14:paraId="117C98F8" w14:textId="4E4811D0"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attribution: '&amp;copy; &lt;a </w:t>
            </w:r>
            <w:r w:rsidRPr="004E41EA">
              <w:rPr>
                <w:rFonts w:ascii="Courier New" w:hAnsi="Courier New" w:cs="Courier New"/>
                <w:i/>
              </w:rPr>
              <w:tab/>
            </w:r>
            <w:r w:rsidRPr="004E41EA">
              <w:rPr>
                <w:rFonts w:ascii="Courier New" w:hAnsi="Courier New" w:cs="Courier New"/>
                <w:i/>
              </w:rPr>
              <w:tab/>
            </w:r>
            <w:proofErr w:type="spellStart"/>
            <w:r w:rsidRPr="004E41EA">
              <w:rPr>
                <w:rFonts w:ascii="Courier New" w:hAnsi="Courier New" w:cs="Courier New"/>
                <w:i/>
              </w:rPr>
              <w:t>href</w:t>
            </w:r>
            <w:proofErr w:type="spellEnd"/>
            <w:r w:rsidRPr="004E41EA">
              <w:rPr>
                <w:rFonts w:ascii="Courier New" w:hAnsi="Courier New" w:cs="Courier New"/>
                <w:i/>
              </w:rPr>
              <w:t xml:space="preserve">="http://osm.org/copyright"&gt;OpenStreetMap&lt;/a&gt;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contributors',}</w:t>
            </w:r>
            <w:proofErr w:type="gramStart"/>
            <w:r w:rsidRPr="004E41EA">
              <w:rPr>
                <w:rFonts w:ascii="Courier New" w:hAnsi="Courier New" w:cs="Courier New"/>
                <w:i/>
              </w:rPr>
              <w:t>).</w:t>
            </w:r>
            <w:proofErr w:type="spellStart"/>
            <w:r w:rsidRPr="004E41EA">
              <w:rPr>
                <w:rFonts w:ascii="Courier New" w:hAnsi="Courier New" w:cs="Courier New"/>
                <w:i/>
              </w:rPr>
              <w:t>addTo</w:t>
            </w:r>
            <w:proofErr w:type="spellEnd"/>
            <w:proofErr w:type="gramEnd"/>
            <w:r w:rsidRPr="004E41EA">
              <w:rPr>
                <w:rFonts w:ascii="Courier New" w:hAnsi="Courier New" w:cs="Courier New"/>
                <w:i/>
              </w:rPr>
              <w:t>(map);</w:t>
            </w:r>
          </w:p>
          <w:p w14:paraId="74052B72"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60ADF4"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44280158" w14:textId="68FE0EBA" w:rsidR="000B0D29" w:rsidRPr="004E41EA" w:rsidRDefault="007E38CA" w:rsidP="00CC1248">
            <w:pPr>
              <w:keepNext/>
              <w:rPr>
                <w:rFonts w:ascii="Courier New" w:hAnsi="Courier New" w:cs="Courier New"/>
                <w:i/>
              </w:rPr>
            </w:pPr>
            <w:r w:rsidRPr="004E41EA">
              <w:rPr>
                <w:rFonts w:ascii="Courier New" w:hAnsi="Courier New" w:cs="Courier New"/>
                <w:i/>
              </w:rPr>
              <w:lastRenderedPageBreak/>
              <w:t>&lt;/html&gt;</w:t>
            </w:r>
          </w:p>
        </w:tc>
      </w:tr>
    </w:tbl>
    <w:p w14:paraId="62F20289" w14:textId="48212651" w:rsidR="000B0D29" w:rsidRDefault="00CC1248" w:rsidP="00CC1248">
      <w:pPr>
        <w:pStyle w:val="Caption"/>
        <w:jc w:val="center"/>
      </w:pPr>
      <w:bookmarkStart w:id="101" w:name="_Ref512959052"/>
      <w:r>
        <w:lastRenderedPageBreak/>
        <w:t xml:space="preserve">Appendix </w:t>
      </w:r>
      <w:r w:rsidR="0072151F">
        <w:fldChar w:fldCharType="begin"/>
      </w:r>
      <w:r w:rsidR="0072151F">
        <w:instrText xml:space="preserve"> SEQ Appendix \* ALPHABETIC </w:instrText>
      </w:r>
      <w:r w:rsidR="0072151F">
        <w:fldChar w:fldCharType="separate"/>
      </w:r>
      <w:r w:rsidR="006B5775">
        <w:rPr>
          <w:noProof/>
        </w:rPr>
        <w:t>I</w:t>
      </w:r>
      <w:r w:rsidR="0072151F">
        <w:rPr>
          <w:noProof/>
        </w:rPr>
        <w:fldChar w:fldCharType="end"/>
      </w:r>
      <w:bookmarkEnd w:id="101"/>
      <w:r>
        <w:t xml:space="preserve"> – HTML to produce Leaflet interactive map</w:t>
      </w:r>
    </w:p>
    <w:tbl>
      <w:tblPr>
        <w:tblStyle w:val="TableGrid"/>
        <w:tblW w:w="0" w:type="auto"/>
        <w:tblLook w:val="04A0" w:firstRow="1" w:lastRow="0" w:firstColumn="1" w:lastColumn="0" w:noHBand="0" w:noVBand="1"/>
      </w:tblPr>
      <w:tblGrid>
        <w:gridCol w:w="8290"/>
      </w:tblGrid>
      <w:tr w:rsidR="001B1C19" w14:paraId="577ED990" w14:textId="77777777" w:rsidTr="001B1C19">
        <w:tc>
          <w:tcPr>
            <w:tcW w:w="8516" w:type="dxa"/>
          </w:tcPr>
          <w:p w14:paraId="0F1E36DA" w14:textId="77777777" w:rsidR="001B1C19" w:rsidRDefault="001B1C19" w:rsidP="001B1C19">
            <w:proofErr w:type="gramStart"/>
            <w:r>
              <w:t>&lt;?php</w:t>
            </w:r>
            <w:proofErr w:type="gramEnd"/>
          </w:p>
          <w:p w14:paraId="152AF1CF" w14:textId="77777777" w:rsidR="001B1C19" w:rsidRDefault="001B1C19" w:rsidP="001B1C19">
            <w:proofErr w:type="spellStart"/>
            <w:r>
              <w:t>ini_</w:t>
            </w:r>
            <w:proofErr w:type="gramStart"/>
            <w:r>
              <w:t>set</w:t>
            </w:r>
            <w:proofErr w:type="spellEnd"/>
            <w:r>
              <w:t>(</w:t>
            </w:r>
            <w:proofErr w:type="gramEnd"/>
            <w:r>
              <w:t>"</w:t>
            </w:r>
            <w:proofErr w:type="spellStart"/>
            <w:r>
              <w:t>display_errors</w:t>
            </w:r>
            <w:proofErr w:type="spellEnd"/>
            <w:r>
              <w:t>", 1);</w:t>
            </w:r>
          </w:p>
          <w:p w14:paraId="1B91F1C7" w14:textId="1AB4EA84" w:rsidR="001B1C19" w:rsidRDefault="001B1C19" w:rsidP="001B1C19"/>
          <w:p w14:paraId="48F51D8F" w14:textId="77777777" w:rsidR="001B1C19" w:rsidRDefault="001B1C19" w:rsidP="001B1C19">
            <w:r>
              <w:t>$server = "db.dcs.aber.ac.uk";</w:t>
            </w:r>
          </w:p>
          <w:p w14:paraId="7E7BCE9D" w14:textId="77777777" w:rsidR="001B1C19" w:rsidRDefault="001B1C19" w:rsidP="001B1C19">
            <w:r>
              <w:t>$user = "rdm10";</w:t>
            </w:r>
          </w:p>
          <w:p w14:paraId="6EB24ACD" w14:textId="77777777" w:rsidR="001B1C19" w:rsidRDefault="001B1C19" w:rsidP="001B1C19">
            <w:r>
              <w:t>$</w:t>
            </w:r>
            <w:proofErr w:type="spellStart"/>
            <w:r>
              <w:t>pwd</w:t>
            </w:r>
            <w:proofErr w:type="spellEnd"/>
            <w:r>
              <w:t xml:space="preserve"> = "</w:t>
            </w:r>
            <w:proofErr w:type="spellStart"/>
            <w:r>
              <w:t>majorproject</w:t>
            </w:r>
            <w:proofErr w:type="spellEnd"/>
            <w:r>
              <w:t>";</w:t>
            </w:r>
          </w:p>
          <w:p w14:paraId="48EC9EB9" w14:textId="77777777" w:rsidR="001B1C19" w:rsidRDefault="001B1C19" w:rsidP="001B1C19">
            <w:r>
              <w:t>$</w:t>
            </w:r>
            <w:proofErr w:type="spellStart"/>
            <w:r>
              <w:t>db</w:t>
            </w:r>
            <w:proofErr w:type="spellEnd"/>
            <w:r>
              <w:t xml:space="preserve"> = "rdm10";</w:t>
            </w:r>
          </w:p>
          <w:p w14:paraId="3891E99D" w14:textId="77777777" w:rsidR="001B1C19" w:rsidRDefault="001B1C19" w:rsidP="001B1C19"/>
          <w:p w14:paraId="50BBEDAC" w14:textId="77777777" w:rsidR="001B1C19" w:rsidRDefault="001B1C19" w:rsidP="001B1C19">
            <w:r>
              <w:t xml:space="preserve">$connection = new </w:t>
            </w:r>
            <w:proofErr w:type="gramStart"/>
            <w:r>
              <w:t>PDO(</w:t>
            </w:r>
            <w:proofErr w:type="gramEnd"/>
            <w:r>
              <w:t>"</w:t>
            </w:r>
            <w:proofErr w:type="spellStart"/>
            <w:r>
              <w:t>mysql:host</w:t>
            </w:r>
            <w:proofErr w:type="spellEnd"/>
            <w:r>
              <w:t>=$</w:t>
            </w:r>
            <w:proofErr w:type="spellStart"/>
            <w:r>
              <w:t>server;dbname</w:t>
            </w:r>
            <w:proofErr w:type="spellEnd"/>
            <w:r>
              <w:t>=$</w:t>
            </w:r>
            <w:proofErr w:type="spellStart"/>
            <w:r>
              <w:t>db</w:t>
            </w:r>
            <w:proofErr w:type="spellEnd"/>
            <w:r>
              <w:t>", $user,$</w:t>
            </w:r>
            <w:proofErr w:type="spellStart"/>
            <w:r>
              <w:t>pwd</w:t>
            </w:r>
            <w:proofErr w:type="spellEnd"/>
            <w:r>
              <w:t>);</w:t>
            </w:r>
          </w:p>
          <w:p w14:paraId="5499BDD1" w14:textId="77777777" w:rsidR="001B1C19" w:rsidRDefault="001B1C19" w:rsidP="001B1C19"/>
          <w:p w14:paraId="2913EF11" w14:textId="77777777" w:rsidR="001B1C19" w:rsidRDefault="001B1C19" w:rsidP="001B1C19">
            <w:r>
              <w:t>$</w:t>
            </w:r>
            <w:proofErr w:type="spellStart"/>
            <w:r>
              <w:t>sqlQuery</w:t>
            </w:r>
            <w:proofErr w:type="spellEnd"/>
            <w:r>
              <w:t xml:space="preserve"> = "SELECT </w:t>
            </w:r>
            <w:proofErr w:type="gramStart"/>
            <w:r>
              <w:t>latitude,longitude</w:t>
            </w:r>
            <w:proofErr w:type="gramEnd"/>
            <w:r>
              <w:t>,CO2,TOC FROM MMP;";</w:t>
            </w:r>
          </w:p>
          <w:p w14:paraId="7CC7277A" w14:textId="77777777" w:rsidR="001B1C19" w:rsidRDefault="001B1C19" w:rsidP="001B1C19"/>
          <w:p w14:paraId="7F427E62" w14:textId="77777777" w:rsidR="001B1C19" w:rsidRDefault="001B1C19" w:rsidP="001B1C19">
            <w:r>
              <w:t>$result=$connection-&gt;query($</w:t>
            </w:r>
            <w:proofErr w:type="spellStart"/>
            <w:r>
              <w:t>sqlQuery</w:t>
            </w:r>
            <w:proofErr w:type="spellEnd"/>
            <w:r>
              <w:t>)-&gt;</w:t>
            </w:r>
            <w:proofErr w:type="spellStart"/>
            <w:r>
              <w:t>fetchAll</w:t>
            </w:r>
            <w:proofErr w:type="spellEnd"/>
            <w:r>
              <w:t>(</w:t>
            </w:r>
            <w:proofErr w:type="gramStart"/>
            <w:r>
              <w:t>PDO::</w:t>
            </w:r>
            <w:proofErr w:type="gramEnd"/>
            <w:r>
              <w:t>FETCH_NUM);</w:t>
            </w:r>
          </w:p>
          <w:p w14:paraId="34F77A9A" w14:textId="77777777" w:rsidR="001B1C19" w:rsidRDefault="001B1C19" w:rsidP="001B1C19"/>
          <w:p w14:paraId="1527294F" w14:textId="77777777" w:rsidR="001B1C19" w:rsidRDefault="001B1C19" w:rsidP="001B1C19">
            <w:r>
              <w:t>echo "&lt;script&gt;";</w:t>
            </w:r>
          </w:p>
          <w:p w14:paraId="1A687A7E" w14:textId="77777777" w:rsidR="001B1C19" w:rsidRDefault="001B1C19" w:rsidP="001B1C19">
            <w:r>
              <w:t xml:space="preserve">echo "var data =". </w:t>
            </w:r>
            <w:proofErr w:type="spellStart"/>
            <w:r>
              <w:t>json_encode</w:t>
            </w:r>
            <w:proofErr w:type="spellEnd"/>
            <w:r>
              <w:t>($result). ";";</w:t>
            </w:r>
          </w:p>
          <w:p w14:paraId="352FEF7E" w14:textId="77777777" w:rsidR="001B1C19" w:rsidRDefault="001B1C19" w:rsidP="001B1C19">
            <w:r>
              <w:t xml:space="preserve">echo "var </w:t>
            </w:r>
            <w:proofErr w:type="spellStart"/>
            <w:r>
              <w:t>databack</w:t>
            </w:r>
            <w:proofErr w:type="spellEnd"/>
            <w:r>
              <w:t xml:space="preserve"> = </w:t>
            </w:r>
            <w:proofErr w:type="spellStart"/>
            <w:r>
              <w:t>data.map</w:t>
            </w:r>
            <w:proofErr w:type="spellEnd"/>
            <w:r>
              <w:t>(function(</w:t>
            </w:r>
            <w:proofErr w:type="spellStart"/>
            <w:r>
              <w:t>arr</w:t>
            </w:r>
            <w:proofErr w:type="spellEnd"/>
            <w:r>
              <w:t xml:space="preserve">) {return </w:t>
            </w:r>
            <w:proofErr w:type="spellStart"/>
            <w:proofErr w:type="gramStart"/>
            <w:r>
              <w:t>arr.slice</w:t>
            </w:r>
            <w:proofErr w:type="spellEnd"/>
            <w:proofErr w:type="gramEnd"/>
            <w:r>
              <w:t>();});";</w:t>
            </w:r>
          </w:p>
          <w:p w14:paraId="0B0385B3" w14:textId="77777777" w:rsidR="001B1C19" w:rsidRDefault="001B1C19" w:rsidP="001B1C19">
            <w:r>
              <w:t>echo "&lt;/script&gt;";</w:t>
            </w:r>
          </w:p>
          <w:p w14:paraId="6484D8D2" w14:textId="212CDE19" w:rsidR="001B1C19" w:rsidRDefault="001B1C19" w:rsidP="001B1C19">
            <w:pPr>
              <w:keepNext/>
            </w:pPr>
            <w:r>
              <w:t>?&gt;</w:t>
            </w:r>
          </w:p>
        </w:tc>
      </w:tr>
    </w:tbl>
    <w:p w14:paraId="160B1743" w14:textId="4DF01F94" w:rsidR="001B1C19" w:rsidRDefault="001B1C19" w:rsidP="001B1C19">
      <w:pPr>
        <w:pStyle w:val="Caption"/>
        <w:jc w:val="center"/>
      </w:pPr>
      <w:bookmarkStart w:id="102" w:name="_Ref512962091"/>
      <w:r>
        <w:t xml:space="preserve">Appendix </w:t>
      </w:r>
      <w:r w:rsidR="0072151F">
        <w:fldChar w:fldCharType="begin"/>
      </w:r>
      <w:r w:rsidR="0072151F">
        <w:instrText xml:space="preserve"> SEQ Appendix \* ALPHABETIC </w:instrText>
      </w:r>
      <w:r w:rsidR="0072151F">
        <w:fldChar w:fldCharType="separate"/>
      </w:r>
      <w:r w:rsidR="006B5775">
        <w:rPr>
          <w:noProof/>
        </w:rPr>
        <w:t>J</w:t>
      </w:r>
      <w:r w:rsidR="0072151F">
        <w:rPr>
          <w:noProof/>
        </w:rPr>
        <w:fldChar w:fldCharType="end"/>
      </w:r>
      <w:bookmarkEnd w:id="102"/>
      <w:r>
        <w:t xml:space="preserve"> - </w:t>
      </w:r>
      <w:proofErr w:type="spellStart"/>
      <w:r>
        <w:t>getData.php</w:t>
      </w:r>
      <w:proofErr w:type="spellEnd"/>
    </w:p>
    <w:tbl>
      <w:tblPr>
        <w:tblStyle w:val="TableGrid"/>
        <w:tblW w:w="0" w:type="auto"/>
        <w:tblLook w:val="04A0" w:firstRow="1" w:lastRow="0" w:firstColumn="1" w:lastColumn="0" w:noHBand="0" w:noVBand="1"/>
      </w:tblPr>
      <w:tblGrid>
        <w:gridCol w:w="8290"/>
      </w:tblGrid>
      <w:tr w:rsidR="006B5775" w14:paraId="22C2C941" w14:textId="77777777" w:rsidTr="006B5775">
        <w:tc>
          <w:tcPr>
            <w:tcW w:w="8516" w:type="dxa"/>
          </w:tcPr>
          <w:p w14:paraId="4518C453" w14:textId="2A62DE33" w:rsidR="006B5775" w:rsidRDefault="006B5775" w:rsidP="006B5775">
            <w:r>
              <w:t xml:space="preserve">function </w:t>
            </w:r>
            <w:proofErr w:type="spellStart"/>
            <w:proofErr w:type="gramStart"/>
            <w:r>
              <w:t>changeData</w:t>
            </w:r>
            <w:proofErr w:type="spellEnd"/>
            <w:r>
              <w:t>(</w:t>
            </w:r>
            <w:proofErr w:type="gramEnd"/>
            <w:r>
              <w:t>){</w:t>
            </w:r>
          </w:p>
          <w:p w14:paraId="2DF3239C" w14:textId="1F44CAC8" w:rsidR="006B5775" w:rsidRDefault="006B5775" w:rsidP="006B5775">
            <w:r>
              <w:tab/>
              <w:t>//change array depending on radio buttons</w:t>
            </w:r>
          </w:p>
          <w:p w14:paraId="62308C73" w14:textId="7E8F62BE" w:rsidR="006B5775" w:rsidRDefault="006B5775" w:rsidP="006B5775">
            <w:r>
              <w:tab/>
              <w:t>getCO2</w:t>
            </w:r>
            <w:proofErr w:type="gramStart"/>
            <w:r>
              <w:t>orTOC(</w:t>
            </w:r>
            <w:proofErr w:type="gramEnd"/>
            <w:r>
              <w:t>);</w:t>
            </w:r>
          </w:p>
          <w:p w14:paraId="5DCC018B" w14:textId="48CA0686" w:rsidR="006B5775" w:rsidRDefault="006B5775" w:rsidP="006B5775">
            <w:r>
              <w:tab/>
              <w:t>//get values from sliders</w:t>
            </w:r>
          </w:p>
          <w:p w14:paraId="7B8911FB" w14:textId="125526BA" w:rsidR="006B5775" w:rsidRDefault="006B5775" w:rsidP="006B5775">
            <w:r>
              <w:tab/>
              <w:t xml:space="preserve">var </w:t>
            </w:r>
            <w:proofErr w:type="spellStart"/>
            <w:r>
              <w:t>max_value</w:t>
            </w:r>
            <w:proofErr w:type="spellEnd"/>
            <w:r>
              <w:t xml:space="preserve"> = </w:t>
            </w:r>
            <w:proofErr w:type="spellStart"/>
            <w:proofErr w:type="gramStart"/>
            <w:r>
              <w:t>document.getElementById</w:t>
            </w:r>
            <w:proofErr w:type="spellEnd"/>
            <w:proofErr w:type="gramEnd"/>
            <w:r>
              <w:t>("</w:t>
            </w:r>
            <w:proofErr w:type="spellStart"/>
            <w:r>
              <w:t>maximum_range_id</w:t>
            </w:r>
            <w:proofErr w:type="spellEnd"/>
            <w:r>
              <w:t>").value;</w:t>
            </w:r>
          </w:p>
          <w:p w14:paraId="5483D433" w14:textId="4002A9C2" w:rsidR="006B5775" w:rsidRDefault="006B5775" w:rsidP="006B5775">
            <w:r>
              <w:tab/>
              <w:t xml:space="preserve">var </w:t>
            </w:r>
            <w:proofErr w:type="spellStart"/>
            <w:r>
              <w:t>radius_value</w:t>
            </w:r>
            <w:proofErr w:type="spellEnd"/>
            <w:r>
              <w:t xml:space="preserve"> = </w:t>
            </w:r>
            <w:proofErr w:type="spellStart"/>
            <w:proofErr w:type="gramStart"/>
            <w:r>
              <w:t>document.getElementById</w:t>
            </w:r>
            <w:proofErr w:type="spellEnd"/>
            <w:proofErr w:type="gramEnd"/>
            <w:r>
              <w:t>("</w:t>
            </w:r>
            <w:proofErr w:type="spellStart"/>
            <w:r>
              <w:t>radius_id</w:t>
            </w:r>
            <w:proofErr w:type="spellEnd"/>
            <w:r>
              <w:t>").value;</w:t>
            </w:r>
          </w:p>
          <w:p w14:paraId="607098D8" w14:textId="4761482C" w:rsidR="006B5775" w:rsidRDefault="006B5775" w:rsidP="006B5775">
            <w:r>
              <w:tab/>
              <w:t xml:space="preserve">var </w:t>
            </w:r>
            <w:proofErr w:type="spellStart"/>
            <w:r>
              <w:t>blur_value</w:t>
            </w:r>
            <w:proofErr w:type="spellEnd"/>
            <w:r>
              <w:t xml:space="preserve"> = </w:t>
            </w:r>
            <w:proofErr w:type="spellStart"/>
            <w:proofErr w:type="gramStart"/>
            <w:r>
              <w:t>document.getElementById</w:t>
            </w:r>
            <w:proofErr w:type="spellEnd"/>
            <w:proofErr w:type="gramEnd"/>
            <w:r>
              <w:t>("</w:t>
            </w:r>
            <w:proofErr w:type="spellStart"/>
            <w:r>
              <w:t>blur_id</w:t>
            </w:r>
            <w:proofErr w:type="spellEnd"/>
            <w:r>
              <w:t>").value;</w:t>
            </w:r>
          </w:p>
          <w:p w14:paraId="5AA47B05" w14:textId="2E9D71C1" w:rsidR="006B5775" w:rsidRDefault="006B5775" w:rsidP="006B5775">
            <w:r>
              <w:tab/>
              <w:t xml:space="preserve">var </w:t>
            </w:r>
            <w:proofErr w:type="spellStart"/>
            <w:r>
              <w:t>minOpacity_value</w:t>
            </w:r>
            <w:proofErr w:type="spellEnd"/>
            <w:r>
              <w:t xml:space="preserve"> = </w:t>
            </w:r>
            <w:proofErr w:type="spellStart"/>
            <w:proofErr w:type="gramStart"/>
            <w:r>
              <w:t>document.getElementById</w:t>
            </w:r>
            <w:proofErr w:type="spellEnd"/>
            <w:proofErr w:type="gramEnd"/>
            <w:r>
              <w:t>("</w:t>
            </w:r>
            <w:proofErr w:type="spellStart"/>
            <w:r>
              <w:t>minOpacity_id</w:t>
            </w:r>
            <w:proofErr w:type="spellEnd"/>
            <w:r>
              <w:t>").value;</w:t>
            </w:r>
          </w:p>
          <w:p w14:paraId="731065E0" w14:textId="77777777" w:rsidR="006B5775" w:rsidRDefault="006B5775" w:rsidP="006B5775"/>
          <w:p w14:paraId="57213444" w14:textId="77B6EAEC" w:rsidR="006B5775" w:rsidRDefault="006B5775" w:rsidP="006B5775">
            <w:r>
              <w:tab/>
            </w:r>
            <w:proofErr w:type="spellStart"/>
            <w:proofErr w:type="gramStart"/>
            <w:r>
              <w:t>heat.remove</w:t>
            </w:r>
            <w:proofErr w:type="spellEnd"/>
            <w:proofErr w:type="gramEnd"/>
            <w:r>
              <w:t>();</w:t>
            </w:r>
          </w:p>
          <w:p w14:paraId="2FDEF224" w14:textId="79DB5EA8" w:rsidR="006B5775" w:rsidRDefault="006B5775" w:rsidP="006B5775">
            <w:r>
              <w:tab/>
              <w:t>heat=</w:t>
            </w:r>
            <w:proofErr w:type="spellStart"/>
            <w:r>
              <w:t>L.heatLayer</w:t>
            </w:r>
            <w:proofErr w:type="spellEnd"/>
            <w:r>
              <w:t>(</w:t>
            </w:r>
            <w:proofErr w:type="gramStart"/>
            <w:r>
              <w:t>data,{</w:t>
            </w:r>
            <w:proofErr w:type="gramEnd"/>
            <w:r>
              <w:t>}).</w:t>
            </w:r>
            <w:proofErr w:type="spellStart"/>
            <w:r>
              <w:t>addTo</w:t>
            </w:r>
            <w:proofErr w:type="spellEnd"/>
            <w:r>
              <w:t>(map);</w:t>
            </w:r>
            <w:r>
              <w:tab/>
            </w:r>
            <w:r>
              <w:tab/>
            </w:r>
          </w:p>
          <w:p w14:paraId="16FC15F7" w14:textId="4A3CE9D9" w:rsidR="006B5775" w:rsidRDefault="006B5775" w:rsidP="006B5775">
            <w:r>
              <w:tab/>
            </w:r>
            <w:proofErr w:type="spellStart"/>
            <w:proofErr w:type="gramStart"/>
            <w:r>
              <w:t>heat.setOptions</w:t>
            </w:r>
            <w:proofErr w:type="spellEnd"/>
            <w:proofErr w:type="gramEnd"/>
            <w:r>
              <w:t>({</w:t>
            </w:r>
            <w:proofErr w:type="spellStart"/>
            <w:r>
              <w:t>max:max_value</w:t>
            </w:r>
            <w:proofErr w:type="spellEnd"/>
            <w:r>
              <w:t xml:space="preserve">, </w:t>
            </w:r>
            <w:proofErr w:type="spellStart"/>
            <w:r>
              <w:t>minOpacity:minOpacity_value</w:t>
            </w:r>
            <w:proofErr w:type="spellEnd"/>
            <w:r>
              <w:t>});</w:t>
            </w:r>
          </w:p>
          <w:p w14:paraId="5FE351C3" w14:textId="77777777" w:rsidR="006B5775" w:rsidRDefault="006B5775" w:rsidP="006B5775"/>
          <w:p w14:paraId="2EC4860D" w14:textId="15B7D992" w:rsidR="006B5775" w:rsidRDefault="006B5775" w:rsidP="006B5775">
            <w:r>
              <w:t>}</w:t>
            </w:r>
          </w:p>
          <w:p w14:paraId="44575CE4" w14:textId="68E53B4A" w:rsidR="006B5775" w:rsidRDefault="006B5775" w:rsidP="006B5775">
            <w:r>
              <w:t>function getCO2</w:t>
            </w:r>
            <w:proofErr w:type="gramStart"/>
            <w:r>
              <w:t>orTOC(</w:t>
            </w:r>
            <w:proofErr w:type="gramEnd"/>
            <w:r>
              <w:t>){</w:t>
            </w:r>
          </w:p>
          <w:p w14:paraId="3D206C9C" w14:textId="6DFCF30C" w:rsidR="006B5775" w:rsidRDefault="006B5775" w:rsidP="006B5775">
            <w:r>
              <w:tab/>
            </w:r>
            <w:r w:rsidRPr="006B5775">
              <w:t>//restore data back to the original dataset</w:t>
            </w:r>
          </w:p>
          <w:p w14:paraId="66936B32" w14:textId="1A892D43" w:rsidR="006B5775" w:rsidRDefault="006B5775" w:rsidP="006B5775">
            <w:r>
              <w:tab/>
              <w:t xml:space="preserve">data = </w:t>
            </w:r>
            <w:proofErr w:type="spellStart"/>
            <w:r>
              <w:t>databack.map</w:t>
            </w:r>
            <w:proofErr w:type="spellEnd"/>
            <w:r>
              <w:t>(function(</w:t>
            </w:r>
            <w:proofErr w:type="spellStart"/>
            <w:r>
              <w:t>arr</w:t>
            </w:r>
            <w:proofErr w:type="spellEnd"/>
            <w:r>
              <w:t xml:space="preserve">) {return </w:t>
            </w:r>
            <w:proofErr w:type="spellStart"/>
            <w:proofErr w:type="gramStart"/>
            <w:r>
              <w:t>arr.slice</w:t>
            </w:r>
            <w:proofErr w:type="spellEnd"/>
            <w:proofErr w:type="gramEnd"/>
            <w:r>
              <w:t>();});</w:t>
            </w:r>
          </w:p>
          <w:p w14:paraId="40844B3C" w14:textId="3FC87DB8" w:rsidR="006B5775" w:rsidRDefault="006B5775" w:rsidP="006B5775">
            <w:r>
              <w:tab/>
              <w:t>//get the current value of the radio button</w:t>
            </w:r>
          </w:p>
          <w:p w14:paraId="2E47101E" w14:textId="73F47EDE" w:rsidR="006B5775" w:rsidRDefault="006B5775" w:rsidP="006B5775">
            <w:r>
              <w:tab/>
              <w:t xml:space="preserve">var </w:t>
            </w:r>
            <w:proofErr w:type="spellStart"/>
            <w:r>
              <w:t>radioButton</w:t>
            </w:r>
            <w:proofErr w:type="spellEnd"/>
            <w:r>
              <w:t xml:space="preserve"> = </w:t>
            </w:r>
            <w:proofErr w:type="spellStart"/>
            <w:proofErr w:type="gramStart"/>
            <w:r>
              <w:t>document.querySelector</w:t>
            </w:r>
            <w:proofErr w:type="spellEnd"/>
            <w:proofErr w:type="gramEnd"/>
            <w:r>
              <w:t xml:space="preserve">('input[name = </w:t>
            </w:r>
            <w:r>
              <w:tab/>
              <w:t>"</w:t>
            </w:r>
            <w:proofErr w:type="spellStart"/>
            <w:r>
              <w:t>data_type</w:t>
            </w:r>
            <w:proofErr w:type="spellEnd"/>
            <w:r>
              <w:t>"]:checked').value;</w:t>
            </w:r>
          </w:p>
          <w:p w14:paraId="05B40ADB" w14:textId="73177865" w:rsidR="006B5775" w:rsidRDefault="006B5775" w:rsidP="006B5775">
            <w:r>
              <w:tab/>
              <w:t>//splice the data depending on value of the radio buttons</w:t>
            </w:r>
          </w:p>
          <w:p w14:paraId="77422823" w14:textId="02D3ABAD" w:rsidR="006B5775" w:rsidRDefault="006B5775" w:rsidP="006B5775">
            <w:r>
              <w:tab/>
              <w:t>if (</w:t>
            </w:r>
            <w:proofErr w:type="spellStart"/>
            <w:r>
              <w:t>radioButton</w:t>
            </w:r>
            <w:proofErr w:type="spellEnd"/>
            <w:r>
              <w:t xml:space="preserve"> == 'TOC</w:t>
            </w:r>
            <w:proofErr w:type="gramStart"/>
            <w:r>
              <w:t>'){</w:t>
            </w:r>
            <w:proofErr w:type="gramEnd"/>
          </w:p>
          <w:p w14:paraId="400AAD5E" w14:textId="1E10FC01" w:rsidR="006B5775" w:rsidRDefault="006B5775" w:rsidP="006B5775">
            <w:r>
              <w:tab/>
            </w:r>
            <w:r>
              <w:tab/>
            </w:r>
            <w:proofErr w:type="gramStart"/>
            <w:r>
              <w:t xml:space="preserve">for( </w:t>
            </w:r>
            <w:proofErr w:type="spellStart"/>
            <w:r>
              <w:t>const</w:t>
            </w:r>
            <w:proofErr w:type="spellEnd"/>
            <w:proofErr w:type="gramEnd"/>
            <w:r>
              <w:t xml:space="preserve"> array of data){</w:t>
            </w:r>
          </w:p>
          <w:p w14:paraId="74A9C34A" w14:textId="569EA8C6" w:rsidR="006B5775" w:rsidRDefault="006B5775" w:rsidP="006B5775">
            <w:r>
              <w:t xml:space="preserve">   </w:t>
            </w:r>
            <w:r>
              <w:tab/>
            </w:r>
            <w:r>
              <w:tab/>
            </w:r>
            <w:r>
              <w:tab/>
            </w:r>
            <w:proofErr w:type="spellStart"/>
            <w:proofErr w:type="gramStart"/>
            <w:r>
              <w:t>array.splice</w:t>
            </w:r>
            <w:proofErr w:type="spellEnd"/>
            <w:proofErr w:type="gramEnd"/>
            <w:r>
              <w:t>(2, 1);</w:t>
            </w:r>
          </w:p>
          <w:p w14:paraId="2FB5ED69" w14:textId="38B2E1B5" w:rsidR="006B5775" w:rsidRDefault="006B5775" w:rsidP="006B5775">
            <w:r>
              <w:tab/>
            </w:r>
            <w:r>
              <w:tab/>
              <w:t>}</w:t>
            </w:r>
          </w:p>
          <w:p w14:paraId="7161B4FA" w14:textId="77777777" w:rsidR="006B5775" w:rsidRDefault="006B5775" w:rsidP="006B5775"/>
          <w:p w14:paraId="4C68C0DF" w14:textId="53462690" w:rsidR="006B5775" w:rsidRDefault="006B5775" w:rsidP="006B5775">
            <w:r>
              <w:tab/>
            </w:r>
            <w:proofErr w:type="gramStart"/>
            <w:r>
              <w:t>}else</w:t>
            </w:r>
            <w:proofErr w:type="gramEnd"/>
            <w:r>
              <w:t>{</w:t>
            </w:r>
          </w:p>
          <w:p w14:paraId="69BC1422" w14:textId="5563B3AF" w:rsidR="006B5775" w:rsidRDefault="006B5775" w:rsidP="006B5775">
            <w:r>
              <w:tab/>
            </w:r>
            <w:r>
              <w:tab/>
            </w:r>
            <w:proofErr w:type="gramStart"/>
            <w:r>
              <w:t xml:space="preserve">for( </w:t>
            </w:r>
            <w:proofErr w:type="spellStart"/>
            <w:r>
              <w:t>const</w:t>
            </w:r>
            <w:proofErr w:type="spellEnd"/>
            <w:proofErr w:type="gramEnd"/>
            <w:r>
              <w:t xml:space="preserve"> array of data){</w:t>
            </w:r>
          </w:p>
          <w:p w14:paraId="6F5D567B" w14:textId="555C8713" w:rsidR="006B5775" w:rsidRDefault="006B5775" w:rsidP="006B5775">
            <w:r>
              <w:t xml:space="preserve">   </w:t>
            </w:r>
            <w:r>
              <w:tab/>
            </w:r>
            <w:r>
              <w:tab/>
            </w:r>
            <w:r>
              <w:tab/>
            </w:r>
            <w:proofErr w:type="spellStart"/>
            <w:proofErr w:type="gramStart"/>
            <w:r>
              <w:t>array.splice</w:t>
            </w:r>
            <w:proofErr w:type="spellEnd"/>
            <w:proofErr w:type="gramEnd"/>
            <w:r>
              <w:t>(3, 1);</w:t>
            </w:r>
          </w:p>
          <w:p w14:paraId="6ACBAFBB" w14:textId="37FC388A" w:rsidR="006B5775" w:rsidRDefault="006B5775" w:rsidP="006B5775">
            <w:r>
              <w:tab/>
            </w:r>
            <w:r>
              <w:tab/>
              <w:t>}</w:t>
            </w:r>
          </w:p>
          <w:p w14:paraId="23218D4D" w14:textId="77777777" w:rsidR="006B5775" w:rsidRDefault="006B5775" w:rsidP="006B5775"/>
          <w:p w14:paraId="593679E5" w14:textId="2D4A8F3F" w:rsidR="006B5775" w:rsidRDefault="006B5775" w:rsidP="006B5775">
            <w:r>
              <w:lastRenderedPageBreak/>
              <w:tab/>
              <w:t>}</w:t>
            </w:r>
          </w:p>
          <w:p w14:paraId="435EB140" w14:textId="13CEFC6A" w:rsidR="006B5775" w:rsidRDefault="006B5775" w:rsidP="006B5775">
            <w:pPr>
              <w:keepNext/>
            </w:pPr>
            <w:r>
              <w:t>}</w:t>
            </w:r>
          </w:p>
        </w:tc>
      </w:tr>
    </w:tbl>
    <w:p w14:paraId="013B72E8" w14:textId="70ADB1EA" w:rsidR="006B5775" w:rsidRPr="006B5775" w:rsidRDefault="006B5775" w:rsidP="002A2838">
      <w:pPr>
        <w:pStyle w:val="Caption"/>
        <w:jc w:val="center"/>
      </w:pPr>
      <w:bookmarkStart w:id="103" w:name="_Ref512965513"/>
      <w:bookmarkStart w:id="104" w:name="_Ref512965501"/>
      <w:r>
        <w:lastRenderedPageBreak/>
        <w:t xml:space="preserve">Appendix </w:t>
      </w:r>
      <w:r w:rsidR="0072151F">
        <w:fldChar w:fldCharType="begin"/>
      </w:r>
      <w:r w:rsidR="0072151F">
        <w:instrText xml:space="preserve"> SEQ Appendix \* ALPHABETIC </w:instrText>
      </w:r>
      <w:r w:rsidR="0072151F">
        <w:fldChar w:fldCharType="separate"/>
      </w:r>
      <w:r>
        <w:rPr>
          <w:noProof/>
        </w:rPr>
        <w:t>K</w:t>
      </w:r>
      <w:r w:rsidR="0072151F">
        <w:rPr>
          <w:noProof/>
        </w:rPr>
        <w:fldChar w:fldCharType="end"/>
      </w:r>
      <w:bookmarkEnd w:id="103"/>
      <w:r>
        <w:t xml:space="preserve"> - functions called on radio button change</w:t>
      </w:r>
      <w:bookmarkEnd w:id="104"/>
    </w:p>
    <w:p w14:paraId="0493479C" w14:textId="77777777" w:rsidR="00B40716" w:rsidRDefault="00711DBE" w:rsidP="00FF6D5D">
      <w:pPr>
        <w:pStyle w:val="Heading1"/>
        <w:numPr>
          <w:ilvl w:val="0"/>
          <w:numId w:val="0"/>
        </w:numPr>
      </w:pPr>
      <w:bookmarkStart w:id="105" w:name="_Toc222978616"/>
      <w:bookmarkStart w:id="106" w:name="_Toc512724014"/>
      <w:r>
        <w:t>Annotated Bibliography</w:t>
      </w:r>
      <w:bookmarkEnd w:id="98"/>
      <w:bookmarkEnd w:id="105"/>
      <w:bookmarkEnd w:id="106"/>
    </w:p>
    <w:p w14:paraId="212ED46F" w14:textId="77777777" w:rsidR="00FF6D5D" w:rsidRPr="00FF6D5D" w:rsidRDefault="00FF6D5D" w:rsidP="00C25B6A">
      <w:pPr>
        <w:pStyle w:val="Heading1"/>
        <w:numPr>
          <w:ilvl w:val="0"/>
          <w:numId w:val="0"/>
        </w:numPr>
      </w:pPr>
    </w:p>
    <w:sectPr w:rsidR="00FF6D5D" w:rsidRPr="00FF6D5D" w:rsidSect="00D61D84">
      <w:headerReference w:type="default" r:id="rId48"/>
      <w:footerReference w:type="default" r:id="rId49"/>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Robert David Mouncer [rdm10]" w:date="2018-04-28T16:23:00Z" w:initials="RDM[">
    <w:p w14:paraId="087E16FE" w14:textId="77777777" w:rsidR="00C05A7C" w:rsidRPr="0097667B" w:rsidRDefault="00C05A7C"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C05A7C" w:rsidRPr="0097667B" w:rsidRDefault="00C05A7C" w:rsidP="003A64B8">
      <w:pPr>
        <w:jc w:val="both"/>
        <w:rPr>
          <w:color w:val="FF0000"/>
        </w:rPr>
      </w:pPr>
    </w:p>
    <w:p w14:paraId="331F9986" w14:textId="77777777" w:rsidR="00C05A7C" w:rsidRPr="0097667B" w:rsidRDefault="00C05A7C" w:rsidP="003A64B8">
      <w:pPr>
        <w:jc w:val="both"/>
        <w:rPr>
          <w:b/>
          <w:color w:val="FF0000"/>
        </w:rPr>
      </w:pPr>
      <w:r w:rsidRPr="0097667B">
        <w:rPr>
          <w:b/>
          <w:color w:val="FF0000"/>
        </w:rPr>
        <w:t xml:space="preserve">Notes: </w:t>
      </w:r>
    </w:p>
    <w:p w14:paraId="5E5175E1" w14:textId="77777777" w:rsidR="00C05A7C" w:rsidRPr="0097667B" w:rsidRDefault="00C05A7C"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C05A7C" w:rsidRPr="0097667B" w:rsidRDefault="00C05A7C"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C05A7C" w:rsidRDefault="00C05A7C">
      <w:pPr>
        <w:pStyle w:val="CommentText"/>
      </w:pPr>
    </w:p>
  </w:comment>
  <w:comment w:id="7" w:author="Robert David Mouncer [rdm10]" w:date="2018-04-28T16:23:00Z" w:initials="RDM[">
    <w:p w14:paraId="26E2B05F" w14:textId="77777777" w:rsidR="00C05A7C" w:rsidRDefault="00C05A7C"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C05A7C" w:rsidRDefault="00C05A7C">
      <w:pPr>
        <w:pStyle w:val="CommentText"/>
      </w:pPr>
    </w:p>
  </w:comment>
  <w:comment w:id="15" w:author="Robert David Mouncer [rdm10]" w:date="2018-04-28T16:23:00Z" w:initials="RDM[">
    <w:p w14:paraId="2A613C0E" w14:textId="77777777" w:rsidR="00C05A7C" w:rsidRPr="00423D9D" w:rsidRDefault="00C05A7C"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C05A7C" w:rsidRPr="00423D9D" w:rsidRDefault="00C05A7C" w:rsidP="003A64B8">
      <w:pPr>
        <w:jc w:val="both"/>
        <w:rPr>
          <w:color w:val="FF0000"/>
        </w:rPr>
      </w:pPr>
    </w:p>
    <w:p w14:paraId="7731E9AD" w14:textId="77777777" w:rsidR="00C05A7C" w:rsidRPr="00423D9D" w:rsidRDefault="00C05A7C"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C05A7C" w:rsidRPr="00423D9D" w:rsidRDefault="00C05A7C" w:rsidP="003A64B8">
      <w:pPr>
        <w:jc w:val="both"/>
        <w:rPr>
          <w:color w:val="FF0000"/>
        </w:rPr>
      </w:pPr>
    </w:p>
    <w:p w14:paraId="064DC632" w14:textId="77777777" w:rsidR="00C05A7C" w:rsidRPr="00423D9D" w:rsidRDefault="00C05A7C"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C05A7C" w:rsidRPr="00423D9D" w:rsidRDefault="00C05A7C" w:rsidP="003A64B8">
      <w:pPr>
        <w:jc w:val="both"/>
        <w:rPr>
          <w:color w:val="FF0000"/>
          <w:lang w:val="en-US"/>
        </w:rPr>
      </w:pPr>
    </w:p>
    <w:p w14:paraId="0AB1B4BA" w14:textId="77777777" w:rsidR="00C05A7C" w:rsidRDefault="00C05A7C"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C05A7C" w:rsidRDefault="00C05A7C">
      <w:pPr>
        <w:pStyle w:val="CommentText"/>
      </w:pPr>
    </w:p>
  </w:comment>
  <w:comment w:id="17" w:author="Robert David Mouncer [rdm10]" w:date="2018-04-28T16:22:00Z" w:initials="RDM[">
    <w:p w14:paraId="60B5284A" w14:textId="77777777" w:rsidR="00C05A7C" w:rsidRPr="00D87EE7" w:rsidRDefault="00C05A7C"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C05A7C" w:rsidRDefault="00C05A7C">
      <w:pPr>
        <w:pStyle w:val="CommentText"/>
      </w:pPr>
    </w:p>
  </w:comment>
  <w:comment w:id="21" w:author="Robert David Mouncer [rdm10]" w:date="2018-04-28T16:24:00Z" w:initials="RDM[">
    <w:p w14:paraId="091076E9" w14:textId="77777777" w:rsidR="00C05A7C" w:rsidRPr="00D17575" w:rsidRDefault="00C05A7C"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C05A7C" w:rsidRPr="002C0343" w:rsidRDefault="00C05A7C" w:rsidP="003A64B8">
      <w:pPr>
        <w:jc w:val="both"/>
        <w:rPr>
          <w:lang w:val="en-US"/>
        </w:rPr>
      </w:pPr>
    </w:p>
    <w:p w14:paraId="5E88A427" w14:textId="77777777" w:rsidR="00C05A7C" w:rsidRPr="003A64B8" w:rsidRDefault="00C05A7C"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C05A7C" w:rsidRPr="003A64B8" w:rsidRDefault="00C05A7C" w:rsidP="003A64B8">
      <w:pPr>
        <w:jc w:val="both"/>
        <w:rPr>
          <w:color w:val="FF0000"/>
          <w:lang w:val="en-US"/>
        </w:rPr>
      </w:pPr>
    </w:p>
    <w:p w14:paraId="300D7077" w14:textId="77777777" w:rsidR="00C05A7C" w:rsidRPr="003A64B8" w:rsidRDefault="00C05A7C"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C05A7C" w:rsidRPr="003A64B8" w:rsidRDefault="00C05A7C" w:rsidP="003A64B8">
      <w:pPr>
        <w:jc w:val="both"/>
        <w:rPr>
          <w:color w:val="FF0000"/>
          <w:lang w:val="en-US"/>
        </w:rPr>
      </w:pPr>
    </w:p>
    <w:p w14:paraId="382FD570" w14:textId="77777777" w:rsidR="00C05A7C" w:rsidRPr="003A64B8" w:rsidRDefault="00C05A7C"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C05A7C" w:rsidRPr="003A64B8" w:rsidRDefault="00C05A7C" w:rsidP="003A64B8">
      <w:pPr>
        <w:jc w:val="both"/>
        <w:rPr>
          <w:color w:val="FF0000"/>
        </w:rPr>
      </w:pPr>
      <w:r w:rsidRPr="003A64B8">
        <w:rPr>
          <w:color w:val="FF0000"/>
        </w:rPr>
        <w:t xml:space="preserve"> </w:t>
      </w:r>
    </w:p>
    <w:p w14:paraId="32A0B0A6" w14:textId="77777777" w:rsidR="00C05A7C" w:rsidRPr="003A64B8" w:rsidRDefault="00C05A7C"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C05A7C" w:rsidRPr="003A64B8" w:rsidRDefault="00C05A7C" w:rsidP="003A64B8">
      <w:pPr>
        <w:jc w:val="both"/>
        <w:rPr>
          <w:color w:val="FF0000"/>
        </w:rPr>
      </w:pPr>
    </w:p>
    <w:p w14:paraId="41F070F6" w14:textId="77777777" w:rsidR="00C05A7C" w:rsidRPr="003A64B8" w:rsidRDefault="00C05A7C"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C05A7C" w:rsidRDefault="00C05A7C">
      <w:pPr>
        <w:pStyle w:val="CommentText"/>
      </w:pPr>
    </w:p>
  </w:comment>
  <w:comment w:id="50" w:author="Robert David Mouncer [rdm10]" w:date="2018-04-28T20:58:00Z" w:initials="RDM[">
    <w:p w14:paraId="05BE5F81" w14:textId="77777777" w:rsidR="00C05A7C" w:rsidRDefault="00C05A7C"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C05A7C" w:rsidRPr="00107B2E" w:rsidRDefault="00C05A7C" w:rsidP="0081726A">
      <w:pPr>
        <w:jc w:val="both"/>
        <w:rPr>
          <w:lang w:val="en-US"/>
        </w:rPr>
      </w:pPr>
    </w:p>
    <w:p w14:paraId="2928FC04" w14:textId="77777777" w:rsidR="00C05A7C" w:rsidRPr="00107B2E" w:rsidRDefault="00C05A7C"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C05A7C" w:rsidRDefault="00C05A7C" w:rsidP="0081726A">
      <w:pPr>
        <w:jc w:val="both"/>
      </w:pPr>
    </w:p>
    <w:p w14:paraId="69A9308D" w14:textId="046C3BC0" w:rsidR="00C05A7C" w:rsidRDefault="00C05A7C" w:rsidP="0081726A">
      <w:pPr>
        <w:pStyle w:val="CommentText"/>
      </w:pPr>
      <w:r>
        <w:t>You can conclude this section by reviewing the end of the implementation stage against the planned requirements.</w:t>
      </w:r>
    </w:p>
  </w:comment>
  <w:comment w:id="63" w:author="Robert David Mouncer [rdm10]" w:date="2018-04-28T20:59:00Z" w:initials="RDM[">
    <w:p w14:paraId="3439F6C8" w14:textId="77777777" w:rsidR="00C05A7C" w:rsidRPr="00DA0529" w:rsidRDefault="00C05A7C"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C05A7C" w:rsidRDefault="00C05A7C" w:rsidP="0081726A">
      <w:pPr>
        <w:jc w:val="both"/>
      </w:pPr>
    </w:p>
    <w:p w14:paraId="2B8FC316" w14:textId="77777777" w:rsidR="00C05A7C" w:rsidRDefault="00C05A7C"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C05A7C" w:rsidRDefault="00C05A7C" w:rsidP="0081726A">
      <w:pPr>
        <w:jc w:val="both"/>
      </w:pPr>
    </w:p>
    <w:p w14:paraId="25EFB0A0" w14:textId="77777777" w:rsidR="00C05A7C" w:rsidRPr="00DA0529" w:rsidRDefault="00C05A7C"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C05A7C" w:rsidRDefault="00C05A7C" w:rsidP="0081726A">
      <w:pPr>
        <w:jc w:val="both"/>
      </w:pPr>
    </w:p>
    <w:p w14:paraId="7C36B5B6" w14:textId="77777777" w:rsidR="00C05A7C" w:rsidRPr="00DA0529" w:rsidRDefault="00C05A7C"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C05A7C" w:rsidRDefault="00C05A7C" w:rsidP="0081726A">
      <w:pPr>
        <w:jc w:val="both"/>
      </w:pPr>
    </w:p>
    <w:p w14:paraId="672138A4" w14:textId="77777777" w:rsidR="00C05A7C" w:rsidRDefault="00C05A7C"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C05A7C" w:rsidRDefault="00C05A7C">
      <w:pPr>
        <w:pStyle w:val="CommentText"/>
      </w:pPr>
    </w:p>
  </w:comment>
  <w:comment w:id="78" w:author="Robert David Mouncer [rdm10]" w:date="2018-04-28T20:59:00Z" w:initials="RDM[">
    <w:p w14:paraId="6ABC8163" w14:textId="77777777" w:rsidR="00C05A7C" w:rsidRDefault="00C05A7C"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C05A7C" w:rsidRPr="00AE4F85" w:rsidRDefault="00C05A7C" w:rsidP="0081726A">
      <w:pPr>
        <w:jc w:val="both"/>
        <w:rPr>
          <w:lang w:val="en-US"/>
        </w:rPr>
      </w:pPr>
    </w:p>
    <w:p w14:paraId="4A8EF432" w14:textId="77777777" w:rsidR="00C05A7C" w:rsidRPr="00AE4F85" w:rsidRDefault="00C05A7C"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C05A7C" w:rsidRPr="00AE4F85" w:rsidRDefault="00C05A7C"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C05A7C" w:rsidRPr="00AE4F85" w:rsidRDefault="00C05A7C"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C05A7C" w:rsidRPr="00AE4F85" w:rsidRDefault="00C05A7C"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C05A7C" w:rsidRDefault="00C05A7C"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C05A7C" w:rsidRPr="00AE4F85" w:rsidRDefault="00C05A7C"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C05A7C" w:rsidRPr="00AE4F85" w:rsidRDefault="00C05A7C" w:rsidP="0081726A">
      <w:pPr>
        <w:jc w:val="both"/>
        <w:rPr>
          <w:lang w:val="en-US"/>
        </w:rPr>
      </w:pPr>
    </w:p>
    <w:p w14:paraId="2143E3F9" w14:textId="77777777" w:rsidR="00C05A7C" w:rsidRDefault="00C05A7C" w:rsidP="0081726A">
      <w:pPr>
        <w:rPr>
          <w:lang w:val="en-US"/>
        </w:rPr>
      </w:pPr>
      <w:r w:rsidRPr="008A7B3C">
        <w:rPr>
          <w:lang w:val="en-US"/>
        </w:rPr>
        <w:t>Other questions can be addresse</w:t>
      </w:r>
      <w:r>
        <w:rPr>
          <w:lang w:val="en-US"/>
        </w:rPr>
        <w:t>d as appropriate for a project.</w:t>
      </w:r>
    </w:p>
    <w:p w14:paraId="448D8EA4" w14:textId="77777777" w:rsidR="00C05A7C" w:rsidRPr="00AE4F85" w:rsidRDefault="00C05A7C" w:rsidP="0081726A">
      <w:pPr>
        <w:jc w:val="both"/>
        <w:rPr>
          <w:lang w:val="en-US"/>
        </w:rPr>
      </w:pPr>
    </w:p>
    <w:p w14:paraId="05A5F27D" w14:textId="77777777" w:rsidR="00C05A7C" w:rsidRDefault="00C05A7C"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C05A7C" w:rsidRDefault="00C05A7C" w:rsidP="0081726A">
      <w:pPr>
        <w:jc w:val="both"/>
        <w:rPr>
          <w:lang w:val="en-US"/>
        </w:rPr>
      </w:pPr>
    </w:p>
    <w:p w14:paraId="1F5EBF99" w14:textId="77777777" w:rsidR="00C05A7C" w:rsidRDefault="00C05A7C"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C05A7C" w:rsidRPr="00AE4F85" w:rsidRDefault="00C05A7C" w:rsidP="0081726A">
      <w:pPr>
        <w:jc w:val="both"/>
        <w:rPr>
          <w:lang w:val="en-US"/>
        </w:rPr>
      </w:pPr>
    </w:p>
    <w:p w14:paraId="591F04A9" w14:textId="77777777" w:rsidR="00C05A7C" w:rsidRDefault="00C05A7C" w:rsidP="0081726A">
      <w:r w:rsidRPr="00240A9B">
        <w:rPr>
          <w:lang w:val="en-US"/>
        </w:rPr>
        <w:t>In the latter stages of the module, we will discuss the evaluation. That will probably be around week 9, although that differs each year.</w:t>
      </w:r>
    </w:p>
    <w:p w14:paraId="1602A236" w14:textId="77777777" w:rsidR="00C05A7C" w:rsidRDefault="00C05A7C" w:rsidP="0081726A"/>
    <w:p w14:paraId="7E15AAC9" w14:textId="77777777" w:rsidR="00C05A7C" w:rsidRDefault="00C05A7C" w:rsidP="0081726A"/>
    <w:p w14:paraId="2045D190" w14:textId="77777777" w:rsidR="00C05A7C" w:rsidRDefault="00C05A7C" w:rsidP="0081726A">
      <w:pPr>
        <w:rPr>
          <w:rFonts w:asciiTheme="majorHAnsi" w:eastAsiaTheme="majorEastAsia" w:hAnsiTheme="majorHAnsi" w:cstheme="majorBidi"/>
          <w:sz w:val="32"/>
          <w:szCs w:val="32"/>
        </w:rPr>
      </w:pPr>
      <w:r>
        <w:br w:type="page"/>
      </w:r>
    </w:p>
    <w:p w14:paraId="5B26180F" w14:textId="5F75E811" w:rsidR="00C05A7C" w:rsidRDefault="00C05A7C">
      <w:pPr>
        <w:pStyle w:val="CommentText"/>
      </w:pPr>
    </w:p>
  </w:comment>
  <w:comment w:id="82" w:author="Robert David Mouncer [rdm10]" w:date="2018-04-28T20:59:00Z" w:initials="RDM[">
    <w:p w14:paraId="6EAA4396" w14:textId="77777777" w:rsidR="00C05A7C" w:rsidRPr="00394C7D" w:rsidRDefault="00C05A7C"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C05A7C" w:rsidRPr="00394C7D" w:rsidRDefault="00C05A7C" w:rsidP="0081726A">
      <w:pPr>
        <w:jc w:val="both"/>
        <w:rPr>
          <w:color w:val="FF0000"/>
        </w:rPr>
      </w:pPr>
    </w:p>
    <w:p w14:paraId="4CF9661B" w14:textId="77777777" w:rsidR="00C05A7C" w:rsidRPr="00394C7D" w:rsidRDefault="00C05A7C"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C05A7C" w:rsidRPr="00394C7D" w:rsidRDefault="00C05A7C" w:rsidP="0081726A">
      <w:pPr>
        <w:jc w:val="both"/>
        <w:rPr>
          <w:color w:val="FF0000"/>
        </w:rPr>
      </w:pPr>
    </w:p>
    <w:p w14:paraId="1DB08A1B" w14:textId="77777777" w:rsidR="00C05A7C" w:rsidRPr="00394C7D" w:rsidRDefault="00C05A7C"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C05A7C" w:rsidRPr="00394C7D" w:rsidRDefault="00C05A7C" w:rsidP="0081726A">
      <w:pPr>
        <w:jc w:val="both"/>
        <w:rPr>
          <w:color w:val="FF0000"/>
        </w:rPr>
      </w:pPr>
    </w:p>
    <w:p w14:paraId="0BABB52A" w14:textId="77777777" w:rsidR="00C05A7C" w:rsidRPr="00394C7D" w:rsidRDefault="00C05A7C"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C05A7C" w:rsidRDefault="00C05A7C">
      <w:pPr>
        <w:pStyle w:val="CommentText"/>
      </w:pPr>
    </w:p>
  </w:comment>
  <w:comment w:id="92" w:author="Robert David Mouncer [rdm10]" w:date="2018-04-28T20:59:00Z" w:initials="RDM[">
    <w:p w14:paraId="219D318C" w14:textId="77777777" w:rsidR="00C05A7C" w:rsidRDefault="00C05A7C"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C05A7C" w:rsidRDefault="00C05A7C" w:rsidP="0081726A">
      <w:pPr>
        <w:jc w:val="both"/>
      </w:pPr>
    </w:p>
    <w:p w14:paraId="7671E788" w14:textId="77777777" w:rsidR="00C05A7C" w:rsidRDefault="00C05A7C"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C05A7C" w:rsidRDefault="00C05A7C" w:rsidP="0081726A">
      <w:pPr>
        <w:jc w:val="both"/>
      </w:pPr>
    </w:p>
    <w:p w14:paraId="5A9E0EAD" w14:textId="77777777" w:rsidR="00C05A7C" w:rsidRDefault="00C05A7C"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C05A7C" w:rsidRDefault="00C05A7C" w:rsidP="0081726A">
      <w:pPr>
        <w:jc w:val="both"/>
      </w:pPr>
    </w:p>
    <w:p w14:paraId="04466423" w14:textId="77777777" w:rsidR="00C05A7C" w:rsidRDefault="00C05A7C" w:rsidP="0081726A">
      <w:pPr>
        <w:jc w:val="both"/>
      </w:pPr>
      <w:r>
        <w:t xml:space="preserve">As an example, you might include a definition such as: </w:t>
      </w:r>
    </w:p>
    <w:p w14:paraId="1B7C3F99" w14:textId="77777777" w:rsidR="00C05A7C" w:rsidRDefault="00C05A7C" w:rsidP="0081726A">
      <w:pPr>
        <w:jc w:val="both"/>
      </w:pPr>
    </w:p>
    <w:p w14:paraId="08A0A2DB" w14:textId="77777777" w:rsidR="00C05A7C" w:rsidRDefault="00C05A7C"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C05A7C" w:rsidRDefault="00C05A7C">
      <w:pPr>
        <w:pStyle w:val="CommentText"/>
      </w:pPr>
    </w:p>
  </w:comment>
  <w:comment w:id="95" w:author="Robert David Mouncer [rdm10]" w:date="2018-04-28T20:59:00Z" w:initials="RDM[">
    <w:p w14:paraId="3D5F1037" w14:textId="77777777" w:rsidR="00C05A7C" w:rsidRPr="00D61D84" w:rsidRDefault="00C05A7C"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C05A7C" w:rsidRDefault="00C05A7C" w:rsidP="0081726A">
      <w:pPr>
        <w:rPr>
          <w:rFonts w:asciiTheme="majorHAnsi" w:eastAsiaTheme="majorEastAsia" w:hAnsiTheme="majorHAnsi" w:cstheme="majorBidi"/>
          <w:b/>
          <w:bCs/>
          <w:sz w:val="26"/>
          <w:szCs w:val="26"/>
        </w:rPr>
      </w:pPr>
      <w:r>
        <w:br w:type="page"/>
      </w:r>
    </w:p>
    <w:p w14:paraId="5DDCA3E6" w14:textId="74889C52" w:rsidR="00C05A7C" w:rsidRDefault="00C05A7C">
      <w:pPr>
        <w:pStyle w:val="CommentText"/>
      </w:pPr>
    </w:p>
  </w:comment>
  <w:comment w:id="97" w:author="Robert David Mouncer [rdm10]" w:date="2018-04-28T20:59:00Z" w:initials="RDM[">
    <w:p w14:paraId="7803BAB3" w14:textId="77777777" w:rsidR="00C05A7C" w:rsidRDefault="00C05A7C"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C05A7C" w:rsidRDefault="00C05A7C" w:rsidP="0081726A">
      <w:pPr>
        <w:jc w:val="both"/>
      </w:pPr>
    </w:p>
    <w:p w14:paraId="2224455C" w14:textId="77777777" w:rsidR="00C05A7C" w:rsidRDefault="00C05A7C"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C05A7C" w:rsidRDefault="00C05A7C" w:rsidP="0081726A">
      <w:pPr>
        <w:jc w:val="both"/>
      </w:pPr>
    </w:p>
    <w:p w14:paraId="748D0C1C" w14:textId="77777777" w:rsidR="00C05A7C" w:rsidRDefault="00C05A7C"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C05A7C" w:rsidRDefault="00C05A7C" w:rsidP="0081726A">
      <w:pPr>
        <w:jc w:val="both"/>
      </w:pPr>
    </w:p>
    <w:p w14:paraId="143043C5" w14:textId="77777777" w:rsidR="00C05A7C" w:rsidRDefault="00C05A7C" w:rsidP="0081726A">
      <w:pPr>
        <w:jc w:val="both"/>
      </w:pPr>
      <w:r>
        <w:t>Only include code in the appendix if that code is discussed and referred to in the body of the report.</w:t>
      </w:r>
    </w:p>
    <w:p w14:paraId="1AA48D92" w14:textId="77777777" w:rsidR="00C05A7C" w:rsidRDefault="00C05A7C" w:rsidP="0081726A">
      <w:pPr>
        <w:jc w:val="both"/>
      </w:pPr>
    </w:p>
    <w:p w14:paraId="35D7EBF0" w14:textId="77777777" w:rsidR="00C05A7C" w:rsidRDefault="00C05A7C" w:rsidP="0081726A">
      <w:pPr>
        <w:jc w:val="both"/>
      </w:pPr>
      <w:r>
        <w:t>Random Number Generator</w:t>
      </w:r>
    </w:p>
    <w:p w14:paraId="37831E1F" w14:textId="77777777" w:rsidR="00C05A7C" w:rsidRDefault="00C05A7C" w:rsidP="0081726A">
      <w:pPr>
        <w:jc w:val="both"/>
      </w:pPr>
      <w:r>
        <w:t>The Bayes Durham Shuffle ensures that the pseudo random numbers used in the simulation are further shuffled, ensuring minimal correlation between subsequent random outputs.</w:t>
      </w:r>
    </w:p>
    <w:p w14:paraId="3C274D20" w14:textId="77777777" w:rsidR="00C05A7C" w:rsidRDefault="00C05A7C" w:rsidP="0081726A">
      <w:pPr>
        <w:jc w:val="both"/>
      </w:pPr>
    </w:p>
    <w:p w14:paraId="4AC69180" w14:textId="77777777" w:rsidR="00C05A7C" w:rsidRDefault="00C05A7C" w:rsidP="0081726A">
      <w:pPr>
        <w:jc w:val="both"/>
      </w:pPr>
      <w:r>
        <w:t>// Some example code here…</w:t>
      </w:r>
    </w:p>
    <w:p w14:paraId="3EC8C347" w14:textId="77777777" w:rsidR="00C05A7C" w:rsidRDefault="00C05A7C" w:rsidP="0081726A">
      <w:r>
        <w:br w:type="page"/>
      </w:r>
    </w:p>
    <w:p w14:paraId="113B3133" w14:textId="26DB1F89" w:rsidR="00C05A7C" w:rsidRDefault="00C05A7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B4041" w14:textId="77777777" w:rsidR="00F14CE0" w:rsidRDefault="00F14CE0" w:rsidP="004C12FA">
      <w:r>
        <w:separator/>
      </w:r>
    </w:p>
  </w:endnote>
  <w:endnote w:type="continuationSeparator" w:id="0">
    <w:p w14:paraId="6E70F4A1" w14:textId="77777777" w:rsidR="00F14CE0" w:rsidRDefault="00F14CE0"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3F41FDAB" w:rsidR="00C05A7C" w:rsidRDefault="00C05A7C" w:rsidP="004C12FA">
    <w:pPr>
      <w:pStyle w:val="Footer"/>
      <w:jc w:val="center"/>
    </w:pPr>
    <w:r>
      <w:t xml:space="preserve">Page </w:t>
    </w:r>
    <w:r>
      <w:fldChar w:fldCharType="begin"/>
    </w:r>
    <w:r>
      <w:instrText xml:space="preserve"> PAGE  \* MERGEFORMAT </w:instrText>
    </w:r>
    <w:r>
      <w:fldChar w:fldCharType="separate"/>
    </w:r>
    <w:r>
      <w:rPr>
        <w:noProof/>
      </w:rPr>
      <w:t>34</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B77696">
      <w:rPr>
        <w:noProof/>
        <w:lang w:val="en-US"/>
      </w:rPr>
      <w:t>46</w:t>
    </w:r>
    <w:r>
      <w:rPr>
        <w:lang w:val="en-US"/>
      </w:rPr>
      <w:fldChar w:fldCharType="end"/>
    </w:r>
  </w:p>
  <w:p w14:paraId="65D00DAF" w14:textId="77777777" w:rsidR="00C05A7C" w:rsidRDefault="00C05A7C"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2EEBE" w14:textId="77777777" w:rsidR="00F14CE0" w:rsidRDefault="00F14CE0" w:rsidP="004C12FA">
      <w:r>
        <w:separator/>
      </w:r>
    </w:p>
  </w:footnote>
  <w:footnote w:type="continuationSeparator" w:id="0">
    <w:p w14:paraId="75A51BC8" w14:textId="77777777" w:rsidR="00F14CE0" w:rsidRDefault="00F14CE0"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C05A7C" w:rsidRPr="001F35A4" w:rsidRDefault="00C05A7C"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fr-FR" w:vendorID="64" w:dllVersion="6" w:nlCheck="1" w:checkStyle="0"/>
  <w:activeWritingStyle w:appName="MSWord" w:lang="en-GB" w:vendorID="64" w:dllVersion="6" w:nlCheck="1" w:checkStyle="1"/>
  <w:activeWritingStyle w:appName="MSWord" w:lang="it-IT" w:vendorID="64" w:dllVersion="6" w:nlCheck="1" w:checkStyle="0"/>
  <w:activeWritingStyle w:appName="MSWord" w:lang="de-DE" w:vendorID="64" w:dllVersion="6" w:nlCheck="1" w:checkStyle="0"/>
  <w:activeWritingStyle w:appName="MSWord" w:lang="es-ES"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20C4F"/>
    <w:rsid w:val="00023D30"/>
    <w:rsid w:val="00027B17"/>
    <w:rsid w:val="00030D48"/>
    <w:rsid w:val="00031FBA"/>
    <w:rsid w:val="00033E46"/>
    <w:rsid w:val="00035840"/>
    <w:rsid w:val="000367D4"/>
    <w:rsid w:val="00037C5A"/>
    <w:rsid w:val="00040630"/>
    <w:rsid w:val="00047EB1"/>
    <w:rsid w:val="000627B0"/>
    <w:rsid w:val="0006338C"/>
    <w:rsid w:val="00070030"/>
    <w:rsid w:val="00071943"/>
    <w:rsid w:val="00071D9D"/>
    <w:rsid w:val="00073F61"/>
    <w:rsid w:val="00075037"/>
    <w:rsid w:val="00076788"/>
    <w:rsid w:val="00081C5F"/>
    <w:rsid w:val="0009699F"/>
    <w:rsid w:val="000A0100"/>
    <w:rsid w:val="000B0D29"/>
    <w:rsid w:val="000B7680"/>
    <w:rsid w:val="000D2855"/>
    <w:rsid w:val="000D3C18"/>
    <w:rsid w:val="000D6481"/>
    <w:rsid w:val="000E2FDE"/>
    <w:rsid w:val="000E3BC3"/>
    <w:rsid w:val="000E5039"/>
    <w:rsid w:val="000F0A11"/>
    <w:rsid w:val="00102D97"/>
    <w:rsid w:val="001067E8"/>
    <w:rsid w:val="00107B2E"/>
    <w:rsid w:val="0012492A"/>
    <w:rsid w:val="0012797D"/>
    <w:rsid w:val="001432CF"/>
    <w:rsid w:val="001467A2"/>
    <w:rsid w:val="00182FFB"/>
    <w:rsid w:val="001839D2"/>
    <w:rsid w:val="0018539E"/>
    <w:rsid w:val="00185585"/>
    <w:rsid w:val="0018587C"/>
    <w:rsid w:val="0019494E"/>
    <w:rsid w:val="00195F6D"/>
    <w:rsid w:val="001972D3"/>
    <w:rsid w:val="001A1554"/>
    <w:rsid w:val="001A64E8"/>
    <w:rsid w:val="001B1C19"/>
    <w:rsid w:val="001B2546"/>
    <w:rsid w:val="001B459E"/>
    <w:rsid w:val="001D2DFA"/>
    <w:rsid w:val="001D46DC"/>
    <w:rsid w:val="001E5E69"/>
    <w:rsid w:val="001F35A4"/>
    <w:rsid w:val="002051A6"/>
    <w:rsid w:val="0020550E"/>
    <w:rsid w:val="00216FED"/>
    <w:rsid w:val="0022115F"/>
    <w:rsid w:val="002265A2"/>
    <w:rsid w:val="00230394"/>
    <w:rsid w:val="00233AB5"/>
    <w:rsid w:val="002369D5"/>
    <w:rsid w:val="0024541A"/>
    <w:rsid w:val="00245F26"/>
    <w:rsid w:val="00260326"/>
    <w:rsid w:val="00262E17"/>
    <w:rsid w:val="002679F6"/>
    <w:rsid w:val="00280309"/>
    <w:rsid w:val="00282D7C"/>
    <w:rsid w:val="0028358F"/>
    <w:rsid w:val="00291853"/>
    <w:rsid w:val="002922F3"/>
    <w:rsid w:val="00294303"/>
    <w:rsid w:val="002A2838"/>
    <w:rsid w:val="002B0070"/>
    <w:rsid w:val="002B37CD"/>
    <w:rsid w:val="002B67EA"/>
    <w:rsid w:val="002C0343"/>
    <w:rsid w:val="002C40AD"/>
    <w:rsid w:val="002C4A83"/>
    <w:rsid w:val="002D0ADF"/>
    <w:rsid w:val="002D544D"/>
    <w:rsid w:val="002D77E5"/>
    <w:rsid w:val="002E3E4F"/>
    <w:rsid w:val="002F1A62"/>
    <w:rsid w:val="002F2BE6"/>
    <w:rsid w:val="00300C93"/>
    <w:rsid w:val="003026FA"/>
    <w:rsid w:val="00303620"/>
    <w:rsid w:val="003055FE"/>
    <w:rsid w:val="00307356"/>
    <w:rsid w:val="00314CDA"/>
    <w:rsid w:val="00326281"/>
    <w:rsid w:val="003268BD"/>
    <w:rsid w:val="00345CD6"/>
    <w:rsid w:val="00347FB9"/>
    <w:rsid w:val="00352398"/>
    <w:rsid w:val="0036526A"/>
    <w:rsid w:val="003856E7"/>
    <w:rsid w:val="00394C7D"/>
    <w:rsid w:val="003A64B8"/>
    <w:rsid w:val="003B06A5"/>
    <w:rsid w:val="003B2A75"/>
    <w:rsid w:val="003B340B"/>
    <w:rsid w:val="003B5D1F"/>
    <w:rsid w:val="003B73E3"/>
    <w:rsid w:val="003C2954"/>
    <w:rsid w:val="003D01DA"/>
    <w:rsid w:val="003D172A"/>
    <w:rsid w:val="003D59A8"/>
    <w:rsid w:val="003D628B"/>
    <w:rsid w:val="003E7671"/>
    <w:rsid w:val="003F1BFF"/>
    <w:rsid w:val="003F21F9"/>
    <w:rsid w:val="003F5678"/>
    <w:rsid w:val="003F7AAB"/>
    <w:rsid w:val="00410DB4"/>
    <w:rsid w:val="00422FD8"/>
    <w:rsid w:val="0042369A"/>
    <w:rsid w:val="00423D9D"/>
    <w:rsid w:val="0042405C"/>
    <w:rsid w:val="004278E3"/>
    <w:rsid w:val="00431556"/>
    <w:rsid w:val="00436EE1"/>
    <w:rsid w:val="00437F9C"/>
    <w:rsid w:val="004603BB"/>
    <w:rsid w:val="004627EF"/>
    <w:rsid w:val="00462CC0"/>
    <w:rsid w:val="00465C7F"/>
    <w:rsid w:val="004705A5"/>
    <w:rsid w:val="004710AA"/>
    <w:rsid w:val="00482D6B"/>
    <w:rsid w:val="004838A7"/>
    <w:rsid w:val="004929AF"/>
    <w:rsid w:val="00495198"/>
    <w:rsid w:val="004A3820"/>
    <w:rsid w:val="004A3B60"/>
    <w:rsid w:val="004B3F49"/>
    <w:rsid w:val="004C12FA"/>
    <w:rsid w:val="004C18C3"/>
    <w:rsid w:val="004C7A96"/>
    <w:rsid w:val="004D38CC"/>
    <w:rsid w:val="004D45DD"/>
    <w:rsid w:val="004D70A9"/>
    <w:rsid w:val="004E168A"/>
    <w:rsid w:val="004E41EA"/>
    <w:rsid w:val="004E4ED0"/>
    <w:rsid w:val="004E58BB"/>
    <w:rsid w:val="004E63C0"/>
    <w:rsid w:val="004F1DC9"/>
    <w:rsid w:val="004F7178"/>
    <w:rsid w:val="004F7868"/>
    <w:rsid w:val="0050259B"/>
    <w:rsid w:val="00522736"/>
    <w:rsid w:val="00522A9C"/>
    <w:rsid w:val="005240B4"/>
    <w:rsid w:val="00524125"/>
    <w:rsid w:val="00525B9C"/>
    <w:rsid w:val="00531080"/>
    <w:rsid w:val="00536C05"/>
    <w:rsid w:val="00547A18"/>
    <w:rsid w:val="00552956"/>
    <w:rsid w:val="005529BD"/>
    <w:rsid w:val="00557E1A"/>
    <w:rsid w:val="00573350"/>
    <w:rsid w:val="00574FBB"/>
    <w:rsid w:val="005863C9"/>
    <w:rsid w:val="00586D33"/>
    <w:rsid w:val="00594EDA"/>
    <w:rsid w:val="00596380"/>
    <w:rsid w:val="005A0731"/>
    <w:rsid w:val="005A4A1D"/>
    <w:rsid w:val="005B1D47"/>
    <w:rsid w:val="005C2E83"/>
    <w:rsid w:val="005C3E41"/>
    <w:rsid w:val="005D12B1"/>
    <w:rsid w:val="005D233B"/>
    <w:rsid w:val="005D4BCE"/>
    <w:rsid w:val="005F07B0"/>
    <w:rsid w:val="005F42DC"/>
    <w:rsid w:val="005F7F64"/>
    <w:rsid w:val="00602E16"/>
    <w:rsid w:val="00615BDB"/>
    <w:rsid w:val="006272AE"/>
    <w:rsid w:val="00632569"/>
    <w:rsid w:val="006348C7"/>
    <w:rsid w:val="00641AF4"/>
    <w:rsid w:val="006426CA"/>
    <w:rsid w:val="00644BCF"/>
    <w:rsid w:val="0065298C"/>
    <w:rsid w:val="00654EF2"/>
    <w:rsid w:val="00682B7C"/>
    <w:rsid w:val="006833BB"/>
    <w:rsid w:val="0068753A"/>
    <w:rsid w:val="00694611"/>
    <w:rsid w:val="00694DC5"/>
    <w:rsid w:val="006A312C"/>
    <w:rsid w:val="006A3C04"/>
    <w:rsid w:val="006B23A9"/>
    <w:rsid w:val="006B41DE"/>
    <w:rsid w:val="006B5775"/>
    <w:rsid w:val="006C3D5A"/>
    <w:rsid w:val="006C503D"/>
    <w:rsid w:val="006C7832"/>
    <w:rsid w:val="006D351D"/>
    <w:rsid w:val="006D4146"/>
    <w:rsid w:val="006D5FFD"/>
    <w:rsid w:val="006E5CED"/>
    <w:rsid w:val="00705040"/>
    <w:rsid w:val="00711DBE"/>
    <w:rsid w:val="007158B4"/>
    <w:rsid w:val="00715B77"/>
    <w:rsid w:val="0072151F"/>
    <w:rsid w:val="007322BF"/>
    <w:rsid w:val="00740C6B"/>
    <w:rsid w:val="00740E27"/>
    <w:rsid w:val="007437FB"/>
    <w:rsid w:val="0076276E"/>
    <w:rsid w:val="00767F8D"/>
    <w:rsid w:val="00774FF5"/>
    <w:rsid w:val="00776F9C"/>
    <w:rsid w:val="007776D2"/>
    <w:rsid w:val="00792F45"/>
    <w:rsid w:val="00797398"/>
    <w:rsid w:val="007A0997"/>
    <w:rsid w:val="007A37DD"/>
    <w:rsid w:val="007A3E41"/>
    <w:rsid w:val="007A66BC"/>
    <w:rsid w:val="007B0909"/>
    <w:rsid w:val="007C2312"/>
    <w:rsid w:val="007C3DD5"/>
    <w:rsid w:val="007C52BC"/>
    <w:rsid w:val="007C59AB"/>
    <w:rsid w:val="007C5E19"/>
    <w:rsid w:val="007D1251"/>
    <w:rsid w:val="007D4718"/>
    <w:rsid w:val="007D512F"/>
    <w:rsid w:val="007E38CA"/>
    <w:rsid w:val="007F42B8"/>
    <w:rsid w:val="007F6C99"/>
    <w:rsid w:val="007F6CEB"/>
    <w:rsid w:val="008008E2"/>
    <w:rsid w:val="00801EDB"/>
    <w:rsid w:val="00803A48"/>
    <w:rsid w:val="00804C32"/>
    <w:rsid w:val="00806CFF"/>
    <w:rsid w:val="00815CE8"/>
    <w:rsid w:val="00815F7B"/>
    <w:rsid w:val="008162C9"/>
    <w:rsid w:val="0081726A"/>
    <w:rsid w:val="0082782A"/>
    <w:rsid w:val="00836A6B"/>
    <w:rsid w:val="00840EBF"/>
    <w:rsid w:val="00847B80"/>
    <w:rsid w:val="00854BFE"/>
    <w:rsid w:val="00855BAD"/>
    <w:rsid w:val="00862073"/>
    <w:rsid w:val="00862123"/>
    <w:rsid w:val="0086252C"/>
    <w:rsid w:val="008638B5"/>
    <w:rsid w:val="00875F45"/>
    <w:rsid w:val="00876154"/>
    <w:rsid w:val="00885F12"/>
    <w:rsid w:val="008868F2"/>
    <w:rsid w:val="00887F1C"/>
    <w:rsid w:val="0089101B"/>
    <w:rsid w:val="008A02FB"/>
    <w:rsid w:val="008A08A1"/>
    <w:rsid w:val="008A33EE"/>
    <w:rsid w:val="008A597A"/>
    <w:rsid w:val="008A59E8"/>
    <w:rsid w:val="008B02F3"/>
    <w:rsid w:val="008B1735"/>
    <w:rsid w:val="008B720D"/>
    <w:rsid w:val="008C1781"/>
    <w:rsid w:val="008C17EB"/>
    <w:rsid w:val="008C7334"/>
    <w:rsid w:val="008E046A"/>
    <w:rsid w:val="008E4179"/>
    <w:rsid w:val="008F340C"/>
    <w:rsid w:val="0090251C"/>
    <w:rsid w:val="00910218"/>
    <w:rsid w:val="009161DD"/>
    <w:rsid w:val="009247CF"/>
    <w:rsid w:val="00927DC5"/>
    <w:rsid w:val="00932C40"/>
    <w:rsid w:val="00937FDD"/>
    <w:rsid w:val="00942E34"/>
    <w:rsid w:val="00942F32"/>
    <w:rsid w:val="0095650A"/>
    <w:rsid w:val="009608F8"/>
    <w:rsid w:val="00961B44"/>
    <w:rsid w:val="00961E3E"/>
    <w:rsid w:val="00965579"/>
    <w:rsid w:val="0097080E"/>
    <w:rsid w:val="00971CC2"/>
    <w:rsid w:val="0097667B"/>
    <w:rsid w:val="00982587"/>
    <w:rsid w:val="00983D12"/>
    <w:rsid w:val="00986539"/>
    <w:rsid w:val="00987AF7"/>
    <w:rsid w:val="009A1955"/>
    <w:rsid w:val="009A54F2"/>
    <w:rsid w:val="009B0427"/>
    <w:rsid w:val="009B6DE8"/>
    <w:rsid w:val="009B764F"/>
    <w:rsid w:val="009C3991"/>
    <w:rsid w:val="009C4B1E"/>
    <w:rsid w:val="009C4D90"/>
    <w:rsid w:val="009C52EA"/>
    <w:rsid w:val="009C6EFD"/>
    <w:rsid w:val="009D4328"/>
    <w:rsid w:val="00A10C24"/>
    <w:rsid w:val="00A11B8A"/>
    <w:rsid w:val="00A13EB5"/>
    <w:rsid w:val="00A1493B"/>
    <w:rsid w:val="00A17F3B"/>
    <w:rsid w:val="00A24017"/>
    <w:rsid w:val="00A257C9"/>
    <w:rsid w:val="00A267C7"/>
    <w:rsid w:val="00A304C2"/>
    <w:rsid w:val="00A46648"/>
    <w:rsid w:val="00A63EA9"/>
    <w:rsid w:val="00A65BA2"/>
    <w:rsid w:val="00A70A97"/>
    <w:rsid w:val="00A7545E"/>
    <w:rsid w:val="00A77D80"/>
    <w:rsid w:val="00A82D60"/>
    <w:rsid w:val="00A91CB0"/>
    <w:rsid w:val="00AA1561"/>
    <w:rsid w:val="00AB1193"/>
    <w:rsid w:val="00AB13C9"/>
    <w:rsid w:val="00AD2478"/>
    <w:rsid w:val="00AD24F0"/>
    <w:rsid w:val="00AD5B71"/>
    <w:rsid w:val="00AD705B"/>
    <w:rsid w:val="00AE4F85"/>
    <w:rsid w:val="00AE59D0"/>
    <w:rsid w:val="00AF1FBE"/>
    <w:rsid w:val="00AF53CC"/>
    <w:rsid w:val="00AF61DC"/>
    <w:rsid w:val="00B017FE"/>
    <w:rsid w:val="00B108D9"/>
    <w:rsid w:val="00B1213E"/>
    <w:rsid w:val="00B16BD7"/>
    <w:rsid w:val="00B16C44"/>
    <w:rsid w:val="00B23404"/>
    <w:rsid w:val="00B27172"/>
    <w:rsid w:val="00B40716"/>
    <w:rsid w:val="00B47CF1"/>
    <w:rsid w:val="00B51FC1"/>
    <w:rsid w:val="00B53D40"/>
    <w:rsid w:val="00B566C4"/>
    <w:rsid w:val="00B623EB"/>
    <w:rsid w:val="00B65CC1"/>
    <w:rsid w:val="00B752F2"/>
    <w:rsid w:val="00B757C8"/>
    <w:rsid w:val="00B77696"/>
    <w:rsid w:val="00B83F42"/>
    <w:rsid w:val="00B915D8"/>
    <w:rsid w:val="00B9184E"/>
    <w:rsid w:val="00B95712"/>
    <w:rsid w:val="00BC3000"/>
    <w:rsid w:val="00BC5B39"/>
    <w:rsid w:val="00BC6F09"/>
    <w:rsid w:val="00BD079A"/>
    <w:rsid w:val="00BE40EA"/>
    <w:rsid w:val="00BE51BE"/>
    <w:rsid w:val="00BE552C"/>
    <w:rsid w:val="00BF389F"/>
    <w:rsid w:val="00BF634B"/>
    <w:rsid w:val="00BF75E8"/>
    <w:rsid w:val="00C05A7C"/>
    <w:rsid w:val="00C1246A"/>
    <w:rsid w:val="00C16942"/>
    <w:rsid w:val="00C229B9"/>
    <w:rsid w:val="00C25B6A"/>
    <w:rsid w:val="00C25F57"/>
    <w:rsid w:val="00C270B9"/>
    <w:rsid w:val="00C34F43"/>
    <w:rsid w:val="00C4659E"/>
    <w:rsid w:val="00C5112C"/>
    <w:rsid w:val="00C5548D"/>
    <w:rsid w:val="00C64A45"/>
    <w:rsid w:val="00C74B6A"/>
    <w:rsid w:val="00C766B1"/>
    <w:rsid w:val="00C77C76"/>
    <w:rsid w:val="00C94FEF"/>
    <w:rsid w:val="00C97A8A"/>
    <w:rsid w:val="00CA14FD"/>
    <w:rsid w:val="00CA7A3C"/>
    <w:rsid w:val="00CB7352"/>
    <w:rsid w:val="00CC1248"/>
    <w:rsid w:val="00CC4810"/>
    <w:rsid w:val="00CC7DF8"/>
    <w:rsid w:val="00CD2C96"/>
    <w:rsid w:val="00CD43FC"/>
    <w:rsid w:val="00CD5703"/>
    <w:rsid w:val="00CD68D2"/>
    <w:rsid w:val="00CE1A1F"/>
    <w:rsid w:val="00CE2BC2"/>
    <w:rsid w:val="00CF2048"/>
    <w:rsid w:val="00D00CD1"/>
    <w:rsid w:val="00D04791"/>
    <w:rsid w:val="00D1411E"/>
    <w:rsid w:val="00D17575"/>
    <w:rsid w:val="00D26972"/>
    <w:rsid w:val="00D42484"/>
    <w:rsid w:val="00D4298B"/>
    <w:rsid w:val="00D55B3E"/>
    <w:rsid w:val="00D56AFF"/>
    <w:rsid w:val="00D61D84"/>
    <w:rsid w:val="00D65033"/>
    <w:rsid w:val="00D678FC"/>
    <w:rsid w:val="00D87EE7"/>
    <w:rsid w:val="00D91D33"/>
    <w:rsid w:val="00D92BFA"/>
    <w:rsid w:val="00DA26BF"/>
    <w:rsid w:val="00DA339A"/>
    <w:rsid w:val="00DB0874"/>
    <w:rsid w:val="00DB089C"/>
    <w:rsid w:val="00DB3BC0"/>
    <w:rsid w:val="00DB78FA"/>
    <w:rsid w:val="00DD1B1B"/>
    <w:rsid w:val="00DD40B2"/>
    <w:rsid w:val="00DE34D8"/>
    <w:rsid w:val="00DE76C7"/>
    <w:rsid w:val="00DF0281"/>
    <w:rsid w:val="00DF1E46"/>
    <w:rsid w:val="00E05C56"/>
    <w:rsid w:val="00E17DF2"/>
    <w:rsid w:val="00E23996"/>
    <w:rsid w:val="00E253D9"/>
    <w:rsid w:val="00E30A20"/>
    <w:rsid w:val="00E349CE"/>
    <w:rsid w:val="00E371D8"/>
    <w:rsid w:val="00E45CCE"/>
    <w:rsid w:val="00E54A20"/>
    <w:rsid w:val="00E55E8F"/>
    <w:rsid w:val="00E61859"/>
    <w:rsid w:val="00E61B6D"/>
    <w:rsid w:val="00E64EE7"/>
    <w:rsid w:val="00E65E15"/>
    <w:rsid w:val="00E67656"/>
    <w:rsid w:val="00E74E9B"/>
    <w:rsid w:val="00E82C1E"/>
    <w:rsid w:val="00E83037"/>
    <w:rsid w:val="00EA2A56"/>
    <w:rsid w:val="00EA2A62"/>
    <w:rsid w:val="00EA3953"/>
    <w:rsid w:val="00EA5CE8"/>
    <w:rsid w:val="00EB5C86"/>
    <w:rsid w:val="00EC1958"/>
    <w:rsid w:val="00EC5BA1"/>
    <w:rsid w:val="00ED1CB7"/>
    <w:rsid w:val="00ED3D37"/>
    <w:rsid w:val="00ED6E7B"/>
    <w:rsid w:val="00EE446B"/>
    <w:rsid w:val="00EE5489"/>
    <w:rsid w:val="00EF50EE"/>
    <w:rsid w:val="00F060CC"/>
    <w:rsid w:val="00F06CC8"/>
    <w:rsid w:val="00F10B61"/>
    <w:rsid w:val="00F14CE0"/>
    <w:rsid w:val="00F16C97"/>
    <w:rsid w:val="00F27A53"/>
    <w:rsid w:val="00F34573"/>
    <w:rsid w:val="00F34F05"/>
    <w:rsid w:val="00F37DD1"/>
    <w:rsid w:val="00F468F8"/>
    <w:rsid w:val="00F56705"/>
    <w:rsid w:val="00F63BAA"/>
    <w:rsid w:val="00F76106"/>
    <w:rsid w:val="00F80671"/>
    <w:rsid w:val="00F91BF3"/>
    <w:rsid w:val="00F9436B"/>
    <w:rsid w:val="00FA3D4A"/>
    <w:rsid w:val="00FB11D5"/>
    <w:rsid w:val="00FC09A0"/>
    <w:rsid w:val="00FC59BD"/>
    <w:rsid w:val="00FC7A9D"/>
    <w:rsid w:val="00FD0B0C"/>
    <w:rsid w:val="00FE1DDF"/>
    <w:rsid w:val="00FF259E"/>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08BAED9F-0E87-4269-9BDB-1BBC65E1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customStyle="1" w:styleId="UnresolvedMention1">
    <w:name w:val="Unresolved Mention1"/>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248121673">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392844597">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hyperlink" Target="mailto:rdm10@aber.ac.uk"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
    <b:Tag>Mik18</b:Tag>
    <b:SourceType>DocumentFromInternetSite</b:SourceType>
    <b:Guid>{95A831CA-CE3B-41A5-AC66-13547E3909EA}</b:Guid>
    <b:Title>Air quality 2 click schematic v100</b:Title>
    <b:InternetSiteTitle>rs components</b:InternetSiteTitle>
    <b:Year>2018</b:Year>
    <b:Month>04</b:Month>
    <b:Day>30</b:Day>
    <b:URL>https://docs-emea.rs-online.com/webdocs/159a/0900766b8159ab32.pdf</b:URL>
    <b:Author>
      <b:Author>
        <b:Corporate>MikroElektronika</b:Corporate>
      </b:Author>
    </b:Author>
    <b:RefOrder>8</b:RefOrder>
  </b:Source>
  <b:Source>
    <b:Tag>smb18</b:Tag>
    <b:SourceType>DocumentFromInternetSite</b:SourceType>
    <b:Guid>{541B244F-7D2F-4116-8603-C155817B88DC}</b:Guid>
    <b:Title>smbus/I2C sensor returns fixed data</b:Title>
    <b:InternetSiteTitle>Stack exchange</b:InternetSiteTitle>
    <b:Year>2018</b:Year>
    <b:Month>04</b:Month>
    <b:Day>30</b:Day>
    <b:URL>https://raspberrypi.stackexchange.com/questions/79091/smbus-i2c-sensor-returns-fixed-data</b:URL>
    <b:RefOrder>9</b:RefOrder>
  </b:Source>
  <b:Source>
    <b:Tag>Str18</b:Tag>
    <b:SourceType>InternetSite</b:SourceType>
    <b:Guid>{69448E2E-D60C-426F-B718-0641CAAC68A2}</b:Guid>
    <b:Title>Strange return from pigpio i2c_read_device</b:Title>
    <b:InternetSiteTitle>raspberrypi stackexchange</b:InternetSiteTitle>
    <b:Year>2018</b:Year>
    <b:Month>04</b:Month>
    <b:Day>30</b:Day>
    <b:URL>https://raspberrypi.stackexchange.com/questions/80207/strange-return-from-pigpio-i2c-read-device</b:URL>
    <b:RefOrder>10</b:RefOrder>
  </b:Source>
  <b:Source>
    <b:Tag>Sta18</b:Tag>
    <b:SourceType>InternetSite</b:SourceType>
    <b:Guid>{7E1945A8-211F-4877-968A-3FD0C0FFEA5E}</b:Guid>
    <b:Year>2018</b:Year>
    <b:InternetSiteTitle>StackOverflow</b:InternetSiteTitle>
    <b:Month>05</b:Month>
    <b:Day>01</b:Day>
    <b:URL>https://stackoverflow.com/questions/21279559/geolocation-closest-locationlat-long-from-my-position</b:URL>
    <b:RefOrder>11</b:RefOrder>
  </b:Source>
  <b:Source>
    <b:Tag>CSS18</b:Tag>
    <b:SourceType>InternetSite</b:SourceType>
    <b:Guid>{F9297C0C-BFE1-4441-BBA1-02C6A59675AE}</b:Guid>
    <b:Title>CSS Navigation Bar</b:Title>
    <b:InternetSiteTitle>w3Schools</b:InternetSiteTitle>
    <b:Year>2018</b:Year>
    <b:Month>05</b:Month>
    <b:Day>02</b:Day>
    <b:URL>https://www.w3schools.com/css/css_navbar.asp</b:URL>
    <b:RefOrder>12</b:RefOrder>
  </b:Source>
</b:Sources>
</file>

<file path=customXml/itemProps1.xml><?xml version="1.0" encoding="utf-8"?>
<ds:datastoreItem xmlns:ds="http://schemas.openxmlformats.org/officeDocument/2006/customXml" ds:itemID="{71EC3726-C66A-442E-A90A-C8A7CA8C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629</TotalTime>
  <Pages>46</Pages>
  <Words>12123</Words>
  <Characters>69103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122</cp:revision>
  <cp:lastPrinted>2014-04-04T11:58:00Z</cp:lastPrinted>
  <dcterms:created xsi:type="dcterms:W3CDTF">2018-04-27T14:02:00Z</dcterms:created>
  <dcterms:modified xsi:type="dcterms:W3CDTF">2018-05-03T16:42:00Z</dcterms:modified>
</cp:coreProperties>
</file>