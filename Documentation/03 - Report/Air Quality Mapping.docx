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52FD7A" w14:textId="77777777" w:rsidR="00536C05" w:rsidRDefault="00536C05" w:rsidP="004C12FA"/>
    <w:p w14:paraId="20D2E10D" w14:textId="77777777" w:rsidR="00806CFF" w:rsidRDefault="00806CFF" w:rsidP="004C12FA"/>
    <w:p w14:paraId="55107E3F" w14:textId="77777777" w:rsidR="00806CFF" w:rsidRDefault="00806CFF" w:rsidP="004C12FA"/>
    <w:p w14:paraId="74C81E82" w14:textId="77777777" w:rsidR="00DB78FA" w:rsidRDefault="00DB78FA" w:rsidP="004C12FA">
      <w:pPr>
        <w:rPr>
          <w:lang w:val="en-US"/>
        </w:rPr>
      </w:pPr>
    </w:p>
    <w:p w14:paraId="3C476972" w14:textId="77777777" w:rsidR="00DB78FA" w:rsidRDefault="00DB78FA" w:rsidP="004C12FA">
      <w:pPr>
        <w:rPr>
          <w:lang w:val="en-US"/>
        </w:rPr>
      </w:pPr>
    </w:p>
    <w:p w14:paraId="1AA51CF3" w14:textId="77777777" w:rsidR="00806CFF" w:rsidRPr="008A08A1" w:rsidRDefault="0095650A" w:rsidP="008A08A1">
      <w:pPr>
        <w:jc w:val="center"/>
        <w:rPr>
          <w:b/>
          <w:sz w:val="36"/>
          <w:lang w:val="en-US"/>
        </w:rPr>
      </w:pPr>
      <w:r>
        <w:rPr>
          <w:b/>
          <w:sz w:val="36"/>
          <w:lang w:val="en-US"/>
        </w:rPr>
        <w:t>Air Quality Mapping</w:t>
      </w:r>
    </w:p>
    <w:p w14:paraId="4B544448" w14:textId="77777777" w:rsidR="00806CFF" w:rsidRDefault="00806CFF" w:rsidP="004C12FA"/>
    <w:p w14:paraId="7ACC6C39" w14:textId="77777777" w:rsidR="00DB78FA" w:rsidRDefault="00DB78FA" w:rsidP="004C12FA"/>
    <w:p w14:paraId="0F60C065" w14:textId="77777777" w:rsidR="00DB78FA" w:rsidRDefault="00DB78FA" w:rsidP="008A08A1">
      <w:pPr>
        <w:jc w:val="center"/>
      </w:pPr>
      <w:r>
        <w:t xml:space="preserve">Final Report for </w:t>
      </w:r>
      <w:r w:rsidR="0095650A">
        <w:t>CS39440 Major Project</w:t>
      </w:r>
    </w:p>
    <w:p w14:paraId="0DC19592" w14:textId="77777777" w:rsidR="00DB78FA" w:rsidRDefault="00DB78FA" w:rsidP="008A08A1">
      <w:pPr>
        <w:jc w:val="center"/>
      </w:pPr>
    </w:p>
    <w:p w14:paraId="5693C254" w14:textId="77777777" w:rsidR="00DB78FA" w:rsidRDefault="00DB78FA" w:rsidP="008A08A1">
      <w:pPr>
        <w:jc w:val="center"/>
      </w:pPr>
      <w:r w:rsidRPr="00DB78FA">
        <w:rPr>
          <w:i/>
        </w:rPr>
        <w:t>Author</w:t>
      </w:r>
      <w:r>
        <w:t xml:space="preserve">: </w:t>
      </w:r>
      <w:r w:rsidR="0095650A">
        <w:t>Robert Mouncer</w:t>
      </w:r>
      <w:r>
        <w:t xml:space="preserve"> (</w:t>
      </w:r>
      <w:hyperlink r:id="rId8" w:history="1">
        <w:r w:rsidR="0095650A" w:rsidRPr="00F1413E">
          <w:rPr>
            <w:rStyle w:val="Hyperlink"/>
          </w:rPr>
          <w:t>rdm10@aber.ac.uk</w:t>
        </w:r>
      </w:hyperlink>
      <w:r>
        <w:t>)</w:t>
      </w:r>
    </w:p>
    <w:p w14:paraId="7D92E482" w14:textId="77777777" w:rsidR="00DB78FA" w:rsidRDefault="00DB78FA" w:rsidP="008A08A1">
      <w:pPr>
        <w:jc w:val="center"/>
      </w:pPr>
      <w:r w:rsidRPr="00DB78FA">
        <w:rPr>
          <w:i/>
        </w:rPr>
        <w:t>Supervisor</w:t>
      </w:r>
      <w:r>
        <w:t xml:space="preserve">: </w:t>
      </w:r>
      <w:proofErr w:type="spellStart"/>
      <w:r>
        <w:t>Dr.</w:t>
      </w:r>
      <w:proofErr w:type="spellEnd"/>
      <w:r>
        <w:t xml:space="preserve"> </w:t>
      </w:r>
      <w:r w:rsidR="0095650A">
        <w:t xml:space="preserve">Neal </w:t>
      </w:r>
      <w:proofErr w:type="spellStart"/>
      <w:r w:rsidR="0095650A">
        <w:t>Snooke</w:t>
      </w:r>
      <w:proofErr w:type="spellEnd"/>
      <w:r>
        <w:t xml:space="preserve"> (</w:t>
      </w:r>
      <w:r w:rsidR="0095650A">
        <w:t>nns</w:t>
      </w:r>
      <w:r>
        <w:t>@aber.ac.uk)</w:t>
      </w:r>
    </w:p>
    <w:p w14:paraId="075540D2" w14:textId="77777777" w:rsidR="00DB78FA" w:rsidRDefault="00DB78FA" w:rsidP="008A08A1">
      <w:pPr>
        <w:jc w:val="center"/>
      </w:pPr>
    </w:p>
    <w:p w14:paraId="6CA479D9" w14:textId="77777777" w:rsidR="004E63C0" w:rsidRDefault="00887F1C" w:rsidP="008A08A1">
      <w:pPr>
        <w:jc w:val="center"/>
      </w:pPr>
      <w:r>
        <w:t>2</w:t>
      </w:r>
      <w:r w:rsidR="0095650A">
        <w:t>4</w:t>
      </w:r>
      <w:r w:rsidR="004E63C0" w:rsidRPr="004E63C0">
        <w:rPr>
          <w:vertAlign w:val="superscript"/>
        </w:rPr>
        <w:t>th</w:t>
      </w:r>
      <w:r w:rsidR="004E63C0">
        <w:t xml:space="preserve"> </w:t>
      </w:r>
      <w:r>
        <w:t>April</w:t>
      </w:r>
      <w:r w:rsidR="004E63C0">
        <w:t xml:space="preserve"> 201</w:t>
      </w:r>
      <w:r w:rsidR="0095650A">
        <w:t>8</w:t>
      </w:r>
    </w:p>
    <w:p w14:paraId="7CE3778F" w14:textId="77777777" w:rsidR="004E63C0" w:rsidRDefault="004E63C0" w:rsidP="008A08A1">
      <w:pPr>
        <w:jc w:val="center"/>
      </w:pPr>
    </w:p>
    <w:p w14:paraId="3D6EA15C" w14:textId="77777777" w:rsidR="004E63C0" w:rsidRDefault="004E63C0" w:rsidP="008A08A1">
      <w:pPr>
        <w:jc w:val="center"/>
      </w:pPr>
      <w:r>
        <w:t>Version 1.0 (Draft)</w:t>
      </w:r>
    </w:p>
    <w:p w14:paraId="58311C5D" w14:textId="77777777" w:rsidR="004E63C0" w:rsidRDefault="004E63C0" w:rsidP="008A08A1">
      <w:pPr>
        <w:jc w:val="center"/>
      </w:pPr>
    </w:p>
    <w:p w14:paraId="6F1A02BC" w14:textId="77777777" w:rsidR="004E63C0" w:rsidRDefault="004E63C0" w:rsidP="008A08A1">
      <w:pPr>
        <w:jc w:val="center"/>
      </w:pPr>
    </w:p>
    <w:p w14:paraId="53E7D62A" w14:textId="77777777" w:rsidR="004E63C0" w:rsidRDefault="004E63C0" w:rsidP="008A08A1">
      <w:pPr>
        <w:jc w:val="center"/>
      </w:pPr>
    </w:p>
    <w:p w14:paraId="000FEA72" w14:textId="77777777" w:rsidR="004E63C0" w:rsidRDefault="004E63C0" w:rsidP="008A08A1">
      <w:pPr>
        <w:jc w:val="center"/>
      </w:pPr>
    </w:p>
    <w:p w14:paraId="7DA1BB14" w14:textId="029CBCC5" w:rsidR="00806CFF" w:rsidRPr="00806CFF" w:rsidRDefault="004E63C0" w:rsidP="008A08A1">
      <w:pPr>
        <w:jc w:val="center"/>
      </w:pPr>
      <w:r>
        <w:t xml:space="preserve">This report is submitted as partial fulfilment of a </w:t>
      </w:r>
      <w:r w:rsidR="0095650A">
        <w:t xml:space="preserve">Meng </w:t>
      </w:r>
      <w:r>
        <w:t>degree in</w:t>
      </w:r>
      <w:r>
        <w:br/>
      </w:r>
      <w:r w:rsidR="0095650A">
        <w:t>Software Engineering</w:t>
      </w:r>
      <w:r w:rsidR="00E253D9" w:rsidRPr="00E253D9">
        <w:t xml:space="preserve"> (with integrated year in industry)</w:t>
      </w:r>
      <w:r w:rsidR="0095650A">
        <w:rPr>
          <w:rStyle w:val="CommentReference"/>
        </w:rPr>
        <w:t xml:space="preserve"> (G601)</w:t>
      </w:r>
    </w:p>
    <w:p w14:paraId="4092D9CA" w14:textId="77777777" w:rsidR="00806CFF" w:rsidRDefault="00806CFF" w:rsidP="004C12FA">
      <w:pPr>
        <w:rPr>
          <w:lang w:val="en-US"/>
        </w:rPr>
      </w:pPr>
    </w:p>
    <w:p w14:paraId="5CB9F4AC" w14:textId="77777777" w:rsidR="00DB78FA" w:rsidRDefault="00DB78FA" w:rsidP="004C12FA">
      <w:pPr>
        <w:rPr>
          <w:lang w:val="en-US"/>
        </w:rPr>
      </w:pPr>
    </w:p>
    <w:p w14:paraId="64EC3F9A" w14:textId="77777777" w:rsidR="003268BD" w:rsidRDefault="003268BD" w:rsidP="004C12FA"/>
    <w:p w14:paraId="5650DDF8" w14:textId="77777777" w:rsidR="004E63C0" w:rsidRDefault="004E63C0" w:rsidP="004C12FA"/>
    <w:p w14:paraId="776069ED" w14:textId="77777777" w:rsidR="004E63C0" w:rsidRDefault="004E63C0" w:rsidP="004C12FA"/>
    <w:p w14:paraId="48CCAC72" w14:textId="77777777" w:rsidR="004E63C0" w:rsidRDefault="004E63C0" w:rsidP="004C12FA"/>
    <w:p w14:paraId="6F007B49" w14:textId="77777777" w:rsidR="004E63C0" w:rsidRDefault="004E63C0" w:rsidP="004C12FA"/>
    <w:p w14:paraId="0086929D" w14:textId="77777777" w:rsidR="004E63C0" w:rsidRDefault="004E63C0" w:rsidP="004C12FA"/>
    <w:p w14:paraId="45B34483" w14:textId="77777777" w:rsidR="004E63C0" w:rsidRDefault="004E63C0" w:rsidP="004C12FA"/>
    <w:p w14:paraId="09582744" w14:textId="77777777" w:rsidR="004E63C0" w:rsidRDefault="004E63C0" w:rsidP="004C12FA"/>
    <w:p w14:paraId="15E71A32" w14:textId="77777777" w:rsidR="004E63C0" w:rsidRDefault="004E63C0" w:rsidP="004C12FA"/>
    <w:p w14:paraId="5DE4B65F" w14:textId="77777777" w:rsidR="004E63C0" w:rsidRDefault="004E63C0" w:rsidP="004C12FA"/>
    <w:p w14:paraId="2A353BEC" w14:textId="77777777" w:rsidR="004E63C0" w:rsidRDefault="004E63C0" w:rsidP="004C12FA"/>
    <w:p w14:paraId="5748854E" w14:textId="77777777" w:rsidR="004E63C0" w:rsidRDefault="004E63C0" w:rsidP="004C12FA"/>
    <w:p w14:paraId="142EE07F" w14:textId="77777777" w:rsidR="004E63C0" w:rsidRDefault="004E63C0" w:rsidP="004C12FA"/>
    <w:p w14:paraId="656735D6" w14:textId="77777777" w:rsidR="004E63C0" w:rsidRDefault="004E63C0" w:rsidP="004C12FA">
      <w:r>
        <w:t xml:space="preserve">Department of Computer Science </w:t>
      </w:r>
    </w:p>
    <w:p w14:paraId="43893A71" w14:textId="77777777" w:rsidR="004E63C0" w:rsidRDefault="004E63C0" w:rsidP="004C12FA">
      <w:r>
        <w:t xml:space="preserve">Aberystwyth University </w:t>
      </w:r>
    </w:p>
    <w:p w14:paraId="0293E9E1" w14:textId="77777777" w:rsidR="004E63C0" w:rsidRDefault="004E63C0" w:rsidP="004C12FA">
      <w:r>
        <w:t xml:space="preserve">Aberystwyth </w:t>
      </w:r>
    </w:p>
    <w:p w14:paraId="7F8014A2" w14:textId="77777777" w:rsidR="004E63C0" w:rsidRDefault="004E63C0" w:rsidP="004C12FA">
      <w:r>
        <w:t>Ceredigion</w:t>
      </w:r>
    </w:p>
    <w:p w14:paraId="6FA47806" w14:textId="77777777" w:rsidR="004E63C0" w:rsidRDefault="004E63C0" w:rsidP="004C12FA">
      <w:r>
        <w:t>SY23 3DB</w:t>
      </w:r>
    </w:p>
    <w:p w14:paraId="139D619D" w14:textId="77777777" w:rsidR="004E63C0" w:rsidRPr="003268BD" w:rsidRDefault="004E63C0" w:rsidP="004C12FA">
      <w:r>
        <w:t>Wales, UK</w:t>
      </w:r>
    </w:p>
    <w:p w14:paraId="17B67903" w14:textId="77777777" w:rsidR="003268BD" w:rsidRPr="003268BD" w:rsidRDefault="003268BD" w:rsidP="004C12FA"/>
    <w:p w14:paraId="4E4D2BAD" w14:textId="77777777" w:rsidR="003268BD" w:rsidRPr="003268BD" w:rsidRDefault="003268BD" w:rsidP="004C12FA"/>
    <w:p w14:paraId="01915F8C" w14:textId="77777777" w:rsidR="003268BD" w:rsidRPr="003268BD" w:rsidRDefault="003268BD" w:rsidP="004C12FA"/>
    <w:p w14:paraId="410B2D37" w14:textId="77777777" w:rsidR="003268BD" w:rsidRPr="003268BD" w:rsidRDefault="003268BD" w:rsidP="004C12FA"/>
    <w:p w14:paraId="64D26907" w14:textId="77777777" w:rsidR="003268BD" w:rsidRPr="003268BD" w:rsidRDefault="003268BD" w:rsidP="004C12FA"/>
    <w:p w14:paraId="771412DF" w14:textId="77777777" w:rsidR="003268BD" w:rsidRPr="003268BD" w:rsidRDefault="003268BD" w:rsidP="004C12FA"/>
    <w:p w14:paraId="5824F357" w14:textId="77777777" w:rsidR="003268BD" w:rsidRPr="003268BD" w:rsidRDefault="003268BD" w:rsidP="004C12FA">
      <w:r>
        <w:tab/>
      </w:r>
    </w:p>
    <w:p w14:paraId="1C98340A" w14:textId="77777777" w:rsidR="003268BD" w:rsidRDefault="003268BD" w:rsidP="004C12FA"/>
    <w:p w14:paraId="16111889" w14:textId="77777777" w:rsidR="00BE51BE" w:rsidRPr="008E4179" w:rsidRDefault="00BE51BE" w:rsidP="004C12FA">
      <w:pPr>
        <w:rPr>
          <w:b/>
        </w:rPr>
      </w:pPr>
      <w:r>
        <w:br w:type="page"/>
      </w:r>
      <w:r w:rsidRPr="008E4179">
        <w:rPr>
          <w:b/>
        </w:rPr>
        <w:lastRenderedPageBreak/>
        <w:t>Declaration of originality</w:t>
      </w:r>
    </w:p>
    <w:p w14:paraId="28E6FC63" w14:textId="77777777" w:rsidR="00BE51BE" w:rsidRDefault="00BE51BE" w:rsidP="004C12FA"/>
    <w:p w14:paraId="406D39C8" w14:textId="77777777" w:rsidR="00BE51BE" w:rsidRPr="00AF61DC" w:rsidRDefault="00BE51BE" w:rsidP="004C12FA">
      <w:pPr>
        <w:rPr>
          <w:lang w:val="en-US"/>
        </w:rPr>
      </w:pPr>
      <w:r w:rsidRPr="00AF61DC">
        <w:rPr>
          <w:lang w:val="en-US"/>
        </w:rPr>
        <w:t>I confirm that:</w:t>
      </w:r>
      <w:r w:rsidR="008E4179">
        <w:rPr>
          <w:lang w:val="en-US"/>
        </w:rPr>
        <w:br/>
      </w:r>
    </w:p>
    <w:p w14:paraId="394E8300"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14046C92" w14:textId="77777777" w:rsidR="007C5E19" w:rsidRPr="007C5E19" w:rsidRDefault="007C5E19" w:rsidP="007C5E19">
      <w:pPr>
        <w:pStyle w:val="ListParagraph"/>
        <w:rPr>
          <w:lang w:val="en-US"/>
        </w:rPr>
      </w:pPr>
    </w:p>
    <w:p w14:paraId="08C5E127"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2A5B4CEB" w14:textId="77777777" w:rsidR="007C5E19" w:rsidRPr="007C5E19" w:rsidRDefault="007C5E19" w:rsidP="007C5E19">
      <w:pPr>
        <w:pStyle w:val="ListParagraph"/>
        <w:rPr>
          <w:lang w:val="en-US"/>
        </w:rPr>
      </w:pPr>
    </w:p>
    <w:p w14:paraId="0BA28C3F"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75EAFB30" w14:textId="77777777" w:rsidR="007C5E19" w:rsidRPr="007C5E19" w:rsidRDefault="007C5E19" w:rsidP="007C5E19">
      <w:pPr>
        <w:pStyle w:val="ListParagraph"/>
        <w:rPr>
          <w:lang w:val="en-US"/>
        </w:rPr>
      </w:pPr>
    </w:p>
    <w:p w14:paraId="52B36A61" w14:textId="77777777" w:rsidR="00BE51BE" w:rsidRPr="00AF61DC" w:rsidRDefault="007C5E19" w:rsidP="007C5E19">
      <w:pPr>
        <w:pStyle w:val="ListParagraph"/>
        <w:numPr>
          <w:ilvl w:val="0"/>
          <w:numId w:val="6"/>
        </w:numPr>
        <w:rPr>
          <w:lang w:val="en-US"/>
        </w:rPr>
      </w:pPr>
      <w:r w:rsidRPr="007C5E19">
        <w:rPr>
          <w:lang w:val="en-US"/>
        </w:rPr>
        <w:t xml:space="preserve">In submitting this </w:t>
      </w:r>
      <w:proofErr w:type="gramStart"/>
      <w:r w:rsidRPr="007C5E19">
        <w:rPr>
          <w:lang w:val="en-US"/>
        </w:rPr>
        <w:t>work</w:t>
      </w:r>
      <w:proofErr w:type="gramEnd"/>
      <w:r w:rsidRPr="007C5E19">
        <w:rPr>
          <w:lang w:val="en-US"/>
        </w:rPr>
        <w:t xml:space="preserve"> I understand and agree to abide by the University’s regulations governing these issues. </w:t>
      </w:r>
      <w:r w:rsidR="00BE51BE" w:rsidRPr="00AF61DC">
        <w:rPr>
          <w:lang w:val="en-US"/>
        </w:rPr>
        <w:t xml:space="preserve"> </w:t>
      </w:r>
    </w:p>
    <w:p w14:paraId="4804F483" w14:textId="77777777" w:rsidR="00BE51BE" w:rsidRPr="00AF61DC" w:rsidRDefault="00BE51BE" w:rsidP="004C12FA">
      <w:pPr>
        <w:rPr>
          <w:lang w:val="en-US"/>
        </w:rPr>
      </w:pPr>
    </w:p>
    <w:p w14:paraId="0125274D" w14:textId="77777777" w:rsidR="00BE51BE" w:rsidRPr="00AF61DC" w:rsidRDefault="00D17575" w:rsidP="004C12FA">
      <w:pPr>
        <w:rPr>
          <w:lang w:val="en-US"/>
        </w:rPr>
      </w:pPr>
      <w:r>
        <w:rPr>
          <w:lang w:val="en-US"/>
        </w:rPr>
        <w:t>Name Robert</w:t>
      </w:r>
      <w:r w:rsidR="0095650A">
        <w:rPr>
          <w:lang w:val="en-US"/>
        </w:rPr>
        <w:t xml:space="preserve"> Mouncer</w:t>
      </w:r>
    </w:p>
    <w:p w14:paraId="0961630F" w14:textId="77777777" w:rsidR="00BE51BE" w:rsidRDefault="00BE51BE" w:rsidP="004C12FA"/>
    <w:p w14:paraId="7821DEC2" w14:textId="77777777" w:rsidR="00AF61DC" w:rsidRDefault="00D17575" w:rsidP="004C12FA">
      <w:r>
        <w:t>Date 27</w:t>
      </w:r>
      <w:r w:rsidR="0095650A">
        <w:t>/04/2018</w:t>
      </w:r>
    </w:p>
    <w:p w14:paraId="466BB98A" w14:textId="77777777" w:rsidR="00BE51BE" w:rsidRDefault="00BE51BE" w:rsidP="004C12FA"/>
    <w:p w14:paraId="2DB9CB82" w14:textId="77777777" w:rsidR="00AF61DC" w:rsidRDefault="00AF61DC" w:rsidP="004C12FA"/>
    <w:p w14:paraId="4BC1150A" w14:textId="77777777" w:rsidR="0009699F" w:rsidRDefault="0009699F" w:rsidP="0009699F">
      <w:pPr>
        <w:pStyle w:val="NormalWeb"/>
        <w:spacing w:after="0"/>
      </w:pPr>
    </w:p>
    <w:p w14:paraId="4951002B" w14:textId="77777777" w:rsidR="0009699F" w:rsidRDefault="0009699F" w:rsidP="0009699F">
      <w:pPr>
        <w:pStyle w:val="NormalWeb"/>
        <w:spacing w:after="0"/>
      </w:pPr>
    </w:p>
    <w:p w14:paraId="43803BCD" w14:textId="77777777" w:rsidR="00E61859" w:rsidRPr="00A304C2" w:rsidRDefault="007A3E41" w:rsidP="00A304C2">
      <w:pPr>
        <w:jc w:val="center"/>
        <w:rPr>
          <w:b/>
          <w:sz w:val="28"/>
          <w:szCs w:val="28"/>
        </w:rPr>
      </w:pPr>
      <w:r>
        <w:br w:type="page"/>
      </w:r>
      <w:r w:rsidR="00E61859" w:rsidRPr="00A304C2">
        <w:rPr>
          <w:b/>
          <w:sz w:val="28"/>
          <w:szCs w:val="28"/>
        </w:rPr>
        <w:lastRenderedPageBreak/>
        <w:t>Acknowledgements</w:t>
      </w:r>
    </w:p>
    <w:p w14:paraId="2982FA92" w14:textId="77777777" w:rsidR="00E61859" w:rsidRDefault="00E61859" w:rsidP="004C12FA"/>
    <w:p w14:paraId="20D37760" w14:textId="77777777" w:rsidR="00E61859" w:rsidRDefault="00DB3BC0" w:rsidP="004C12FA">
      <w:r>
        <w:t>I am grateful t</w:t>
      </w:r>
      <w:r w:rsidR="00D4298B">
        <w:t xml:space="preserve">o Dr Neal </w:t>
      </w:r>
      <w:proofErr w:type="spellStart"/>
      <w:r w:rsidR="00D4298B">
        <w:t>Snooke</w:t>
      </w:r>
      <w:proofErr w:type="spellEnd"/>
      <w:r w:rsidR="00D4298B">
        <w:t xml:space="preserve">, my project supervisor, for overseeing the project and </w:t>
      </w:r>
      <w:r w:rsidR="00A13EB5">
        <w:t xml:space="preserve">guiding me in the right direction when I’ve gone off course. </w:t>
      </w:r>
    </w:p>
    <w:p w14:paraId="6B976A86" w14:textId="77777777" w:rsidR="006A312C" w:rsidRDefault="006A312C" w:rsidP="004C12FA"/>
    <w:p w14:paraId="2ADE8FEA" w14:textId="77777777" w:rsidR="006A312C" w:rsidRDefault="006A312C" w:rsidP="004C12FA">
      <w:r>
        <w:t xml:space="preserve">I am grateful to Information Services and </w:t>
      </w:r>
      <w:proofErr w:type="spellStart"/>
      <w:r>
        <w:t>CSSupport</w:t>
      </w:r>
      <w:proofErr w:type="spellEnd"/>
      <w:r>
        <w:t xml:space="preserve"> for the hosting of data and websites for this project to be a success.</w:t>
      </w:r>
    </w:p>
    <w:p w14:paraId="3743D9F4" w14:textId="77777777" w:rsidR="00DB3BC0" w:rsidRDefault="00DB3BC0" w:rsidP="004C12FA"/>
    <w:p w14:paraId="410D263B" w14:textId="77777777" w:rsidR="00DB3BC0" w:rsidRDefault="00DB3BC0" w:rsidP="004C12FA">
      <w:r>
        <w:t>I’d like to thank</w:t>
      </w:r>
      <w:r w:rsidR="00D4298B">
        <w:t xml:space="preserve"> Riversimple, my industrial placement of 2016 to 2017, for the idea of the air quality mapping project and allowing me to pursue it.</w:t>
      </w:r>
    </w:p>
    <w:p w14:paraId="30806EF1" w14:textId="77777777" w:rsidR="00E61859" w:rsidRPr="00E61859" w:rsidRDefault="00E61859" w:rsidP="004C12FA">
      <w:pPr>
        <w:rPr>
          <w:szCs w:val="22"/>
        </w:rPr>
      </w:pPr>
      <w:r>
        <w:br w:type="page"/>
      </w:r>
    </w:p>
    <w:p w14:paraId="4A2CCE4B" w14:textId="77777777" w:rsidR="001B2546" w:rsidRPr="00A304C2" w:rsidRDefault="00E61859" w:rsidP="00A304C2">
      <w:pPr>
        <w:jc w:val="center"/>
        <w:rPr>
          <w:b/>
          <w:sz w:val="28"/>
        </w:rPr>
      </w:pPr>
      <w:r w:rsidRPr="00A304C2">
        <w:rPr>
          <w:b/>
          <w:sz w:val="28"/>
        </w:rPr>
        <w:lastRenderedPageBreak/>
        <w:t>Abstract</w:t>
      </w:r>
    </w:p>
    <w:p w14:paraId="33F2FCAC" w14:textId="77777777" w:rsidR="001B2546" w:rsidRDefault="001B2546" w:rsidP="004C12FA"/>
    <w:p w14:paraId="0BD41BC5" w14:textId="5E9E250E" w:rsidR="007A0997" w:rsidRDefault="00A13EB5" w:rsidP="007A0997">
      <w:pPr>
        <w:jc w:val="both"/>
      </w:pPr>
      <w:r>
        <w:t>Air pollution has had a large impact on the world from hazardous gases effecting the atmosphere to the death of millions of people each year.</w:t>
      </w:r>
      <w:r w:rsidR="00F37DD1" w:rsidRPr="00F37DD1">
        <w:t xml:space="preserve"> </w:t>
      </w:r>
      <w:r w:rsidR="00F37DD1">
        <w:t xml:space="preserve">This has </w:t>
      </w:r>
      <w:r w:rsidR="00280309">
        <w:t>become</w:t>
      </w:r>
      <w:r w:rsidR="00F37DD1">
        <w:t xml:space="preserve"> an increasingly concerning problem in recent years as the effects have been researched and </w:t>
      </w:r>
      <w:r w:rsidR="00280309">
        <w:t>can cause damage to multiple entities</w:t>
      </w:r>
      <w:r w:rsidR="00F37DD1">
        <w:t>. 40,000 deaths within the UK each year have been linked back to air quality levels</w:t>
      </w:r>
      <w:r w:rsidR="00280309">
        <w:t xml:space="preserve"> [XXX]</w:t>
      </w:r>
      <w:r w:rsidR="00F37DD1">
        <w:t xml:space="preserve"> with a large portion of deaths happening in major cities such as London.</w:t>
      </w:r>
      <w:r>
        <w:t xml:space="preserve"> </w:t>
      </w:r>
      <w:proofErr w:type="spellStart"/>
      <w:r w:rsidR="007A0997">
        <w:t>Janurary</w:t>
      </w:r>
      <w:proofErr w:type="spellEnd"/>
      <w:r w:rsidR="007A0997">
        <w:t>-March 2017 it was estimated that nearly 40 million vehicles are on Great British roads [</w:t>
      </w:r>
      <w:r w:rsidR="00280309">
        <w:t>XXX</w:t>
      </w:r>
      <w:r w:rsidR="007A0997">
        <w:t xml:space="preserve">]. This </w:t>
      </w:r>
      <w:r w:rsidR="00410DB4">
        <w:t>has a large involvement on the air pollution levels within the UK, but these vehicles may help provide a solution to this problem.</w:t>
      </w:r>
    </w:p>
    <w:p w14:paraId="6339FA67" w14:textId="77777777" w:rsidR="00F37DD1" w:rsidRDefault="00F37DD1" w:rsidP="00D61D84">
      <w:pPr>
        <w:jc w:val="both"/>
      </w:pPr>
    </w:p>
    <w:p w14:paraId="42483735" w14:textId="3A4AF33A" w:rsidR="007A0997" w:rsidRDefault="007A0997" w:rsidP="00D61D84">
      <w:pPr>
        <w:jc w:val="both"/>
      </w:pPr>
      <w:r>
        <w:t>The Royal College of Physicians released 14 steps needed to improve pollution levels, one of these was to “monitor air pollution effectively” and to “educate the public” [</w:t>
      </w:r>
      <w:r w:rsidR="00280309">
        <w:t>XXX</w:t>
      </w:r>
      <w:r>
        <w:t xml:space="preserve">]. </w:t>
      </w:r>
      <w:r w:rsidR="00FF6D5D">
        <w:t>This projects purpose is to provide a means of educating the public of the air quality on public roads.</w:t>
      </w:r>
      <w:r>
        <w:t xml:space="preserve"> The project will contain two systems, a monitoring system that will be used within vehicles to collect a range of data while travelling and a visualisation system to be used to educate the public in a proactive way.</w:t>
      </w:r>
      <w:r w:rsidR="00410DB4">
        <w:t xml:space="preserve"> The monitoring system has been designed with the idea of the system being implemented on a small percentage on public roads to help build a dataset.</w:t>
      </w:r>
    </w:p>
    <w:p w14:paraId="677AB468" w14:textId="77777777" w:rsidR="007A0997" w:rsidRDefault="007A0997" w:rsidP="007A0997">
      <w:pPr>
        <w:jc w:val="both"/>
      </w:pPr>
    </w:p>
    <w:p w14:paraId="6967F6E9" w14:textId="77777777" w:rsidR="007A0997" w:rsidRDefault="007A0997" w:rsidP="007A0997">
      <w:pPr>
        <w:jc w:val="both"/>
      </w:pPr>
      <w:r>
        <w:t xml:space="preserve">This report will explain the procedure taken to </w:t>
      </w:r>
      <w:r w:rsidR="00410DB4">
        <w:t>complete these two systems and the process leading up to their success.</w:t>
      </w:r>
    </w:p>
    <w:p w14:paraId="54782F85" w14:textId="77777777" w:rsidR="00410DB4" w:rsidRDefault="00410DB4" w:rsidP="007A0997">
      <w:pPr>
        <w:jc w:val="both"/>
      </w:pPr>
    </w:p>
    <w:p w14:paraId="21C3EA38" w14:textId="77777777" w:rsidR="00410DB4" w:rsidRDefault="00410DB4" w:rsidP="007A0997">
      <w:pPr>
        <w:jc w:val="both"/>
      </w:pPr>
      <w:r>
        <w:t>Overall the project was a success with two working systems, though the overall functionality is limited the main goals of this project have been completed.</w:t>
      </w:r>
      <w:r w:rsidR="00EA2A62">
        <w:t xml:space="preserve"> This project provides a proof of concept to the idea originally from Riversimple.</w:t>
      </w:r>
    </w:p>
    <w:p w14:paraId="73FD2535" w14:textId="77777777" w:rsidR="00E61859" w:rsidRPr="001B2546" w:rsidRDefault="00E61859" w:rsidP="00D61D84">
      <w:pPr>
        <w:jc w:val="both"/>
      </w:pPr>
      <w:r w:rsidRPr="001B2546">
        <w:br w:type="page"/>
      </w:r>
    </w:p>
    <w:p w14:paraId="51894B4D" w14:textId="77777777" w:rsidR="007A3E41" w:rsidRDefault="007A3E41" w:rsidP="004C12FA"/>
    <w:p w14:paraId="1B1ABC4A" w14:textId="77777777" w:rsidR="007A3E41" w:rsidRPr="00A304C2" w:rsidRDefault="007A3E41" w:rsidP="00A304C2">
      <w:pPr>
        <w:jc w:val="center"/>
        <w:rPr>
          <w:sz w:val="28"/>
        </w:rPr>
      </w:pPr>
      <w:r w:rsidRPr="00A304C2">
        <w:rPr>
          <w:b/>
          <w:sz w:val="28"/>
        </w:rPr>
        <w:t>Contents</w:t>
      </w:r>
    </w:p>
    <w:p w14:paraId="6BB62B43" w14:textId="77777777" w:rsidR="002E3E4F" w:rsidRPr="00740C6B" w:rsidRDefault="002E3E4F" w:rsidP="004C12FA"/>
    <w:p w14:paraId="131BE61F" w14:textId="6FA0DD72" w:rsidR="00B27172" w:rsidRDefault="004C12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w:instrText>
      </w:r>
      <w:r>
        <w:fldChar w:fldCharType="separate"/>
      </w:r>
      <w:r w:rsidR="00B27172">
        <w:rPr>
          <w:noProof/>
        </w:rPr>
        <w:t>1.</w:t>
      </w:r>
      <w:r w:rsidR="00B27172">
        <w:rPr>
          <w:rFonts w:asciiTheme="minorHAnsi" w:hAnsiTheme="minorHAnsi" w:cstheme="minorBidi"/>
          <w:b w:val="0"/>
          <w:caps w:val="0"/>
          <w:noProof/>
          <w:lang w:eastAsia="en-GB"/>
        </w:rPr>
        <w:tab/>
      </w:r>
      <w:r w:rsidR="00B27172">
        <w:rPr>
          <w:noProof/>
        </w:rPr>
        <w:t>Background, Analysis &amp; Process</w:t>
      </w:r>
      <w:r w:rsidR="00B27172">
        <w:rPr>
          <w:noProof/>
        </w:rPr>
        <w:tab/>
      </w:r>
      <w:r w:rsidR="00B27172">
        <w:rPr>
          <w:noProof/>
        </w:rPr>
        <w:fldChar w:fldCharType="begin"/>
      </w:r>
      <w:r w:rsidR="00B27172">
        <w:rPr>
          <w:noProof/>
        </w:rPr>
        <w:instrText xml:space="preserve"> PAGEREF _Toc512723987 \h </w:instrText>
      </w:r>
      <w:r w:rsidR="00B27172">
        <w:rPr>
          <w:noProof/>
        </w:rPr>
      </w:r>
      <w:r w:rsidR="00B27172">
        <w:rPr>
          <w:noProof/>
        </w:rPr>
        <w:fldChar w:fldCharType="separate"/>
      </w:r>
      <w:r w:rsidR="00B27172">
        <w:rPr>
          <w:noProof/>
        </w:rPr>
        <w:t>6</w:t>
      </w:r>
      <w:r w:rsidR="00B27172">
        <w:rPr>
          <w:noProof/>
        </w:rPr>
        <w:fldChar w:fldCharType="end"/>
      </w:r>
    </w:p>
    <w:p w14:paraId="3057F619" w14:textId="4EBF9C6E"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1.1.</w:t>
      </w:r>
      <w:r>
        <w:rPr>
          <w:rFonts w:asciiTheme="minorHAnsi" w:hAnsiTheme="minorHAnsi" w:cstheme="minorBidi"/>
          <w:smallCaps w:val="0"/>
          <w:noProof/>
          <w:lang w:eastAsia="en-GB"/>
        </w:rPr>
        <w:tab/>
      </w:r>
      <w:r>
        <w:rPr>
          <w:noProof/>
        </w:rPr>
        <w:t>Background</w:t>
      </w:r>
      <w:r>
        <w:rPr>
          <w:noProof/>
        </w:rPr>
        <w:tab/>
      </w:r>
      <w:r>
        <w:rPr>
          <w:noProof/>
        </w:rPr>
        <w:fldChar w:fldCharType="begin"/>
      </w:r>
      <w:r>
        <w:rPr>
          <w:noProof/>
        </w:rPr>
        <w:instrText xml:space="preserve"> PAGEREF _Toc512723988 \h </w:instrText>
      </w:r>
      <w:r>
        <w:rPr>
          <w:noProof/>
        </w:rPr>
      </w:r>
      <w:r>
        <w:rPr>
          <w:noProof/>
        </w:rPr>
        <w:fldChar w:fldCharType="separate"/>
      </w:r>
      <w:r>
        <w:rPr>
          <w:noProof/>
        </w:rPr>
        <w:t>6</w:t>
      </w:r>
      <w:r>
        <w:rPr>
          <w:noProof/>
        </w:rPr>
        <w:fldChar w:fldCharType="end"/>
      </w:r>
    </w:p>
    <w:p w14:paraId="3988F7D2" w14:textId="49BBF05E"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1.2.</w:t>
      </w:r>
      <w:r>
        <w:rPr>
          <w:rFonts w:asciiTheme="minorHAnsi" w:hAnsiTheme="minorHAnsi" w:cstheme="minorBidi"/>
          <w:smallCaps w:val="0"/>
          <w:noProof/>
          <w:lang w:eastAsia="en-GB"/>
        </w:rPr>
        <w:tab/>
      </w:r>
      <w:r>
        <w:rPr>
          <w:noProof/>
        </w:rPr>
        <w:t>Analysis</w:t>
      </w:r>
      <w:r>
        <w:rPr>
          <w:noProof/>
        </w:rPr>
        <w:tab/>
      </w:r>
      <w:r>
        <w:rPr>
          <w:noProof/>
        </w:rPr>
        <w:fldChar w:fldCharType="begin"/>
      </w:r>
      <w:r>
        <w:rPr>
          <w:noProof/>
        </w:rPr>
        <w:instrText xml:space="preserve"> PAGEREF _Toc512723989 \h </w:instrText>
      </w:r>
      <w:r>
        <w:rPr>
          <w:noProof/>
        </w:rPr>
      </w:r>
      <w:r>
        <w:rPr>
          <w:noProof/>
        </w:rPr>
        <w:fldChar w:fldCharType="separate"/>
      </w:r>
      <w:r>
        <w:rPr>
          <w:noProof/>
        </w:rPr>
        <w:t>10</w:t>
      </w:r>
      <w:r>
        <w:rPr>
          <w:noProof/>
        </w:rPr>
        <w:fldChar w:fldCharType="end"/>
      </w:r>
    </w:p>
    <w:p w14:paraId="56980BDA" w14:textId="2578D99A"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1.3.</w:t>
      </w:r>
      <w:r>
        <w:rPr>
          <w:rFonts w:asciiTheme="minorHAnsi" w:hAnsiTheme="minorHAnsi" w:cstheme="minorBidi"/>
          <w:smallCaps w:val="0"/>
          <w:noProof/>
          <w:lang w:eastAsia="en-GB"/>
        </w:rPr>
        <w:tab/>
      </w:r>
      <w:r>
        <w:rPr>
          <w:noProof/>
        </w:rPr>
        <w:t>Process</w:t>
      </w:r>
      <w:r>
        <w:rPr>
          <w:noProof/>
        </w:rPr>
        <w:tab/>
      </w:r>
      <w:r>
        <w:rPr>
          <w:noProof/>
        </w:rPr>
        <w:fldChar w:fldCharType="begin"/>
      </w:r>
      <w:r>
        <w:rPr>
          <w:noProof/>
        </w:rPr>
        <w:instrText xml:space="preserve"> PAGEREF _Toc512723990 \h </w:instrText>
      </w:r>
      <w:r>
        <w:rPr>
          <w:noProof/>
        </w:rPr>
      </w:r>
      <w:r>
        <w:rPr>
          <w:noProof/>
        </w:rPr>
        <w:fldChar w:fldCharType="separate"/>
      </w:r>
      <w:r>
        <w:rPr>
          <w:noProof/>
        </w:rPr>
        <w:t>11</w:t>
      </w:r>
      <w:r>
        <w:rPr>
          <w:noProof/>
        </w:rPr>
        <w:fldChar w:fldCharType="end"/>
      </w:r>
    </w:p>
    <w:p w14:paraId="220B9EDC" w14:textId="7647C385"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2.</w:t>
      </w:r>
      <w:r>
        <w:rPr>
          <w:rFonts w:asciiTheme="minorHAnsi" w:hAnsiTheme="minorHAnsi" w:cstheme="minorBidi"/>
          <w:b w:val="0"/>
          <w:caps w:val="0"/>
          <w:noProof/>
          <w:lang w:eastAsia="en-GB"/>
        </w:rPr>
        <w:tab/>
      </w:r>
      <w:r>
        <w:rPr>
          <w:noProof/>
        </w:rPr>
        <w:t>Design</w:t>
      </w:r>
      <w:r>
        <w:rPr>
          <w:noProof/>
        </w:rPr>
        <w:tab/>
      </w:r>
      <w:r>
        <w:rPr>
          <w:noProof/>
        </w:rPr>
        <w:fldChar w:fldCharType="begin"/>
      </w:r>
      <w:r>
        <w:rPr>
          <w:noProof/>
        </w:rPr>
        <w:instrText xml:space="preserve"> PAGEREF _Toc512723991 \h </w:instrText>
      </w:r>
      <w:r>
        <w:rPr>
          <w:noProof/>
        </w:rPr>
      </w:r>
      <w:r>
        <w:rPr>
          <w:noProof/>
        </w:rPr>
        <w:fldChar w:fldCharType="separate"/>
      </w:r>
      <w:r>
        <w:rPr>
          <w:noProof/>
        </w:rPr>
        <w:t>14</w:t>
      </w:r>
      <w:r>
        <w:rPr>
          <w:noProof/>
        </w:rPr>
        <w:fldChar w:fldCharType="end"/>
      </w:r>
    </w:p>
    <w:p w14:paraId="32DA30A5" w14:textId="43C93733"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2.1.</w:t>
      </w:r>
      <w:r>
        <w:rPr>
          <w:rFonts w:asciiTheme="minorHAnsi" w:hAnsiTheme="minorHAnsi" w:cstheme="minorBidi"/>
          <w:smallCaps w:val="0"/>
          <w:noProof/>
          <w:lang w:eastAsia="en-GB"/>
        </w:rPr>
        <w:tab/>
      </w:r>
      <w:r>
        <w:rPr>
          <w:noProof/>
        </w:rPr>
        <w:t>Overall Architecture</w:t>
      </w:r>
      <w:r>
        <w:rPr>
          <w:noProof/>
        </w:rPr>
        <w:tab/>
      </w:r>
      <w:r>
        <w:rPr>
          <w:noProof/>
        </w:rPr>
        <w:fldChar w:fldCharType="begin"/>
      </w:r>
      <w:r>
        <w:rPr>
          <w:noProof/>
        </w:rPr>
        <w:instrText xml:space="preserve"> PAGEREF _Toc512723992 \h </w:instrText>
      </w:r>
      <w:r>
        <w:rPr>
          <w:noProof/>
        </w:rPr>
      </w:r>
      <w:r>
        <w:rPr>
          <w:noProof/>
        </w:rPr>
        <w:fldChar w:fldCharType="separate"/>
      </w:r>
      <w:r>
        <w:rPr>
          <w:noProof/>
        </w:rPr>
        <w:t>14</w:t>
      </w:r>
      <w:r>
        <w:rPr>
          <w:noProof/>
        </w:rPr>
        <w:fldChar w:fldCharType="end"/>
      </w:r>
    </w:p>
    <w:p w14:paraId="7788F1CB" w14:textId="11B2F587"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2.2.</w:t>
      </w:r>
      <w:r>
        <w:rPr>
          <w:rFonts w:asciiTheme="minorHAnsi" w:hAnsiTheme="minorHAnsi" w:cstheme="minorBidi"/>
          <w:smallCaps w:val="0"/>
          <w:noProof/>
          <w:lang w:eastAsia="en-GB"/>
        </w:rPr>
        <w:tab/>
      </w:r>
      <w:r>
        <w:rPr>
          <w:noProof/>
        </w:rPr>
        <w:t>Hardware Design</w:t>
      </w:r>
      <w:r>
        <w:rPr>
          <w:noProof/>
        </w:rPr>
        <w:tab/>
      </w:r>
      <w:r>
        <w:rPr>
          <w:noProof/>
        </w:rPr>
        <w:fldChar w:fldCharType="begin"/>
      </w:r>
      <w:r>
        <w:rPr>
          <w:noProof/>
        </w:rPr>
        <w:instrText xml:space="preserve"> PAGEREF _Toc512723993 \h </w:instrText>
      </w:r>
      <w:r>
        <w:rPr>
          <w:noProof/>
        </w:rPr>
      </w:r>
      <w:r>
        <w:rPr>
          <w:noProof/>
        </w:rPr>
        <w:fldChar w:fldCharType="separate"/>
      </w:r>
      <w:r>
        <w:rPr>
          <w:noProof/>
        </w:rPr>
        <w:t>15</w:t>
      </w:r>
      <w:r>
        <w:rPr>
          <w:noProof/>
        </w:rPr>
        <w:fldChar w:fldCharType="end"/>
      </w:r>
    </w:p>
    <w:p w14:paraId="5BB1005D" w14:textId="2B8A4779"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2.3.</w:t>
      </w:r>
      <w:r>
        <w:rPr>
          <w:rFonts w:asciiTheme="minorHAnsi" w:hAnsiTheme="minorHAnsi" w:cstheme="minorBidi"/>
          <w:smallCaps w:val="0"/>
          <w:noProof/>
          <w:lang w:eastAsia="en-GB"/>
        </w:rPr>
        <w:tab/>
      </w:r>
      <w:r>
        <w:rPr>
          <w:noProof/>
        </w:rPr>
        <w:t>Monitoring Software Design</w:t>
      </w:r>
      <w:r>
        <w:rPr>
          <w:noProof/>
        </w:rPr>
        <w:tab/>
      </w:r>
      <w:r>
        <w:rPr>
          <w:noProof/>
        </w:rPr>
        <w:fldChar w:fldCharType="begin"/>
      </w:r>
      <w:r>
        <w:rPr>
          <w:noProof/>
        </w:rPr>
        <w:instrText xml:space="preserve"> PAGEREF _Toc512723994 \h </w:instrText>
      </w:r>
      <w:r>
        <w:rPr>
          <w:noProof/>
        </w:rPr>
      </w:r>
      <w:r>
        <w:rPr>
          <w:noProof/>
        </w:rPr>
        <w:fldChar w:fldCharType="separate"/>
      </w:r>
      <w:r>
        <w:rPr>
          <w:noProof/>
        </w:rPr>
        <w:t>17</w:t>
      </w:r>
      <w:r>
        <w:rPr>
          <w:noProof/>
        </w:rPr>
        <w:fldChar w:fldCharType="end"/>
      </w:r>
    </w:p>
    <w:p w14:paraId="3067E74C" w14:textId="5DED8502" w:rsidR="00B27172" w:rsidRDefault="00B27172">
      <w:pPr>
        <w:pStyle w:val="TOC3"/>
        <w:tabs>
          <w:tab w:val="left" w:pos="1320"/>
          <w:tab w:val="right" w:leader="dot" w:pos="8290"/>
        </w:tabs>
        <w:rPr>
          <w:rFonts w:asciiTheme="minorHAnsi" w:hAnsiTheme="minorHAnsi" w:cstheme="minorBidi"/>
          <w:i w:val="0"/>
          <w:noProof/>
          <w:lang w:eastAsia="en-GB"/>
        </w:rPr>
      </w:pPr>
      <w:r>
        <w:rPr>
          <w:noProof/>
        </w:rPr>
        <w:t>2.3.1.</w:t>
      </w:r>
      <w:r>
        <w:rPr>
          <w:rFonts w:asciiTheme="minorHAnsi" w:hAnsiTheme="minorHAnsi" w:cstheme="minorBidi"/>
          <w:i w:val="0"/>
          <w:noProof/>
          <w:lang w:eastAsia="en-GB"/>
        </w:rPr>
        <w:tab/>
      </w:r>
      <w:r>
        <w:rPr>
          <w:noProof/>
        </w:rPr>
        <w:t>Data Logging (Data_logger.py) Design</w:t>
      </w:r>
      <w:r>
        <w:rPr>
          <w:noProof/>
        </w:rPr>
        <w:tab/>
      </w:r>
      <w:r>
        <w:rPr>
          <w:noProof/>
        </w:rPr>
        <w:fldChar w:fldCharType="begin"/>
      </w:r>
      <w:r>
        <w:rPr>
          <w:noProof/>
        </w:rPr>
        <w:instrText xml:space="preserve"> PAGEREF _Toc512723995 \h </w:instrText>
      </w:r>
      <w:r>
        <w:rPr>
          <w:noProof/>
        </w:rPr>
      </w:r>
      <w:r>
        <w:rPr>
          <w:noProof/>
        </w:rPr>
        <w:fldChar w:fldCharType="separate"/>
      </w:r>
      <w:r>
        <w:rPr>
          <w:noProof/>
        </w:rPr>
        <w:t>19</w:t>
      </w:r>
      <w:r>
        <w:rPr>
          <w:noProof/>
        </w:rPr>
        <w:fldChar w:fldCharType="end"/>
      </w:r>
    </w:p>
    <w:p w14:paraId="1D211D96" w14:textId="5663AA79" w:rsidR="00B27172" w:rsidRDefault="00B27172">
      <w:pPr>
        <w:pStyle w:val="TOC3"/>
        <w:tabs>
          <w:tab w:val="right" w:leader="dot" w:pos="8290"/>
        </w:tabs>
        <w:rPr>
          <w:rFonts w:asciiTheme="minorHAnsi" w:hAnsiTheme="minorHAnsi" w:cstheme="minorBidi"/>
          <w:i w:val="0"/>
          <w:noProof/>
          <w:lang w:eastAsia="en-GB"/>
        </w:rPr>
      </w:pPr>
      <w:r>
        <w:rPr>
          <w:noProof/>
        </w:rPr>
        <w:t>2.3.2.</w:t>
      </w:r>
      <w:r>
        <w:rPr>
          <w:noProof/>
        </w:rPr>
        <w:tab/>
      </w:r>
      <w:r>
        <w:rPr>
          <w:noProof/>
        </w:rPr>
        <w:fldChar w:fldCharType="begin"/>
      </w:r>
      <w:r>
        <w:rPr>
          <w:noProof/>
        </w:rPr>
        <w:instrText xml:space="preserve"> PAGEREF _Toc512723996 \h </w:instrText>
      </w:r>
      <w:r>
        <w:rPr>
          <w:noProof/>
        </w:rPr>
      </w:r>
      <w:r>
        <w:rPr>
          <w:noProof/>
        </w:rPr>
        <w:fldChar w:fldCharType="separate"/>
      </w:r>
      <w:r>
        <w:rPr>
          <w:noProof/>
        </w:rPr>
        <w:t>19</w:t>
      </w:r>
      <w:r>
        <w:rPr>
          <w:noProof/>
        </w:rPr>
        <w:fldChar w:fldCharType="end"/>
      </w:r>
    </w:p>
    <w:p w14:paraId="1A78C834" w14:textId="694BAF30"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2.4.</w:t>
      </w:r>
      <w:r>
        <w:rPr>
          <w:rFonts w:asciiTheme="minorHAnsi" w:hAnsiTheme="minorHAnsi" w:cstheme="minorBidi"/>
          <w:smallCaps w:val="0"/>
          <w:noProof/>
          <w:lang w:eastAsia="en-GB"/>
        </w:rPr>
        <w:tab/>
      </w:r>
      <w:r>
        <w:rPr>
          <w:noProof/>
        </w:rPr>
        <w:t>User Interface Design</w:t>
      </w:r>
      <w:r>
        <w:rPr>
          <w:noProof/>
        </w:rPr>
        <w:tab/>
      </w:r>
      <w:r>
        <w:rPr>
          <w:noProof/>
        </w:rPr>
        <w:fldChar w:fldCharType="begin"/>
      </w:r>
      <w:r>
        <w:rPr>
          <w:noProof/>
        </w:rPr>
        <w:instrText xml:space="preserve"> PAGEREF _Toc512723997 \h </w:instrText>
      </w:r>
      <w:r>
        <w:rPr>
          <w:noProof/>
        </w:rPr>
      </w:r>
      <w:r>
        <w:rPr>
          <w:noProof/>
        </w:rPr>
        <w:fldChar w:fldCharType="separate"/>
      </w:r>
      <w:r>
        <w:rPr>
          <w:noProof/>
        </w:rPr>
        <w:t>19</w:t>
      </w:r>
      <w:r>
        <w:rPr>
          <w:noProof/>
        </w:rPr>
        <w:fldChar w:fldCharType="end"/>
      </w:r>
    </w:p>
    <w:p w14:paraId="26A53C06" w14:textId="4ED3A649"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2.5.</w:t>
      </w:r>
      <w:r>
        <w:rPr>
          <w:rFonts w:asciiTheme="minorHAnsi" w:hAnsiTheme="minorHAnsi" w:cstheme="minorBidi"/>
          <w:smallCaps w:val="0"/>
          <w:noProof/>
          <w:lang w:eastAsia="en-GB"/>
        </w:rPr>
        <w:tab/>
      </w:r>
      <w:r>
        <w:rPr>
          <w:noProof/>
        </w:rPr>
        <w:t>Other Relevant Sections</w:t>
      </w:r>
      <w:r>
        <w:rPr>
          <w:noProof/>
        </w:rPr>
        <w:tab/>
      </w:r>
      <w:r>
        <w:rPr>
          <w:noProof/>
        </w:rPr>
        <w:fldChar w:fldCharType="begin"/>
      </w:r>
      <w:r>
        <w:rPr>
          <w:noProof/>
        </w:rPr>
        <w:instrText xml:space="preserve"> PAGEREF _Toc512723998 \h </w:instrText>
      </w:r>
      <w:r>
        <w:rPr>
          <w:noProof/>
        </w:rPr>
      </w:r>
      <w:r>
        <w:rPr>
          <w:noProof/>
        </w:rPr>
        <w:fldChar w:fldCharType="separate"/>
      </w:r>
      <w:r>
        <w:rPr>
          <w:noProof/>
        </w:rPr>
        <w:t>19</w:t>
      </w:r>
      <w:r>
        <w:rPr>
          <w:noProof/>
        </w:rPr>
        <w:fldChar w:fldCharType="end"/>
      </w:r>
    </w:p>
    <w:p w14:paraId="2BFC7072" w14:textId="3DE5F759"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3.</w:t>
      </w:r>
      <w:r>
        <w:rPr>
          <w:rFonts w:asciiTheme="minorHAnsi" w:hAnsiTheme="minorHAnsi" w:cstheme="minorBidi"/>
          <w:b w:val="0"/>
          <w:caps w:val="0"/>
          <w:noProof/>
          <w:lang w:eastAsia="en-GB"/>
        </w:rPr>
        <w:tab/>
      </w:r>
      <w:r>
        <w:rPr>
          <w:noProof/>
        </w:rPr>
        <w:t>Implementation</w:t>
      </w:r>
      <w:r>
        <w:rPr>
          <w:noProof/>
        </w:rPr>
        <w:tab/>
      </w:r>
      <w:r>
        <w:rPr>
          <w:noProof/>
        </w:rPr>
        <w:fldChar w:fldCharType="begin"/>
      </w:r>
      <w:r>
        <w:rPr>
          <w:noProof/>
        </w:rPr>
        <w:instrText xml:space="preserve"> PAGEREF _Toc512723999 \h </w:instrText>
      </w:r>
      <w:r>
        <w:rPr>
          <w:noProof/>
        </w:rPr>
      </w:r>
      <w:r>
        <w:rPr>
          <w:noProof/>
        </w:rPr>
        <w:fldChar w:fldCharType="separate"/>
      </w:r>
      <w:r>
        <w:rPr>
          <w:noProof/>
        </w:rPr>
        <w:t>19</w:t>
      </w:r>
      <w:r>
        <w:rPr>
          <w:noProof/>
        </w:rPr>
        <w:fldChar w:fldCharType="end"/>
      </w:r>
    </w:p>
    <w:p w14:paraId="0E729D15" w14:textId="4D6DA089"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4.</w:t>
      </w:r>
      <w:r>
        <w:rPr>
          <w:rFonts w:asciiTheme="minorHAnsi" w:hAnsiTheme="minorHAnsi" w:cstheme="minorBidi"/>
          <w:b w:val="0"/>
          <w:caps w:val="0"/>
          <w:noProof/>
          <w:lang w:eastAsia="en-GB"/>
        </w:rPr>
        <w:tab/>
      </w:r>
      <w:r>
        <w:rPr>
          <w:noProof/>
        </w:rPr>
        <w:t>Testing</w:t>
      </w:r>
      <w:r>
        <w:rPr>
          <w:noProof/>
        </w:rPr>
        <w:tab/>
      </w:r>
      <w:r>
        <w:rPr>
          <w:noProof/>
        </w:rPr>
        <w:fldChar w:fldCharType="begin"/>
      </w:r>
      <w:r>
        <w:rPr>
          <w:noProof/>
        </w:rPr>
        <w:instrText xml:space="preserve"> PAGEREF _Toc512724000 \h </w:instrText>
      </w:r>
      <w:r>
        <w:rPr>
          <w:noProof/>
        </w:rPr>
      </w:r>
      <w:r>
        <w:rPr>
          <w:noProof/>
        </w:rPr>
        <w:fldChar w:fldCharType="separate"/>
      </w:r>
      <w:r>
        <w:rPr>
          <w:noProof/>
        </w:rPr>
        <w:t>20</w:t>
      </w:r>
      <w:r>
        <w:rPr>
          <w:noProof/>
        </w:rPr>
        <w:fldChar w:fldCharType="end"/>
      </w:r>
    </w:p>
    <w:p w14:paraId="5E00F609" w14:textId="02ACDBD4"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4.1.</w:t>
      </w:r>
      <w:r>
        <w:rPr>
          <w:rFonts w:asciiTheme="minorHAnsi" w:hAnsiTheme="minorHAnsi" w:cstheme="minorBidi"/>
          <w:smallCaps w:val="0"/>
          <w:noProof/>
          <w:lang w:eastAsia="en-GB"/>
        </w:rPr>
        <w:tab/>
      </w:r>
      <w:r w:rsidRPr="00C54377">
        <w:rPr>
          <w:noProof/>
          <w:lang w:val="en-US"/>
        </w:rPr>
        <w:t>Overall Approach to Testing</w:t>
      </w:r>
      <w:r>
        <w:rPr>
          <w:noProof/>
        </w:rPr>
        <w:tab/>
      </w:r>
      <w:r>
        <w:rPr>
          <w:noProof/>
        </w:rPr>
        <w:fldChar w:fldCharType="begin"/>
      </w:r>
      <w:r>
        <w:rPr>
          <w:noProof/>
        </w:rPr>
        <w:instrText xml:space="preserve"> PAGEREF _Toc512724001 \h </w:instrText>
      </w:r>
      <w:r>
        <w:rPr>
          <w:noProof/>
        </w:rPr>
      </w:r>
      <w:r>
        <w:rPr>
          <w:noProof/>
        </w:rPr>
        <w:fldChar w:fldCharType="separate"/>
      </w:r>
      <w:r>
        <w:rPr>
          <w:noProof/>
        </w:rPr>
        <w:t>20</w:t>
      </w:r>
      <w:r>
        <w:rPr>
          <w:noProof/>
        </w:rPr>
        <w:fldChar w:fldCharType="end"/>
      </w:r>
    </w:p>
    <w:p w14:paraId="65EB9514" w14:textId="1520A9DE"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4.2.</w:t>
      </w:r>
      <w:r>
        <w:rPr>
          <w:rFonts w:asciiTheme="minorHAnsi" w:hAnsiTheme="minorHAnsi" w:cstheme="minorBidi"/>
          <w:smallCaps w:val="0"/>
          <w:noProof/>
          <w:lang w:eastAsia="en-GB"/>
        </w:rPr>
        <w:tab/>
      </w:r>
      <w:r w:rsidRPr="00C54377">
        <w:rPr>
          <w:noProof/>
          <w:lang w:val="en-US"/>
        </w:rPr>
        <w:t>Automated Testing</w:t>
      </w:r>
      <w:r>
        <w:rPr>
          <w:noProof/>
        </w:rPr>
        <w:tab/>
      </w:r>
      <w:r>
        <w:rPr>
          <w:noProof/>
        </w:rPr>
        <w:fldChar w:fldCharType="begin"/>
      </w:r>
      <w:r>
        <w:rPr>
          <w:noProof/>
        </w:rPr>
        <w:instrText xml:space="preserve"> PAGEREF _Toc512724002 \h </w:instrText>
      </w:r>
      <w:r>
        <w:rPr>
          <w:noProof/>
        </w:rPr>
      </w:r>
      <w:r>
        <w:rPr>
          <w:noProof/>
        </w:rPr>
        <w:fldChar w:fldCharType="separate"/>
      </w:r>
      <w:r>
        <w:rPr>
          <w:noProof/>
        </w:rPr>
        <w:t>20</w:t>
      </w:r>
      <w:r>
        <w:rPr>
          <w:noProof/>
        </w:rPr>
        <w:fldChar w:fldCharType="end"/>
      </w:r>
    </w:p>
    <w:p w14:paraId="19C309FE" w14:textId="69BEC2C6"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4.2.1.</w:t>
      </w:r>
      <w:r>
        <w:rPr>
          <w:rFonts w:asciiTheme="minorHAnsi" w:hAnsiTheme="minorHAnsi" w:cstheme="minorBidi"/>
          <w:i w:val="0"/>
          <w:noProof/>
          <w:lang w:eastAsia="en-GB"/>
        </w:rPr>
        <w:tab/>
      </w:r>
      <w:r w:rsidRPr="00C54377">
        <w:rPr>
          <w:noProof/>
          <w:lang w:val="en-US"/>
        </w:rPr>
        <w:t>Unit Tests</w:t>
      </w:r>
      <w:r>
        <w:rPr>
          <w:noProof/>
        </w:rPr>
        <w:tab/>
      </w:r>
      <w:r>
        <w:rPr>
          <w:noProof/>
        </w:rPr>
        <w:fldChar w:fldCharType="begin"/>
      </w:r>
      <w:r>
        <w:rPr>
          <w:noProof/>
        </w:rPr>
        <w:instrText xml:space="preserve"> PAGEREF _Toc512724003 \h </w:instrText>
      </w:r>
      <w:r>
        <w:rPr>
          <w:noProof/>
        </w:rPr>
      </w:r>
      <w:r>
        <w:rPr>
          <w:noProof/>
        </w:rPr>
        <w:fldChar w:fldCharType="separate"/>
      </w:r>
      <w:r>
        <w:rPr>
          <w:noProof/>
        </w:rPr>
        <w:t>20</w:t>
      </w:r>
      <w:r>
        <w:rPr>
          <w:noProof/>
        </w:rPr>
        <w:fldChar w:fldCharType="end"/>
      </w:r>
    </w:p>
    <w:p w14:paraId="6A631410" w14:textId="7A6A7958"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4.2.2.</w:t>
      </w:r>
      <w:r>
        <w:rPr>
          <w:rFonts w:asciiTheme="minorHAnsi" w:hAnsiTheme="minorHAnsi" w:cstheme="minorBidi"/>
          <w:i w:val="0"/>
          <w:noProof/>
          <w:lang w:eastAsia="en-GB"/>
        </w:rPr>
        <w:tab/>
      </w:r>
      <w:r w:rsidRPr="00C54377">
        <w:rPr>
          <w:noProof/>
          <w:lang w:val="en-US"/>
        </w:rPr>
        <w:t>User Interface Testing</w:t>
      </w:r>
      <w:r>
        <w:rPr>
          <w:noProof/>
        </w:rPr>
        <w:tab/>
      </w:r>
      <w:r>
        <w:rPr>
          <w:noProof/>
        </w:rPr>
        <w:fldChar w:fldCharType="begin"/>
      </w:r>
      <w:r>
        <w:rPr>
          <w:noProof/>
        </w:rPr>
        <w:instrText xml:space="preserve"> PAGEREF _Toc512724004 \h </w:instrText>
      </w:r>
      <w:r>
        <w:rPr>
          <w:noProof/>
        </w:rPr>
      </w:r>
      <w:r>
        <w:rPr>
          <w:noProof/>
        </w:rPr>
        <w:fldChar w:fldCharType="separate"/>
      </w:r>
      <w:r>
        <w:rPr>
          <w:noProof/>
        </w:rPr>
        <w:t>20</w:t>
      </w:r>
      <w:r>
        <w:rPr>
          <w:noProof/>
        </w:rPr>
        <w:fldChar w:fldCharType="end"/>
      </w:r>
    </w:p>
    <w:p w14:paraId="76058BE4" w14:textId="74540C02"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4.2.3.</w:t>
      </w:r>
      <w:r>
        <w:rPr>
          <w:rFonts w:asciiTheme="minorHAnsi" w:hAnsiTheme="minorHAnsi" w:cstheme="minorBidi"/>
          <w:i w:val="0"/>
          <w:noProof/>
          <w:lang w:eastAsia="en-GB"/>
        </w:rPr>
        <w:tab/>
      </w:r>
      <w:r w:rsidRPr="00C54377">
        <w:rPr>
          <w:noProof/>
          <w:lang w:val="en-US"/>
        </w:rPr>
        <w:t>Stress Testing</w:t>
      </w:r>
      <w:r>
        <w:rPr>
          <w:noProof/>
        </w:rPr>
        <w:tab/>
      </w:r>
      <w:r>
        <w:rPr>
          <w:noProof/>
        </w:rPr>
        <w:fldChar w:fldCharType="begin"/>
      </w:r>
      <w:r>
        <w:rPr>
          <w:noProof/>
        </w:rPr>
        <w:instrText xml:space="preserve"> PAGEREF _Toc512724005 \h </w:instrText>
      </w:r>
      <w:r>
        <w:rPr>
          <w:noProof/>
        </w:rPr>
      </w:r>
      <w:r>
        <w:rPr>
          <w:noProof/>
        </w:rPr>
        <w:fldChar w:fldCharType="separate"/>
      </w:r>
      <w:r>
        <w:rPr>
          <w:noProof/>
        </w:rPr>
        <w:t>20</w:t>
      </w:r>
      <w:r>
        <w:rPr>
          <w:noProof/>
        </w:rPr>
        <w:fldChar w:fldCharType="end"/>
      </w:r>
    </w:p>
    <w:p w14:paraId="4DD4A11D" w14:textId="45CFE3E4"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4.2.4.</w:t>
      </w:r>
      <w:r>
        <w:rPr>
          <w:rFonts w:asciiTheme="minorHAnsi" w:hAnsiTheme="minorHAnsi" w:cstheme="minorBidi"/>
          <w:i w:val="0"/>
          <w:noProof/>
          <w:lang w:eastAsia="en-GB"/>
        </w:rPr>
        <w:tab/>
      </w:r>
      <w:r w:rsidRPr="00C54377">
        <w:rPr>
          <w:noProof/>
          <w:lang w:val="en-US"/>
        </w:rPr>
        <w:t>Other Types of Testing</w:t>
      </w:r>
      <w:r>
        <w:rPr>
          <w:noProof/>
        </w:rPr>
        <w:tab/>
      </w:r>
      <w:r>
        <w:rPr>
          <w:noProof/>
        </w:rPr>
        <w:fldChar w:fldCharType="begin"/>
      </w:r>
      <w:r>
        <w:rPr>
          <w:noProof/>
        </w:rPr>
        <w:instrText xml:space="preserve"> PAGEREF _Toc512724006 \h </w:instrText>
      </w:r>
      <w:r>
        <w:rPr>
          <w:noProof/>
        </w:rPr>
      </w:r>
      <w:r>
        <w:rPr>
          <w:noProof/>
        </w:rPr>
        <w:fldChar w:fldCharType="separate"/>
      </w:r>
      <w:r>
        <w:rPr>
          <w:noProof/>
        </w:rPr>
        <w:t>20</w:t>
      </w:r>
      <w:r>
        <w:rPr>
          <w:noProof/>
        </w:rPr>
        <w:fldChar w:fldCharType="end"/>
      </w:r>
    </w:p>
    <w:p w14:paraId="7135B5F7" w14:textId="37F86781"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4.3.</w:t>
      </w:r>
      <w:r>
        <w:rPr>
          <w:rFonts w:asciiTheme="minorHAnsi" w:hAnsiTheme="minorHAnsi" w:cstheme="minorBidi"/>
          <w:smallCaps w:val="0"/>
          <w:noProof/>
          <w:lang w:eastAsia="en-GB"/>
        </w:rPr>
        <w:tab/>
      </w:r>
      <w:r w:rsidRPr="00C54377">
        <w:rPr>
          <w:noProof/>
          <w:lang w:val="en-US"/>
        </w:rPr>
        <w:t>Integration Testing</w:t>
      </w:r>
      <w:r>
        <w:rPr>
          <w:noProof/>
        </w:rPr>
        <w:tab/>
      </w:r>
      <w:r>
        <w:rPr>
          <w:noProof/>
        </w:rPr>
        <w:fldChar w:fldCharType="begin"/>
      </w:r>
      <w:r>
        <w:rPr>
          <w:noProof/>
        </w:rPr>
        <w:instrText xml:space="preserve"> PAGEREF _Toc512724007 \h </w:instrText>
      </w:r>
      <w:r>
        <w:rPr>
          <w:noProof/>
        </w:rPr>
      </w:r>
      <w:r>
        <w:rPr>
          <w:noProof/>
        </w:rPr>
        <w:fldChar w:fldCharType="separate"/>
      </w:r>
      <w:r>
        <w:rPr>
          <w:noProof/>
        </w:rPr>
        <w:t>20</w:t>
      </w:r>
      <w:r>
        <w:rPr>
          <w:noProof/>
        </w:rPr>
        <w:fldChar w:fldCharType="end"/>
      </w:r>
    </w:p>
    <w:p w14:paraId="3492BC2B" w14:textId="4C2C1E08"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4.4.</w:t>
      </w:r>
      <w:r>
        <w:rPr>
          <w:rFonts w:asciiTheme="minorHAnsi" w:hAnsiTheme="minorHAnsi" w:cstheme="minorBidi"/>
          <w:smallCaps w:val="0"/>
          <w:noProof/>
          <w:lang w:eastAsia="en-GB"/>
        </w:rPr>
        <w:tab/>
      </w:r>
      <w:r w:rsidRPr="00C54377">
        <w:rPr>
          <w:noProof/>
          <w:lang w:val="en-US"/>
        </w:rPr>
        <w:t>User Testing</w:t>
      </w:r>
      <w:r>
        <w:rPr>
          <w:noProof/>
        </w:rPr>
        <w:tab/>
      </w:r>
      <w:r>
        <w:rPr>
          <w:noProof/>
        </w:rPr>
        <w:fldChar w:fldCharType="begin"/>
      </w:r>
      <w:r>
        <w:rPr>
          <w:noProof/>
        </w:rPr>
        <w:instrText xml:space="preserve"> PAGEREF _Toc512724008 \h </w:instrText>
      </w:r>
      <w:r>
        <w:rPr>
          <w:noProof/>
        </w:rPr>
      </w:r>
      <w:r>
        <w:rPr>
          <w:noProof/>
        </w:rPr>
        <w:fldChar w:fldCharType="separate"/>
      </w:r>
      <w:r>
        <w:rPr>
          <w:noProof/>
        </w:rPr>
        <w:t>20</w:t>
      </w:r>
      <w:r>
        <w:rPr>
          <w:noProof/>
        </w:rPr>
        <w:fldChar w:fldCharType="end"/>
      </w:r>
    </w:p>
    <w:p w14:paraId="7C4985C6" w14:textId="6CDFD8B6"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5.</w:t>
      </w:r>
      <w:r>
        <w:rPr>
          <w:rFonts w:asciiTheme="minorHAnsi" w:hAnsiTheme="minorHAnsi" w:cstheme="minorBidi"/>
          <w:b w:val="0"/>
          <w:caps w:val="0"/>
          <w:noProof/>
          <w:lang w:eastAsia="en-GB"/>
        </w:rPr>
        <w:tab/>
      </w:r>
      <w:r>
        <w:rPr>
          <w:noProof/>
        </w:rPr>
        <w:t>Critical Evaluation</w:t>
      </w:r>
      <w:r>
        <w:rPr>
          <w:noProof/>
        </w:rPr>
        <w:tab/>
      </w:r>
      <w:r>
        <w:rPr>
          <w:noProof/>
        </w:rPr>
        <w:fldChar w:fldCharType="begin"/>
      </w:r>
      <w:r>
        <w:rPr>
          <w:noProof/>
        </w:rPr>
        <w:instrText xml:space="preserve"> PAGEREF _Toc512724009 \h </w:instrText>
      </w:r>
      <w:r>
        <w:rPr>
          <w:noProof/>
        </w:rPr>
      </w:r>
      <w:r>
        <w:rPr>
          <w:noProof/>
        </w:rPr>
        <w:fldChar w:fldCharType="separate"/>
      </w:r>
      <w:r>
        <w:rPr>
          <w:noProof/>
        </w:rPr>
        <w:t>21</w:t>
      </w:r>
      <w:r>
        <w:rPr>
          <w:noProof/>
        </w:rPr>
        <w:fldChar w:fldCharType="end"/>
      </w:r>
    </w:p>
    <w:p w14:paraId="2B9DFA10" w14:textId="7F08DC93"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6.</w:t>
      </w:r>
      <w:r>
        <w:rPr>
          <w:rFonts w:asciiTheme="minorHAnsi" w:hAnsiTheme="minorHAnsi" w:cstheme="minorBidi"/>
          <w:b w:val="0"/>
          <w:caps w:val="0"/>
          <w:noProof/>
          <w:lang w:eastAsia="en-GB"/>
        </w:rPr>
        <w:tab/>
      </w:r>
      <w:r>
        <w:rPr>
          <w:noProof/>
        </w:rPr>
        <w:t>Appendices</w:t>
      </w:r>
      <w:r>
        <w:rPr>
          <w:noProof/>
        </w:rPr>
        <w:tab/>
      </w:r>
      <w:r>
        <w:rPr>
          <w:noProof/>
        </w:rPr>
        <w:fldChar w:fldCharType="begin"/>
      </w:r>
      <w:r>
        <w:rPr>
          <w:noProof/>
        </w:rPr>
        <w:instrText xml:space="preserve"> PAGEREF _Toc512724010 \h </w:instrText>
      </w:r>
      <w:r>
        <w:rPr>
          <w:noProof/>
        </w:rPr>
      </w:r>
      <w:r>
        <w:rPr>
          <w:noProof/>
        </w:rPr>
        <w:fldChar w:fldCharType="separate"/>
      </w:r>
      <w:r>
        <w:rPr>
          <w:noProof/>
        </w:rPr>
        <w:t>21</w:t>
      </w:r>
      <w:r>
        <w:rPr>
          <w:noProof/>
        </w:rPr>
        <w:fldChar w:fldCharType="end"/>
      </w:r>
    </w:p>
    <w:p w14:paraId="668EF879" w14:textId="467F4809" w:rsidR="00B27172" w:rsidRDefault="00B27172">
      <w:pPr>
        <w:pStyle w:val="TOC2"/>
        <w:tabs>
          <w:tab w:val="left" w:pos="660"/>
          <w:tab w:val="right" w:leader="dot" w:pos="8290"/>
        </w:tabs>
        <w:rPr>
          <w:rFonts w:asciiTheme="minorHAnsi" w:hAnsiTheme="minorHAnsi" w:cstheme="minorBidi"/>
          <w:smallCaps w:val="0"/>
          <w:noProof/>
          <w:lang w:eastAsia="en-GB"/>
        </w:rPr>
      </w:pPr>
      <w:r>
        <w:rPr>
          <w:noProof/>
        </w:rPr>
        <w:t>A.</w:t>
      </w:r>
      <w:r>
        <w:rPr>
          <w:rFonts w:asciiTheme="minorHAnsi" w:hAnsiTheme="minorHAnsi" w:cstheme="minorBidi"/>
          <w:smallCaps w:val="0"/>
          <w:noProof/>
          <w:lang w:eastAsia="en-GB"/>
        </w:rPr>
        <w:tab/>
      </w:r>
      <w:r>
        <w:rPr>
          <w:noProof/>
        </w:rPr>
        <w:t>Third-Party Code and Libraries</w:t>
      </w:r>
      <w:r>
        <w:rPr>
          <w:noProof/>
        </w:rPr>
        <w:tab/>
      </w:r>
      <w:r>
        <w:rPr>
          <w:noProof/>
        </w:rPr>
        <w:fldChar w:fldCharType="begin"/>
      </w:r>
      <w:r>
        <w:rPr>
          <w:noProof/>
        </w:rPr>
        <w:instrText xml:space="preserve"> PAGEREF _Toc512724011 \h </w:instrText>
      </w:r>
      <w:r>
        <w:rPr>
          <w:noProof/>
        </w:rPr>
      </w:r>
      <w:r>
        <w:rPr>
          <w:noProof/>
        </w:rPr>
        <w:fldChar w:fldCharType="separate"/>
      </w:r>
      <w:r>
        <w:rPr>
          <w:noProof/>
        </w:rPr>
        <w:t>22</w:t>
      </w:r>
      <w:r>
        <w:rPr>
          <w:noProof/>
        </w:rPr>
        <w:fldChar w:fldCharType="end"/>
      </w:r>
    </w:p>
    <w:p w14:paraId="15DF30CC" w14:textId="2FA072CA" w:rsidR="00B27172" w:rsidRDefault="00B27172">
      <w:pPr>
        <w:pStyle w:val="TOC2"/>
        <w:tabs>
          <w:tab w:val="left" w:pos="660"/>
          <w:tab w:val="right" w:leader="dot" w:pos="8290"/>
        </w:tabs>
        <w:rPr>
          <w:rFonts w:asciiTheme="minorHAnsi" w:hAnsiTheme="minorHAnsi" w:cstheme="minorBidi"/>
          <w:smallCaps w:val="0"/>
          <w:noProof/>
          <w:lang w:eastAsia="en-GB"/>
        </w:rPr>
      </w:pPr>
      <w:r>
        <w:rPr>
          <w:noProof/>
        </w:rPr>
        <w:t>B.</w:t>
      </w:r>
      <w:r>
        <w:rPr>
          <w:rFonts w:asciiTheme="minorHAnsi" w:hAnsiTheme="minorHAnsi" w:cstheme="minorBidi"/>
          <w:smallCaps w:val="0"/>
          <w:noProof/>
          <w:lang w:eastAsia="en-GB"/>
        </w:rPr>
        <w:tab/>
      </w:r>
      <w:r>
        <w:rPr>
          <w:noProof/>
        </w:rPr>
        <w:t>Ethics Submission</w:t>
      </w:r>
      <w:r>
        <w:rPr>
          <w:noProof/>
        </w:rPr>
        <w:tab/>
      </w:r>
      <w:r>
        <w:rPr>
          <w:noProof/>
        </w:rPr>
        <w:fldChar w:fldCharType="begin"/>
      </w:r>
      <w:r>
        <w:rPr>
          <w:noProof/>
        </w:rPr>
        <w:instrText xml:space="preserve"> PAGEREF _Toc512724012 \h </w:instrText>
      </w:r>
      <w:r>
        <w:rPr>
          <w:noProof/>
        </w:rPr>
      </w:r>
      <w:r>
        <w:rPr>
          <w:noProof/>
        </w:rPr>
        <w:fldChar w:fldCharType="separate"/>
      </w:r>
      <w:r>
        <w:rPr>
          <w:noProof/>
        </w:rPr>
        <w:t>23</w:t>
      </w:r>
      <w:r>
        <w:rPr>
          <w:noProof/>
        </w:rPr>
        <w:fldChar w:fldCharType="end"/>
      </w:r>
    </w:p>
    <w:p w14:paraId="2E5FB8BC" w14:textId="69EC4741"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C.</w:t>
      </w:r>
      <w:r>
        <w:rPr>
          <w:rFonts w:asciiTheme="minorHAnsi" w:hAnsiTheme="minorHAnsi" w:cstheme="minorBidi"/>
          <w:smallCaps w:val="0"/>
          <w:noProof/>
          <w:lang w:eastAsia="en-GB"/>
        </w:rPr>
        <w:tab/>
      </w:r>
      <w:r>
        <w:rPr>
          <w:noProof/>
        </w:rPr>
        <w:t>Code Samples</w:t>
      </w:r>
      <w:r>
        <w:rPr>
          <w:noProof/>
        </w:rPr>
        <w:tab/>
      </w:r>
      <w:r>
        <w:rPr>
          <w:noProof/>
        </w:rPr>
        <w:fldChar w:fldCharType="begin"/>
      </w:r>
      <w:r>
        <w:rPr>
          <w:noProof/>
        </w:rPr>
        <w:instrText xml:space="preserve"> PAGEREF _Toc512724013 \h </w:instrText>
      </w:r>
      <w:r>
        <w:rPr>
          <w:noProof/>
        </w:rPr>
      </w:r>
      <w:r>
        <w:rPr>
          <w:noProof/>
        </w:rPr>
        <w:fldChar w:fldCharType="separate"/>
      </w:r>
      <w:r>
        <w:rPr>
          <w:noProof/>
        </w:rPr>
        <w:t>23</w:t>
      </w:r>
      <w:r>
        <w:rPr>
          <w:noProof/>
        </w:rPr>
        <w:fldChar w:fldCharType="end"/>
      </w:r>
    </w:p>
    <w:p w14:paraId="293EC7BC" w14:textId="79FE0720" w:rsidR="00B27172" w:rsidRDefault="00B27172">
      <w:pPr>
        <w:pStyle w:val="TOC1"/>
        <w:tabs>
          <w:tab w:val="right" w:leader="dot" w:pos="8290"/>
        </w:tabs>
        <w:rPr>
          <w:rFonts w:asciiTheme="minorHAnsi" w:hAnsiTheme="minorHAnsi" w:cstheme="minorBidi"/>
          <w:b w:val="0"/>
          <w:caps w:val="0"/>
          <w:noProof/>
          <w:lang w:eastAsia="en-GB"/>
        </w:rPr>
      </w:pPr>
      <w:r>
        <w:rPr>
          <w:noProof/>
        </w:rPr>
        <w:t>Annotated Bibliography</w:t>
      </w:r>
      <w:r>
        <w:rPr>
          <w:noProof/>
        </w:rPr>
        <w:tab/>
      </w:r>
      <w:r>
        <w:rPr>
          <w:noProof/>
        </w:rPr>
        <w:fldChar w:fldCharType="begin"/>
      </w:r>
      <w:r>
        <w:rPr>
          <w:noProof/>
        </w:rPr>
        <w:instrText xml:space="preserve"> PAGEREF _Toc512724014 \h </w:instrText>
      </w:r>
      <w:r>
        <w:rPr>
          <w:noProof/>
        </w:rPr>
      </w:r>
      <w:r>
        <w:rPr>
          <w:noProof/>
        </w:rPr>
        <w:fldChar w:fldCharType="separate"/>
      </w:r>
      <w:r>
        <w:rPr>
          <w:noProof/>
        </w:rPr>
        <w:t>23</w:t>
      </w:r>
      <w:r>
        <w:rPr>
          <w:noProof/>
        </w:rPr>
        <w:fldChar w:fldCharType="end"/>
      </w:r>
    </w:p>
    <w:p w14:paraId="1FD3C5AA" w14:textId="54D89012" w:rsidR="007A3E41" w:rsidRDefault="004C12FA" w:rsidP="004C12FA">
      <w:r>
        <w:fldChar w:fldCharType="end"/>
      </w:r>
    </w:p>
    <w:p w14:paraId="1A52C594" w14:textId="77777777" w:rsidR="00740C6B" w:rsidRDefault="00740C6B" w:rsidP="004C12FA">
      <w:r>
        <w:br w:type="page"/>
      </w:r>
    </w:p>
    <w:p w14:paraId="747288CB" w14:textId="77777777" w:rsidR="00806CFF" w:rsidRPr="00806CFF" w:rsidRDefault="004C12FA" w:rsidP="004C12FA">
      <w:pPr>
        <w:pStyle w:val="Heading1"/>
      </w:pPr>
      <w:bookmarkStart w:id="0" w:name="_Toc192777705"/>
      <w:bookmarkStart w:id="1" w:name="_Toc222978592"/>
      <w:bookmarkStart w:id="2" w:name="_Toc512723987"/>
      <w:r>
        <w:lastRenderedPageBreak/>
        <w:t xml:space="preserve">Background, Analysis </w:t>
      </w:r>
      <w:r w:rsidR="00711DBE">
        <w:t xml:space="preserve">&amp; </w:t>
      </w:r>
      <w:bookmarkEnd w:id="0"/>
      <w:bookmarkEnd w:id="1"/>
      <w:commentRangeStart w:id="3"/>
      <w:r>
        <w:t>Process</w:t>
      </w:r>
      <w:commentRangeEnd w:id="3"/>
      <w:r w:rsidR="003A64B8">
        <w:rPr>
          <w:rStyle w:val="CommentReference"/>
          <w:rFonts w:ascii="Arial" w:eastAsiaTheme="minorEastAsia" w:hAnsi="Arial" w:cs="Arial"/>
          <w:b w:val="0"/>
          <w:bCs w:val="0"/>
        </w:rPr>
        <w:commentReference w:id="3"/>
      </w:r>
      <w:bookmarkEnd w:id="2"/>
    </w:p>
    <w:p w14:paraId="68F6BF44" w14:textId="77777777" w:rsidR="004C12FA" w:rsidRDefault="004C12FA" w:rsidP="00D61D84">
      <w:pPr>
        <w:pStyle w:val="Heading2"/>
        <w:jc w:val="both"/>
      </w:pPr>
      <w:bookmarkStart w:id="4" w:name="_Toc192777706"/>
      <w:bookmarkStart w:id="5" w:name="_Toc512723988"/>
      <w:commentRangeStart w:id="6"/>
      <w:r>
        <w:t>Background</w:t>
      </w:r>
      <w:commentRangeEnd w:id="6"/>
      <w:r w:rsidR="003A64B8">
        <w:rPr>
          <w:rStyle w:val="CommentReference"/>
          <w:rFonts w:ascii="Arial" w:eastAsiaTheme="minorEastAsia" w:hAnsi="Arial" w:cs="Arial"/>
          <w:b w:val="0"/>
          <w:bCs w:val="0"/>
        </w:rPr>
        <w:commentReference w:id="6"/>
      </w:r>
      <w:bookmarkEnd w:id="5"/>
      <w:r w:rsidR="008A08A1">
        <w:t xml:space="preserve"> </w:t>
      </w:r>
    </w:p>
    <w:p w14:paraId="5D1486B7" w14:textId="77777777" w:rsidR="00862073" w:rsidRDefault="0097667B" w:rsidP="000075F8">
      <w:pPr>
        <w:jc w:val="both"/>
        <w:rPr>
          <w:color w:val="000000" w:themeColor="text1"/>
        </w:rPr>
      </w:pPr>
      <w:r>
        <w:rPr>
          <w:color w:val="000000" w:themeColor="text1"/>
        </w:rPr>
        <w:t xml:space="preserve">During the industrial placement at Riversimple from September 2016 to September 2017 a telemetry unit was being built to collect data from a hydrogen vehicle to </w:t>
      </w:r>
      <w:r w:rsidR="001467A2">
        <w:rPr>
          <w:color w:val="000000" w:themeColor="text1"/>
        </w:rPr>
        <w:t xml:space="preserve">monitor how customers were </w:t>
      </w:r>
      <w:r w:rsidR="003F7AAB">
        <w:rPr>
          <w:color w:val="000000" w:themeColor="text1"/>
        </w:rPr>
        <w:t xml:space="preserve">driving and report any fault with the </w:t>
      </w:r>
      <w:r w:rsidR="002D544D">
        <w:rPr>
          <w:color w:val="000000" w:themeColor="text1"/>
        </w:rPr>
        <w:t>vehicle.</w:t>
      </w:r>
      <w:r w:rsidR="007C2312">
        <w:rPr>
          <w:color w:val="000000" w:themeColor="text1"/>
        </w:rPr>
        <w:t xml:space="preserve"> An employee at Riversimple mentioned an idea of being able to collect air quality data with the telemetry unit and use that data to show the public a comparison of air qualities around the country.</w:t>
      </w:r>
      <w:r w:rsidR="00423D9D">
        <w:rPr>
          <w:color w:val="000000" w:themeColor="text1"/>
        </w:rPr>
        <w:t xml:space="preserve"> </w:t>
      </w:r>
      <w:r w:rsidR="00862073">
        <w:rPr>
          <w:color w:val="000000" w:themeColor="text1"/>
        </w:rPr>
        <w:t>With permission from Riversimple to pursue this project, the aim was to create a method of monitoring and visualisation air quality data</w:t>
      </w:r>
      <w:r w:rsidR="00942F32">
        <w:rPr>
          <w:color w:val="000000" w:themeColor="text1"/>
        </w:rPr>
        <w:t xml:space="preserve"> inspired by the telemetry unit</w:t>
      </w:r>
      <w:r w:rsidR="00862073">
        <w:rPr>
          <w:color w:val="000000" w:themeColor="text1"/>
        </w:rPr>
        <w:t>.</w:t>
      </w:r>
    </w:p>
    <w:p w14:paraId="778113B6" w14:textId="77777777" w:rsidR="00423D9D" w:rsidRDefault="00423D9D" w:rsidP="000075F8">
      <w:pPr>
        <w:jc w:val="both"/>
        <w:rPr>
          <w:color w:val="000000" w:themeColor="text1"/>
        </w:rPr>
      </w:pPr>
    </w:p>
    <w:p w14:paraId="2DDE2946" w14:textId="77777777" w:rsidR="00942F32" w:rsidRDefault="00423D9D" w:rsidP="000075F8">
      <w:pPr>
        <w:jc w:val="both"/>
        <w:rPr>
          <w:color w:val="000000" w:themeColor="text1"/>
        </w:rPr>
      </w:pPr>
      <w:r>
        <w:rPr>
          <w:color w:val="000000" w:themeColor="text1"/>
        </w:rPr>
        <w:t xml:space="preserve">During the industrial placement it became clear of the state that the air pollution in the country was in due to personal and public transport. </w:t>
      </w:r>
      <w:r w:rsidR="00942F32">
        <w:rPr>
          <w:color w:val="000000" w:themeColor="text1"/>
        </w:rPr>
        <w:t>The motivation of this project stems from this and has developed over time. With little experience of such systems, the challenge was part of the motivation to complete this project and ensure its success.</w:t>
      </w:r>
    </w:p>
    <w:p w14:paraId="3EE23B85" w14:textId="77777777" w:rsidR="00942F32" w:rsidRDefault="00942F32" w:rsidP="000075F8">
      <w:pPr>
        <w:jc w:val="both"/>
        <w:rPr>
          <w:color w:val="000000" w:themeColor="text1"/>
        </w:rPr>
      </w:pPr>
    </w:p>
    <w:p w14:paraId="08123609" w14:textId="77777777" w:rsidR="00942F32" w:rsidRDefault="00942F32" w:rsidP="000075F8">
      <w:pPr>
        <w:jc w:val="both"/>
        <w:rPr>
          <w:b/>
          <w:color w:val="000000" w:themeColor="text1"/>
        </w:rPr>
      </w:pPr>
      <w:r w:rsidRPr="00942F32">
        <w:rPr>
          <w:b/>
          <w:color w:val="000000" w:themeColor="text1"/>
        </w:rPr>
        <w:t>Background Preparation</w:t>
      </w:r>
    </w:p>
    <w:p w14:paraId="3DAFAD25" w14:textId="77777777" w:rsidR="00942F32" w:rsidRDefault="00942F32" w:rsidP="000075F8">
      <w:pPr>
        <w:jc w:val="both"/>
        <w:rPr>
          <w:color w:val="000000" w:themeColor="text1"/>
        </w:rPr>
      </w:pPr>
      <w:r>
        <w:rPr>
          <w:color w:val="000000" w:themeColor="text1"/>
        </w:rPr>
        <w:t>There was little background preparation for this project until the project had been reviewed and accepted as a major project. It began between the project being accepted and the start date of the major project.</w:t>
      </w:r>
    </w:p>
    <w:p w14:paraId="17922EEC" w14:textId="77777777" w:rsidR="00942F32" w:rsidRDefault="00942F32" w:rsidP="000075F8">
      <w:pPr>
        <w:jc w:val="both"/>
        <w:rPr>
          <w:color w:val="000000" w:themeColor="text1"/>
        </w:rPr>
      </w:pPr>
    </w:p>
    <w:p w14:paraId="5E1EDC57" w14:textId="77777777" w:rsidR="00C34F43" w:rsidRDefault="00942F32" w:rsidP="000075F8">
      <w:pPr>
        <w:jc w:val="both"/>
        <w:rPr>
          <w:color w:val="000000" w:themeColor="text1"/>
        </w:rPr>
      </w:pPr>
      <w:r>
        <w:rPr>
          <w:color w:val="000000" w:themeColor="text1"/>
        </w:rPr>
        <w:t>The telemetry unit was built using a Raspberry Pi Model 3B+ (RPI). With little experience of using a RPI</w:t>
      </w:r>
      <w:r w:rsidR="00C34F43">
        <w:rPr>
          <w:color w:val="000000" w:themeColor="text1"/>
        </w:rPr>
        <w:t>, preparation was carried out to ensure general knowledge of the microcontroller was known before work was carried out.</w:t>
      </w:r>
    </w:p>
    <w:p w14:paraId="60F7CFD1" w14:textId="77777777" w:rsidR="00C34F43" w:rsidRDefault="00C34F43" w:rsidP="000075F8">
      <w:pPr>
        <w:jc w:val="both"/>
        <w:rPr>
          <w:color w:val="000000" w:themeColor="text1"/>
        </w:rPr>
      </w:pPr>
    </w:p>
    <w:p w14:paraId="1DEC7971" w14:textId="77777777" w:rsidR="00C34F43" w:rsidRDefault="00C34F43" w:rsidP="000075F8">
      <w:pPr>
        <w:jc w:val="both"/>
        <w:rPr>
          <w:color w:val="000000" w:themeColor="text1"/>
        </w:rPr>
      </w:pPr>
      <w:r>
        <w:rPr>
          <w:color w:val="000000" w:themeColor="text1"/>
        </w:rPr>
        <w:t>The operating system (OS) for the RPI were a vital part of the preparation, it needed to be decided what OS was to be used to suit the task at hand. Most RPI operating systems run using a variation of Linux. The time leading up to the project hand out, comparisons were made between the OS’s</w:t>
      </w:r>
      <w:r w:rsidR="00B53D40">
        <w:rPr>
          <w:color w:val="000000" w:themeColor="text1"/>
        </w:rPr>
        <w:t>.</w:t>
      </w:r>
    </w:p>
    <w:p w14:paraId="13FBA8D7" w14:textId="77777777" w:rsidR="00B53D40" w:rsidRDefault="00B53D40" w:rsidP="000075F8">
      <w:pPr>
        <w:jc w:val="both"/>
        <w:rPr>
          <w:color w:val="000000" w:themeColor="text1"/>
        </w:rPr>
      </w:pPr>
    </w:p>
    <w:p w14:paraId="3888E9D7" w14:textId="77777777" w:rsidR="00B53D40" w:rsidRDefault="00B53D40" w:rsidP="000075F8">
      <w:pPr>
        <w:jc w:val="both"/>
        <w:rPr>
          <w:color w:val="000000" w:themeColor="text1"/>
        </w:rPr>
      </w:pPr>
      <w:r>
        <w:rPr>
          <w:color w:val="000000" w:themeColor="text1"/>
        </w:rPr>
        <w:t xml:space="preserve">Supported protocols for the RPI were </w:t>
      </w:r>
      <w:r w:rsidR="00EA2A62">
        <w:rPr>
          <w:color w:val="000000" w:themeColor="text1"/>
        </w:rPr>
        <w:t>investigated</w:t>
      </w:r>
      <w:r>
        <w:rPr>
          <w:color w:val="000000" w:themeColor="text1"/>
        </w:rPr>
        <w:t>, it turned out that most protocols could be used but had to be connected to the dedicated pin on the RPI board. If a protocol was not supported locally, a RPI HAT could be used to allow for support. A RPI HAT is an add-on board for the RPI, it stands for hardware attached on-top.</w:t>
      </w:r>
    </w:p>
    <w:p w14:paraId="777FBD9C" w14:textId="77777777" w:rsidR="00EA2A62" w:rsidRDefault="00EA2A62" w:rsidP="000075F8">
      <w:pPr>
        <w:jc w:val="both"/>
        <w:rPr>
          <w:color w:val="000000" w:themeColor="text1"/>
        </w:rPr>
      </w:pPr>
    </w:p>
    <w:p w14:paraId="7A9A0813" w14:textId="77777777" w:rsidR="00EA2A62" w:rsidRDefault="00EA2A62" w:rsidP="000075F8">
      <w:pPr>
        <w:jc w:val="both"/>
        <w:rPr>
          <w:color w:val="000000" w:themeColor="text1"/>
        </w:rPr>
      </w:pPr>
      <w:r>
        <w:rPr>
          <w:color w:val="000000" w:themeColor="text1"/>
        </w:rPr>
        <w:t>Hardware components needed to be investigated to ensure that it was possible to achieve what had been set out. Using the microcontroller, location and air quality data needed to be collected.</w:t>
      </w:r>
      <w:r w:rsidR="00070030">
        <w:rPr>
          <w:color w:val="000000" w:themeColor="text1"/>
        </w:rPr>
        <w:t xml:space="preserve"> Knowledge was known about GPS’s and being able to get the current location using them, but little was known about air quality sensors. Air quality sensors were found online but most of them needed additional components or were not suitable for the project.</w:t>
      </w:r>
      <w:r w:rsidR="00A46648">
        <w:rPr>
          <w:color w:val="000000" w:themeColor="text1"/>
        </w:rPr>
        <w:t xml:space="preserve"> The accurate sensors and multi-gas sensors were very expensive and due to the extent of the project were not suitable. Several sensors were appropriate for the project. From this I knew I could create the hardware needed for the project, and if they were not very accurate or reliable, it would still prove as a proof of concept.</w:t>
      </w:r>
    </w:p>
    <w:p w14:paraId="0234AB3B" w14:textId="77777777" w:rsidR="00B566C4" w:rsidRDefault="00B566C4" w:rsidP="000075F8">
      <w:pPr>
        <w:jc w:val="both"/>
        <w:rPr>
          <w:color w:val="000000" w:themeColor="text1"/>
        </w:rPr>
      </w:pPr>
    </w:p>
    <w:p w14:paraId="3999A052" w14:textId="77777777" w:rsidR="00B566C4" w:rsidRDefault="00B566C4" w:rsidP="000075F8">
      <w:pPr>
        <w:jc w:val="both"/>
        <w:rPr>
          <w:color w:val="000000" w:themeColor="text1"/>
        </w:rPr>
      </w:pPr>
      <w:r>
        <w:rPr>
          <w:color w:val="000000" w:themeColor="text1"/>
        </w:rPr>
        <w:t>Having previous used a Google Maps API for commercial purposes, it was known the license agreement was not very permissive, research on other online map providers was conducted. OpenStreetMap was found to be very permissive and only required recognition on the webpage it was being used for.</w:t>
      </w:r>
    </w:p>
    <w:p w14:paraId="55A831DF" w14:textId="77777777" w:rsidR="003D01DA" w:rsidRDefault="003D01DA" w:rsidP="000075F8">
      <w:pPr>
        <w:jc w:val="both"/>
        <w:rPr>
          <w:color w:val="000000" w:themeColor="text1"/>
        </w:rPr>
      </w:pPr>
    </w:p>
    <w:p w14:paraId="308E1ED1" w14:textId="77777777" w:rsidR="003D01DA" w:rsidRDefault="003D01DA" w:rsidP="000075F8">
      <w:pPr>
        <w:jc w:val="both"/>
        <w:rPr>
          <w:color w:val="000000" w:themeColor="text1"/>
        </w:rPr>
      </w:pPr>
      <w:r>
        <w:rPr>
          <w:color w:val="000000" w:themeColor="text1"/>
        </w:rPr>
        <w:t>Research was conducted on similar products to understand what solutions had been created and what to avoid for copyright purposes.</w:t>
      </w:r>
    </w:p>
    <w:p w14:paraId="5740F37E" w14:textId="77777777" w:rsidR="00A46648" w:rsidRDefault="00A46648" w:rsidP="000075F8">
      <w:pPr>
        <w:jc w:val="both"/>
        <w:rPr>
          <w:color w:val="000000" w:themeColor="text1"/>
        </w:rPr>
      </w:pPr>
    </w:p>
    <w:p w14:paraId="71CA121F" w14:textId="77777777" w:rsidR="00A46648" w:rsidRDefault="00A46648" w:rsidP="000075F8">
      <w:pPr>
        <w:jc w:val="both"/>
        <w:rPr>
          <w:color w:val="000000" w:themeColor="text1"/>
        </w:rPr>
      </w:pPr>
      <w:r>
        <w:rPr>
          <w:color w:val="000000" w:themeColor="text1"/>
        </w:rPr>
        <w:t xml:space="preserve">A blog was created to record what had been learnt and to keep track of any work that had been completed. This blog was hosted on the Aberystwyth University </w:t>
      </w:r>
      <w:proofErr w:type="spellStart"/>
      <w:r>
        <w:rPr>
          <w:color w:val="000000" w:themeColor="text1"/>
        </w:rPr>
        <w:t>public_html</w:t>
      </w:r>
      <w:proofErr w:type="spellEnd"/>
      <w:r>
        <w:rPr>
          <w:color w:val="000000" w:themeColor="text1"/>
        </w:rPr>
        <w:t xml:space="preserve"> directory. My supervisor was given access to this to keep up to date with what had been worked on.</w:t>
      </w:r>
    </w:p>
    <w:p w14:paraId="702617EF" w14:textId="77777777" w:rsidR="00C34F43" w:rsidRDefault="00C34F43" w:rsidP="000075F8">
      <w:pPr>
        <w:jc w:val="both"/>
        <w:rPr>
          <w:color w:val="000000" w:themeColor="text1"/>
        </w:rPr>
      </w:pPr>
    </w:p>
    <w:p w14:paraId="00712297" w14:textId="77777777" w:rsidR="00A46648" w:rsidRDefault="00A46648" w:rsidP="000075F8">
      <w:pPr>
        <w:jc w:val="both"/>
        <w:rPr>
          <w:color w:val="000000" w:themeColor="text1"/>
        </w:rPr>
      </w:pPr>
      <w:r>
        <w:rPr>
          <w:color w:val="000000" w:themeColor="text1"/>
        </w:rPr>
        <w:t>A GitHub account had already been created for personal use and this was used for the major project, though the repository was set to private.</w:t>
      </w:r>
    </w:p>
    <w:p w14:paraId="0F48AA97" w14:textId="77777777" w:rsidR="00C34F43" w:rsidRDefault="00C34F43" w:rsidP="000075F8">
      <w:pPr>
        <w:jc w:val="both"/>
        <w:rPr>
          <w:color w:val="000000" w:themeColor="text1"/>
        </w:rPr>
      </w:pPr>
    </w:p>
    <w:p w14:paraId="71C50B04" w14:textId="77777777" w:rsidR="00942F32" w:rsidRPr="00942F32" w:rsidRDefault="00942F32" w:rsidP="000075F8">
      <w:pPr>
        <w:jc w:val="both"/>
        <w:rPr>
          <w:color w:val="000000" w:themeColor="text1"/>
        </w:rPr>
      </w:pPr>
    </w:p>
    <w:p w14:paraId="2F448B95" w14:textId="77777777" w:rsidR="00942F32" w:rsidRDefault="00942F32" w:rsidP="000075F8">
      <w:pPr>
        <w:jc w:val="both"/>
        <w:rPr>
          <w:b/>
          <w:color w:val="000000" w:themeColor="text1"/>
        </w:rPr>
      </w:pPr>
      <w:r>
        <w:rPr>
          <w:b/>
          <w:color w:val="000000" w:themeColor="text1"/>
        </w:rPr>
        <w:t>Similar Systems</w:t>
      </w:r>
    </w:p>
    <w:p w14:paraId="73AB9D61" w14:textId="50DC5982" w:rsidR="00E54A20" w:rsidRDefault="00E54A20" w:rsidP="000075F8">
      <w:pPr>
        <w:jc w:val="both"/>
        <w:rPr>
          <w:color w:val="000000" w:themeColor="text1"/>
        </w:rPr>
      </w:pPr>
      <w:r>
        <w:rPr>
          <w:color w:val="000000" w:themeColor="text1"/>
        </w:rPr>
        <w:t xml:space="preserve">When researching the monitoring hardware and implementation </w:t>
      </w:r>
      <w:r w:rsidR="00DB089C">
        <w:rPr>
          <w:color w:val="000000" w:themeColor="text1"/>
        </w:rPr>
        <w:t>it was</w:t>
      </w:r>
      <w:r>
        <w:rPr>
          <w:color w:val="000000" w:themeColor="text1"/>
        </w:rPr>
        <w:t xml:space="preserve"> discovered </w:t>
      </w:r>
      <w:r w:rsidR="00DB089C">
        <w:rPr>
          <w:color w:val="000000" w:themeColor="text1"/>
        </w:rPr>
        <w:t xml:space="preserve">that </w:t>
      </w:r>
      <w:r>
        <w:rPr>
          <w:color w:val="000000" w:themeColor="text1"/>
        </w:rPr>
        <w:t>a team measuring air pollution within London using pigeons</w:t>
      </w:r>
      <w:r w:rsidR="00DB089C">
        <w:rPr>
          <w:color w:val="000000" w:themeColor="text1"/>
        </w:rPr>
        <w:t xml:space="preserve"> [</w:t>
      </w:r>
      <w:r w:rsidR="00280309">
        <w:rPr>
          <w:color w:val="000000" w:themeColor="text1"/>
        </w:rPr>
        <w:t>XXX</w:t>
      </w:r>
      <w:r w:rsidR="00DB089C">
        <w:rPr>
          <w:color w:val="000000" w:themeColor="text1"/>
        </w:rPr>
        <w:t>]</w:t>
      </w:r>
      <w:r>
        <w:rPr>
          <w:color w:val="000000" w:themeColor="text1"/>
        </w:rPr>
        <w:t xml:space="preserve">, the </w:t>
      </w:r>
      <w:r w:rsidR="00DB089C">
        <w:rPr>
          <w:color w:val="000000" w:themeColor="text1"/>
        </w:rPr>
        <w:t xml:space="preserve">pigeons would wear small backpacks with air quality sensors and a GPS. The type of hardware is the same, but the deployment is different. </w:t>
      </w:r>
    </w:p>
    <w:p w14:paraId="19C192AB" w14:textId="77777777" w:rsidR="00DB089C" w:rsidRDefault="00DB089C" w:rsidP="000075F8">
      <w:pPr>
        <w:jc w:val="both"/>
        <w:rPr>
          <w:color w:val="000000" w:themeColor="text1"/>
        </w:rPr>
      </w:pPr>
    </w:p>
    <w:p w14:paraId="32246A7C" w14:textId="77777777" w:rsidR="00DB089C" w:rsidRDefault="00DB089C" w:rsidP="00AD24F0">
      <w:pPr>
        <w:keepNext/>
        <w:jc w:val="center"/>
      </w:pPr>
      <w:r>
        <w:rPr>
          <w:noProof/>
        </w:rPr>
        <w:drawing>
          <wp:inline distT="0" distB="0" distL="0" distR="0" wp14:anchorId="1467E9AD" wp14:editId="717C5DE6">
            <wp:extent cx="5270500" cy="24409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440940"/>
                    </a:xfrm>
                    <a:prstGeom prst="rect">
                      <a:avLst/>
                    </a:prstGeom>
                  </pic:spPr>
                </pic:pic>
              </a:graphicData>
            </a:graphic>
          </wp:inline>
        </w:drawing>
      </w:r>
    </w:p>
    <w:p w14:paraId="3A15F203" w14:textId="67B4C799" w:rsidR="00DB089C" w:rsidRDefault="00DB089C" w:rsidP="00AD24F0">
      <w:pPr>
        <w:pStyle w:val="Caption"/>
        <w:jc w:val="center"/>
        <w:rPr>
          <w:color w:val="000000" w:themeColor="text1"/>
        </w:rPr>
      </w:pPr>
      <w:bookmarkStart w:id="7" w:name="_Ref512703067"/>
      <w:r>
        <w:t xml:space="preserve">Figure </w:t>
      </w:r>
      <w:fldSimple w:instr=" SEQ Figure \* ARABIC ">
        <w:r w:rsidR="00EE5489">
          <w:rPr>
            <w:noProof/>
          </w:rPr>
          <w:t>1</w:t>
        </w:r>
      </w:fldSimple>
      <w:bookmarkEnd w:id="7"/>
      <w:r>
        <w:t xml:space="preserve"> - Pigeon Air Patrol</w:t>
      </w:r>
    </w:p>
    <w:p w14:paraId="76F22432" w14:textId="671C3D55" w:rsidR="00DB089C" w:rsidRDefault="00DB089C" w:rsidP="000075F8">
      <w:pPr>
        <w:jc w:val="both"/>
        <w:rPr>
          <w:color w:val="000000" w:themeColor="text1"/>
        </w:rPr>
      </w:pPr>
      <w:r>
        <w:rPr>
          <w:color w:val="000000" w:themeColor="text1"/>
        </w:rPr>
        <w:t xml:space="preserve">Pigeon Air Patrol also has an interactive map which shows the air pollution across London, no </w:t>
      </w:r>
      <w:r w:rsidR="00942E34">
        <w:rPr>
          <w:color w:val="000000" w:themeColor="text1"/>
        </w:rPr>
        <w:t>values are shown, rather an indicator is used whether the area has “fresh air” or a certain level of pollution such as “moderate” or “high”</w:t>
      </w:r>
      <w:r w:rsidR="00862123">
        <w:rPr>
          <w:color w:val="000000" w:themeColor="text1"/>
        </w:rPr>
        <w:t xml:space="preserve"> as seen in </w:t>
      </w:r>
      <w:r w:rsidR="00862123">
        <w:rPr>
          <w:color w:val="000000" w:themeColor="text1"/>
        </w:rPr>
        <w:fldChar w:fldCharType="begin"/>
      </w:r>
      <w:r w:rsidR="00862123">
        <w:rPr>
          <w:color w:val="000000" w:themeColor="text1"/>
        </w:rPr>
        <w:instrText xml:space="preserve"> REF _Ref512703067 \h </w:instrText>
      </w:r>
      <w:r w:rsidR="00862123">
        <w:rPr>
          <w:color w:val="000000" w:themeColor="text1"/>
        </w:rPr>
      </w:r>
      <w:r w:rsidR="00862123">
        <w:rPr>
          <w:color w:val="000000" w:themeColor="text1"/>
        </w:rPr>
        <w:fldChar w:fldCharType="separate"/>
      </w:r>
      <w:r w:rsidR="00862123">
        <w:t xml:space="preserve">Figure </w:t>
      </w:r>
      <w:r w:rsidR="00862123">
        <w:rPr>
          <w:noProof/>
        </w:rPr>
        <w:t>1</w:t>
      </w:r>
      <w:r w:rsidR="00862123">
        <w:rPr>
          <w:color w:val="000000" w:themeColor="text1"/>
        </w:rPr>
        <w:fldChar w:fldCharType="end"/>
      </w:r>
      <w:r w:rsidR="00942E34">
        <w:rPr>
          <w:color w:val="000000" w:themeColor="text1"/>
        </w:rPr>
        <w:t>.</w:t>
      </w:r>
    </w:p>
    <w:p w14:paraId="42637A77" w14:textId="77777777" w:rsidR="004D38CC" w:rsidRDefault="004D38CC" w:rsidP="000075F8">
      <w:pPr>
        <w:jc w:val="both"/>
        <w:rPr>
          <w:color w:val="000000" w:themeColor="text1"/>
        </w:rPr>
      </w:pPr>
    </w:p>
    <w:p w14:paraId="7D5DFB12" w14:textId="77777777" w:rsidR="004D38CC" w:rsidRPr="00E54A20" w:rsidRDefault="004D38CC" w:rsidP="000075F8">
      <w:pPr>
        <w:jc w:val="both"/>
        <w:rPr>
          <w:color w:val="000000" w:themeColor="text1"/>
        </w:rPr>
      </w:pPr>
      <w:r>
        <w:rPr>
          <w:color w:val="000000" w:themeColor="text1"/>
        </w:rPr>
        <w:t>Plume labs, the same company that deployed Pigeon Air Patrol also are working on a device to measure air quality and location. It is a smart air quality tracker designed to be attached to a user’s possession, such as a bag or bicycle. This has not yet been released so information on it is limited.</w:t>
      </w:r>
    </w:p>
    <w:p w14:paraId="1975EB8F" w14:textId="77777777" w:rsidR="00E54A20" w:rsidRDefault="00E54A20" w:rsidP="000075F8">
      <w:pPr>
        <w:jc w:val="both"/>
        <w:rPr>
          <w:b/>
          <w:color w:val="000000" w:themeColor="text1"/>
        </w:rPr>
      </w:pPr>
    </w:p>
    <w:p w14:paraId="5BDA96E7" w14:textId="77777777" w:rsidR="00B566C4" w:rsidRDefault="00524125" w:rsidP="000075F8">
      <w:pPr>
        <w:jc w:val="both"/>
        <w:rPr>
          <w:color w:val="000000" w:themeColor="text1"/>
        </w:rPr>
      </w:pPr>
      <w:r>
        <w:rPr>
          <w:color w:val="000000" w:themeColor="text1"/>
        </w:rPr>
        <w:t xml:space="preserve">The Department for Environment, Food and Rural affairs </w:t>
      </w:r>
      <w:r w:rsidR="007776D2">
        <w:rPr>
          <w:color w:val="000000" w:themeColor="text1"/>
        </w:rPr>
        <w:t xml:space="preserve">(DEFRA) </w:t>
      </w:r>
      <w:r>
        <w:rPr>
          <w:color w:val="000000" w:themeColor="text1"/>
        </w:rPr>
        <w:t>have a pollution mapping website that is forecasted by the met office. The information states that the data is collected in various regions from monitoring sites and generated from current air quality issues.</w:t>
      </w:r>
    </w:p>
    <w:p w14:paraId="6BDC0078" w14:textId="77777777" w:rsidR="00524125" w:rsidRDefault="00524125" w:rsidP="00AD24F0">
      <w:pPr>
        <w:keepNext/>
        <w:jc w:val="center"/>
      </w:pPr>
      <w:r>
        <w:rPr>
          <w:noProof/>
        </w:rPr>
        <w:lastRenderedPageBreak/>
        <w:drawing>
          <wp:inline distT="0" distB="0" distL="0" distR="0" wp14:anchorId="4B2B2868" wp14:editId="51B9EE54">
            <wp:extent cx="4791075" cy="3933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3933825"/>
                    </a:xfrm>
                    <a:prstGeom prst="rect">
                      <a:avLst/>
                    </a:prstGeom>
                  </pic:spPr>
                </pic:pic>
              </a:graphicData>
            </a:graphic>
          </wp:inline>
        </w:drawing>
      </w:r>
    </w:p>
    <w:p w14:paraId="720AF2A7" w14:textId="27C818FC" w:rsidR="00524125" w:rsidRDefault="00524125" w:rsidP="00AD24F0">
      <w:pPr>
        <w:pStyle w:val="Caption"/>
        <w:jc w:val="center"/>
      </w:pPr>
      <w:bookmarkStart w:id="8" w:name="_Ref512703205"/>
      <w:r>
        <w:t xml:space="preserve">Figure </w:t>
      </w:r>
      <w:fldSimple w:instr=" SEQ Figure \* ARABIC ">
        <w:r w:rsidR="00EE5489">
          <w:rPr>
            <w:noProof/>
          </w:rPr>
          <w:t>2</w:t>
        </w:r>
      </w:fldSimple>
      <w:bookmarkEnd w:id="8"/>
      <w:r>
        <w:t xml:space="preserve"> - UK-air </w:t>
      </w:r>
      <w:r w:rsidR="004F7178">
        <w:t>DEFRA</w:t>
      </w:r>
      <w:r>
        <w:t xml:space="preserve"> screenshot</w:t>
      </w:r>
    </w:p>
    <w:p w14:paraId="290BE2A3" w14:textId="2F7347EC" w:rsidR="00524125" w:rsidRDefault="00524125" w:rsidP="000075F8">
      <w:pPr>
        <w:jc w:val="both"/>
      </w:pPr>
      <w:r>
        <w:t>Figure 1 shows</w:t>
      </w:r>
      <w:r w:rsidR="004F7178">
        <w:t xml:space="preserve"> a forecast of the pollution over the UK, with a non-interactive map, the only interaction is a search functionality. Once a search has been complete, the map becomes interactive using google maps. This then shows values of pollution at different points, rather than the whole area, as can be seen in</w:t>
      </w:r>
      <w:r w:rsidR="00AD24F0">
        <w:t xml:space="preserve"> </w:t>
      </w:r>
      <w:r w:rsidR="00AD24F0">
        <w:fldChar w:fldCharType="begin"/>
      </w:r>
      <w:r w:rsidR="00AD24F0">
        <w:instrText xml:space="preserve"> REF _Ref512703205 \h </w:instrText>
      </w:r>
      <w:r w:rsidR="00AD24F0">
        <w:fldChar w:fldCharType="separate"/>
      </w:r>
      <w:r w:rsidR="00AD24F0">
        <w:t xml:space="preserve">Figure </w:t>
      </w:r>
      <w:r w:rsidR="00AD24F0">
        <w:rPr>
          <w:noProof/>
        </w:rPr>
        <w:t>2</w:t>
      </w:r>
      <w:r w:rsidR="00AD24F0">
        <w:fldChar w:fldCharType="end"/>
      </w:r>
      <w:r w:rsidR="004F7178">
        <w:t>.</w:t>
      </w:r>
    </w:p>
    <w:p w14:paraId="48024555" w14:textId="77777777" w:rsidR="004F7178" w:rsidRDefault="004F7178" w:rsidP="00AD24F0">
      <w:pPr>
        <w:keepNext/>
        <w:jc w:val="center"/>
      </w:pPr>
      <w:r>
        <w:rPr>
          <w:noProof/>
        </w:rPr>
        <w:drawing>
          <wp:inline distT="0" distB="0" distL="0" distR="0" wp14:anchorId="64F8F078" wp14:editId="3D2E1146">
            <wp:extent cx="4238625" cy="2571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5490" cy="2575938"/>
                    </a:xfrm>
                    <a:prstGeom prst="rect">
                      <a:avLst/>
                    </a:prstGeom>
                  </pic:spPr>
                </pic:pic>
              </a:graphicData>
            </a:graphic>
          </wp:inline>
        </w:drawing>
      </w:r>
    </w:p>
    <w:p w14:paraId="1A2A979C" w14:textId="4FE42894" w:rsidR="004F7178" w:rsidRDefault="004F7178" w:rsidP="00AD24F0">
      <w:pPr>
        <w:pStyle w:val="Caption"/>
        <w:jc w:val="center"/>
      </w:pPr>
      <w:bookmarkStart w:id="9" w:name="_Ref512703198"/>
      <w:r>
        <w:t xml:space="preserve">Figure </w:t>
      </w:r>
      <w:fldSimple w:instr=" SEQ Figure \* ARABIC ">
        <w:r w:rsidR="00EE5489">
          <w:rPr>
            <w:noProof/>
          </w:rPr>
          <w:t>3</w:t>
        </w:r>
      </w:fldSimple>
      <w:bookmarkEnd w:id="9"/>
      <w:r>
        <w:t xml:space="preserve"> - interactive map on UK-air DEFRA</w:t>
      </w:r>
    </w:p>
    <w:p w14:paraId="6F070B51" w14:textId="38837CA8" w:rsidR="007776D2" w:rsidRDefault="004F7178" w:rsidP="000075F8">
      <w:pPr>
        <w:jc w:val="both"/>
      </w:pPr>
      <w:r>
        <w:t xml:space="preserve">The difference </w:t>
      </w:r>
      <w:r w:rsidR="00AD24F0">
        <w:fldChar w:fldCharType="begin"/>
      </w:r>
      <w:r w:rsidR="00AD24F0">
        <w:instrText xml:space="preserve"> REF _Ref512703198 \h </w:instrText>
      </w:r>
      <w:r w:rsidR="00AD24F0">
        <w:fldChar w:fldCharType="separate"/>
      </w:r>
      <w:r w:rsidR="00AD24F0">
        <w:t xml:space="preserve">Figure </w:t>
      </w:r>
      <w:r w:rsidR="00AD24F0">
        <w:rPr>
          <w:noProof/>
        </w:rPr>
        <w:t>3</w:t>
      </w:r>
      <w:r w:rsidR="00AD24F0">
        <w:fldChar w:fldCharType="end"/>
      </w:r>
      <w:r w:rsidR="00AD24F0">
        <w:t xml:space="preserve"> </w:t>
      </w:r>
      <w:r>
        <w:t xml:space="preserve">and the </w:t>
      </w:r>
      <w:r w:rsidR="007776D2">
        <w:t>major</w:t>
      </w:r>
      <w:r>
        <w:t xml:space="preserve"> project is that fixed monitoring stations </w:t>
      </w:r>
      <w:r w:rsidR="007776D2">
        <w:t>weren’t</w:t>
      </w:r>
      <w:r>
        <w:t xml:space="preserve"> used. The idea </w:t>
      </w:r>
      <w:r w:rsidR="007776D2">
        <w:t>wa</w:t>
      </w:r>
      <w:r>
        <w:t>s to use vehicles as monitoring stations as even for local use, can still collect a lot of information regarding the air quality.</w:t>
      </w:r>
      <w:r w:rsidR="007776D2">
        <w:t xml:space="preserve"> The visualisation of the map was designed as a heatmap/contour map.</w:t>
      </w:r>
    </w:p>
    <w:p w14:paraId="7C4A25D9" w14:textId="77777777" w:rsidR="007776D2" w:rsidRDefault="007776D2" w:rsidP="000075F8">
      <w:pPr>
        <w:jc w:val="both"/>
      </w:pPr>
    </w:p>
    <w:p w14:paraId="439AE6C0" w14:textId="77777777" w:rsidR="004F7178" w:rsidRDefault="007776D2" w:rsidP="000075F8">
      <w:pPr>
        <w:jc w:val="both"/>
      </w:pPr>
      <w:r>
        <w:t xml:space="preserve">The DEFRA website also has links to Wales, Scotland and Northern Ireland air quality sites. The </w:t>
      </w:r>
      <w:r w:rsidR="00482D6B">
        <w:t>W</w:t>
      </w:r>
      <w:r>
        <w:t>elsh site la</w:t>
      </w:r>
      <w:r w:rsidR="00482D6B">
        <w:t xml:space="preserve">cks even more functionality than the UK site. The Welsh site </w:t>
      </w:r>
      <w:r w:rsidR="00482D6B">
        <w:lastRenderedPageBreak/>
        <w:t>uses less monitoring stations than Wales has on the UK site. The Scottish site has the most interactive welcoming screen.</w:t>
      </w:r>
    </w:p>
    <w:p w14:paraId="28932367" w14:textId="77777777" w:rsidR="00482D6B" w:rsidRDefault="00482D6B" w:rsidP="000075F8">
      <w:pPr>
        <w:keepNext/>
        <w:jc w:val="both"/>
      </w:pPr>
      <w:r>
        <w:rPr>
          <w:noProof/>
        </w:rPr>
        <w:drawing>
          <wp:inline distT="0" distB="0" distL="0" distR="0" wp14:anchorId="2B597090" wp14:editId="21401EC1">
            <wp:extent cx="5270500" cy="28924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892425"/>
                    </a:xfrm>
                    <a:prstGeom prst="rect">
                      <a:avLst/>
                    </a:prstGeom>
                  </pic:spPr>
                </pic:pic>
              </a:graphicData>
            </a:graphic>
          </wp:inline>
        </w:drawing>
      </w:r>
    </w:p>
    <w:p w14:paraId="2FC1DD1E" w14:textId="492290ED" w:rsidR="00482D6B" w:rsidRDefault="00482D6B" w:rsidP="00AD24F0">
      <w:pPr>
        <w:pStyle w:val="Caption"/>
        <w:jc w:val="center"/>
      </w:pPr>
      <w:bookmarkStart w:id="10" w:name="_Ref512703169"/>
      <w:r>
        <w:t xml:space="preserve">Figure </w:t>
      </w:r>
      <w:fldSimple w:instr=" SEQ Figure \* ARABIC ">
        <w:r w:rsidR="00EE5489">
          <w:rPr>
            <w:noProof/>
          </w:rPr>
          <w:t>4</w:t>
        </w:r>
      </w:fldSimple>
      <w:bookmarkEnd w:id="10"/>
      <w:r>
        <w:t xml:space="preserve"> - Interactive welcome screen Scottish Air Quality</w:t>
      </w:r>
    </w:p>
    <w:p w14:paraId="3B4C924E" w14:textId="7CFEDF4F" w:rsidR="00482D6B" w:rsidRDefault="00AD24F0" w:rsidP="000075F8">
      <w:pPr>
        <w:jc w:val="both"/>
      </w:pPr>
      <w:r>
        <w:fldChar w:fldCharType="begin"/>
      </w:r>
      <w:r>
        <w:instrText xml:space="preserve"> REF _Ref512703169 \h </w:instrText>
      </w:r>
      <w:r>
        <w:fldChar w:fldCharType="separate"/>
      </w:r>
      <w:r>
        <w:t xml:space="preserve">Figure </w:t>
      </w:r>
      <w:r>
        <w:rPr>
          <w:noProof/>
        </w:rPr>
        <w:t>4</w:t>
      </w:r>
      <w:r>
        <w:fldChar w:fldCharType="end"/>
      </w:r>
      <w:r>
        <w:t xml:space="preserve"> </w:t>
      </w:r>
      <w:r w:rsidR="00482D6B">
        <w:t>allows users to select their location by clicking on their province. The design for the visualisation site is different to this and resembles no correlation. The interactive map is the same as the welsh and UK site, this is not what the major project aimed to achieve.</w:t>
      </w:r>
    </w:p>
    <w:p w14:paraId="03957BFA" w14:textId="77777777" w:rsidR="00482D6B" w:rsidRDefault="00482D6B" w:rsidP="000075F8">
      <w:pPr>
        <w:jc w:val="both"/>
      </w:pPr>
    </w:p>
    <w:p w14:paraId="18C1DDCB" w14:textId="77777777" w:rsidR="00482D6B" w:rsidRDefault="00482D6B" w:rsidP="000075F8">
      <w:pPr>
        <w:jc w:val="both"/>
      </w:pPr>
      <w:r>
        <w:t xml:space="preserve">Riversimple contacted </w:t>
      </w:r>
      <w:r w:rsidR="006D351D">
        <w:t xml:space="preserve">me </w:t>
      </w:r>
      <w:r>
        <w:t xml:space="preserve">before the major project started to make me aware of what they thought was a similar </w:t>
      </w:r>
      <w:r w:rsidR="006D351D">
        <w:t>website</w:t>
      </w:r>
      <w:r>
        <w:t>.</w:t>
      </w:r>
      <w:r w:rsidR="006D351D">
        <w:t xml:space="preserve"> They had been in contact with the company at an event and were made aware of the website before I was.</w:t>
      </w:r>
    </w:p>
    <w:p w14:paraId="60668285" w14:textId="77777777" w:rsidR="006D351D" w:rsidRDefault="006D351D" w:rsidP="000075F8">
      <w:pPr>
        <w:keepNext/>
        <w:jc w:val="both"/>
      </w:pPr>
      <w:r>
        <w:rPr>
          <w:noProof/>
        </w:rPr>
        <w:drawing>
          <wp:inline distT="0" distB="0" distL="0" distR="0" wp14:anchorId="33E88ECE" wp14:editId="7BBB539E">
            <wp:extent cx="5270500" cy="266128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661285"/>
                    </a:xfrm>
                    <a:prstGeom prst="rect">
                      <a:avLst/>
                    </a:prstGeom>
                  </pic:spPr>
                </pic:pic>
              </a:graphicData>
            </a:graphic>
          </wp:inline>
        </w:drawing>
      </w:r>
    </w:p>
    <w:p w14:paraId="57AA16FC" w14:textId="66C9C01B" w:rsidR="006D351D" w:rsidRDefault="006D351D" w:rsidP="00AD24F0">
      <w:pPr>
        <w:pStyle w:val="Caption"/>
        <w:jc w:val="center"/>
      </w:pPr>
      <w:bookmarkStart w:id="11" w:name="_Ref512703145"/>
      <w:r>
        <w:t xml:space="preserve">Figure </w:t>
      </w:r>
      <w:fldSimple w:instr=" SEQ Figure \* ARABIC ">
        <w:r w:rsidR="00EE5489">
          <w:rPr>
            <w:noProof/>
          </w:rPr>
          <w:t>5</w:t>
        </w:r>
      </w:fldSimple>
      <w:bookmarkEnd w:id="11"/>
      <w:r>
        <w:t xml:space="preserve"> - Breezometer interactive map</w:t>
      </w:r>
    </w:p>
    <w:p w14:paraId="3340A640" w14:textId="5BDB7ADE" w:rsidR="00E54A20" w:rsidRPr="00482D6B" w:rsidRDefault="006D351D" w:rsidP="000075F8">
      <w:pPr>
        <w:jc w:val="both"/>
      </w:pPr>
      <w:r>
        <w:t>Breezometer</w:t>
      </w:r>
      <w:r w:rsidR="003D01DA">
        <w:t xml:space="preserve"> uses weather/air pollution stations and machine learning algorithms to predict the values</w:t>
      </w:r>
      <w:r w:rsidR="00AD24F0">
        <w:t xml:space="preserve"> as seen in </w:t>
      </w:r>
      <w:r w:rsidR="00AD24F0">
        <w:fldChar w:fldCharType="begin"/>
      </w:r>
      <w:r w:rsidR="00AD24F0">
        <w:instrText xml:space="preserve"> REF _Ref512703145 \h </w:instrText>
      </w:r>
      <w:r w:rsidR="00AD24F0">
        <w:fldChar w:fldCharType="separate"/>
      </w:r>
      <w:r w:rsidR="00AD24F0">
        <w:t xml:space="preserve">Figure </w:t>
      </w:r>
      <w:r w:rsidR="00AD24F0">
        <w:rPr>
          <w:noProof/>
        </w:rPr>
        <w:t>5</w:t>
      </w:r>
      <w:r w:rsidR="00AD24F0">
        <w:fldChar w:fldCharType="end"/>
      </w:r>
      <w:r w:rsidR="003D01DA">
        <w:t>. The monitoring system designed for this project is to use real world values rather than from monitoring stations and predicting the values. The interaction on Breezometer is very good and offers a lot of information.</w:t>
      </w:r>
      <w:r w:rsidR="00E54A20">
        <w:t xml:space="preserve"> It shows different pollutants as one value on the map, but on the information menu, you can find individual information on the pollutants. Information is also given on the health </w:t>
      </w:r>
      <w:r w:rsidR="00E54A20">
        <w:lastRenderedPageBreak/>
        <w:t>issues and sensitives, this is a similar idea that was not fully implemented on the final version of the visualisation tool.</w:t>
      </w:r>
    </w:p>
    <w:p w14:paraId="5236C3E2" w14:textId="77777777" w:rsidR="004C12FA" w:rsidRDefault="004C12FA" w:rsidP="000075F8">
      <w:pPr>
        <w:pStyle w:val="Heading2"/>
        <w:jc w:val="both"/>
      </w:pPr>
      <w:bookmarkStart w:id="12" w:name="_Ref512696212"/>
      <w:bookmarkStart w:id="13" w:name="_Toc512723989"/>
      <w:commentRangeStart w:id="14"/>
      <w:r>
        <w:t>Analysis</w:t>
      </w:r>
      <w:commentRangeEnd w:id="14"/>
      <w:r w:rsidR="003A64B8">
        <w:rPr>
          <w:rStyle w:val="CommentReference"/>
          <w:rFonts w:ascii="Arial" w:eastAsiaTheme="minorEastAsia" w:hAnsi="Arial" w:cs="Arial"/>
          <w:b w:val="0"/>
          <w:bCs w:val="0"/>
        </w:rPr>
        <w:commentReference w:id="14"/>
      </w:r>
      <w:bookmarkEnd w:id="12"/>
      <w:bookmarkEnd w:id="13"/>
      <w:r>
        <w:t xml:space="preserve"> </w:t>
      </w:r>
    </w:p>
    <w:p w14:paraId="1A059EC1" w14:textId="77777777" w:rsidR="001D46DC" w:rsidRDefault="00EA3953" w:rsidP="000075F8">
      <w:pPr>
        <w:jc w:val="both"/>
      </w:pPr>
      <w:r>
        <w:t xml:space="preserve">After studying the background </w:t>
      </w:r>
      <w:r w:rsidR="00A257C9">
        <w:t>research,</w:t>
      </w:r>
      <w:r>
        <w:t xml:space="preserve"> it was drawn to a conclusion that this project would be possible within the timeframe. Various assumptions were made during the start of the project.</w:t>
      </w:r>
      <w:r w:rsidR="00E349CE">
        <w:t xml:space="preserve"> The project would be split into two major components:</w:t>
      </w:r>
    </w:p>
    <w:p w14:paraId="64A809EF" w14:textId="77777777" w:rsidR="00303620" w:rsidRDefault="00303620" w:rsidP="000075F8">
      <w:pPr>
        <w:jc w:val="both"/>
      </w:pPr>
    </w:p>
    <w:p w14:paraId="1D91FC07" w14:textId="77777777" w:rsidR="00E349CE" w:rsidRDefault="00E349CE" w:rsidP="000075F8">
      <w:pPr>
        <w:pStyle w:val="ListParagraph"/>
        <w:numPr>
          <w:ilvl w:val="0"/>
          <w:numId w:val="30"/>
        </w:numPr>
        <w:jc w:val="both"/>
      </w:pPr>
      <w:r>
        <w:t>Monitoring system</w:t>
      </w:r>
    </w:p>
    <w:p w14:paraId="047E6918" w14:textId="77777777" w:rsidR="00E349CE" w:rsidRDefault="00E349CE" w:rsidP="000075F8">
      <w:pPr>
        <w:pStyle w:val="ListParagraph"/>
        <w:numPr>
          <w:ilvl w:val="0"/>
          <w:numId w:val="30"/>
        </w:numPr>
        <w:jc w:val="both"/>
      </w:pPr>
      <w:r>
        <w:t>Visualisation System</w:t>
      </w:r>
    </w:p>
    <w:p w14:paraId="00927B50" w14:textId="77777777" w:rsidR="00E349CE" w:rsidRDefault="00E349CE" w:rsidP="000075F8">
      <w:pPr>
        <w:jc w:val="both"/>
      </w:pPr>
    </w:p>
    <w:p w14:paraId="0E916B61" w14:textId="77777777" w:rsidR="00E349CE" w:rsidRDefault="00E349CE" w:rsidP="000075F8">
      <w:pPr>
        <w:jc w:val="both"/>
      </w:pPr>
      <w:r>
        <w:t>The monitoring</w:t>
      </w:r>
      <w:r w:rsidR="0012797D">
        <w:t xml:space="preserve"> system would collect the data and would need to be designed to be suitable within automobiles.</w:t>
      </w:r>
      <w:r w:rsidR="00303620">
        <w:t xml:space="preserve"> The output of the monitoring system would be sets of data from journeys that would need to be uploaded to Aberystwyth University MySQL server.</w:t>
      </w:r>
      <w:r w:rsidR="00836A6B">
        <w:t xml:space="preserve"> </w:t>
      </w:r>
    </w:p>
    <w:p w14:paraId="7BD12E5E" w14:textId="77777777" w:rsidR="00303620" w:rsidRDefault="00303620" w:rsidP="000075F8">
      <w:pPr>
        <w:jc w:val="both"/>
      </w:pPr>
    </w:p>
    <w:p w14:paraId="22ECD874" w14:textId="77777777" w:rsidR="00303620" w:rsidRDefault="00303620" w:rsidP="000075F8">
      <w:pPr>
        <w:jc w:val="both"/>
      </w:pPr>
      <w:r>
        <w:t xml:space="preserve">The visualisation system would need to use the data collected from </w:t>
      </w:r>
      <w:r w:rsidR="0022115F">
        <w:t>monitoring system that would be stored on the MySQL server. This would then be displayed to the user in a proactive way.</w:t>
      </w:r>
    </w:p>
    <w:p w14:paraId="7338A597" w14:textId="77777777" w:rsidR="00836A6B" w:rsidRDefault="00836A6B" w:rsidP="000075F8">
      <w:pPr>
        <w:jc w:val="both"/>
      </w:pPr>
    </w:p>
    <w:p w14:paraId="5F358EAF" w14:textId="77777777" w:rsidR="00836A6B" w:rsidRDefault="0050259B" w:rsidP="000075F8">
      <w:pPr>
        <w:jc w:val="both"/>
      </w:pPr>
      <w:r>
        <w:t>It was decided to use the Aberystwyth University MySQL server</w:t>
      </w:r>
      <w:r w:rsidR="00D87EE7">
        <w:t xml:space="preserve"> to store the data</w:t>
      </w:r>
      <w:r>
        <w:t xml:space="preserve"> and public hosting </w:t>
      </w:r>
      <w:r w:rsidR="00D87EE7">
        <w:t xml:space="preserve">for the website </w:t>
      </w:r>
      <w:r>
        <w:t>as access to it was very easy. It was already set up to suit the needs of this project</w:t>
      </w:r>
      <w:r w:rsidR="00D87EE7">
        <w:t>.</w:t>
      </w:r>
    </w:p>
    <w:p w14:paraId="24AFC118" w14:textId="77777777" w:rsidR="00E349CE" w:rsidRDefault="00E349CE" w:rsidP="000075F8">
      <w:pPr>
        <w:jc w:val="both"/>
      </w:pPr>
    </w:p>
    <w:p w14:paraId="058F7051" w14:textId="77777777" w:rsidR="00303620" w:rsidRDefault="00EA3953" w:rsidP="000075F8">
      <w:pPr>
        <w:jc w:val="both"/>
      </w:pPr>
      <w:r>
        <w:t xml:space="preserve">Implementation of the project would require </w:t>
      </w:r>
      <w:r w:rsidR="00A257C9">
        <w:t>several</w:t>
      </w:r>
      <w:r>
        <w:t xml:space="preserve"> different skills ranging from the use of hardware components in the creation of the monitoring system to </w:t>
      </w:r>
      <w:r w:rsidR="009608F8">
        <w:t xml:space="preserve">web development. </w:t>
      </w:r>
    </w:p>
    <w:p w14:paraId="6AD4888C" w14:textId="77777777" w:rsidR="00EA3953" w:rsidRDefault="009608F8" w:rsidP="000075F8">
      <w:pPr>
        <w:jc w:val="both"/>
      </w:pPr>
      <w:r>
        <w:t>The required skills needed and those to be developed</w:t>
      </w:r>
      <w:r w:rsidR="00804C32">
        <w:t xml:space="preserve"> are</w:t>
      </w:r>
      <w:r>
        <w:t>:</w:t>
      </w:r>
    </w:p>
    <w:p w14:paraId="76875ABE" w14:textId="77777777" w:rsidR="009608F8" w:rsidRDefault="009608F8" w:rsidP="000075F8">
      <w:pPr>
        <w:pStyle w:val="ListParagraph"/>
        <w:numPr>
          <w:ilvl w:val="0"/>
          <w:numId w:val="29"/>
        </w:numPr>
        <w:jc w:val="both"/>
      </w:pPr>
      <w:r>
        <w:t>Hardware selection</w:t>
      </w:r>
    </w:p>
    <w:p w14:paraId="41B11CD7" w14:textId="77777777" w:rsidR="009608F8" w:rsidRDefault="009608F8" w:rsidP="000075F8">
      <w:pPr>
        <w:pStyle w:val="ListParagraph"/>
        <w:numPr>
          <w:ilvl w:val="0"/>
          <w:numId w:val="29"/>
        </w:numPr>
        <w:jc w:val="both"/>
      </w:pPr>
      <w:r>
        <w:t>Hardware creation</w:t>
      </w:r>
    </w:p>
    <w:p w14:paraId="42AC3AA6" w14:textId="77777777" w:rsidR="009608F8" w:rsidRDefault="009608F8" w:rsidP="000075F8">
      <w:pPr>
        <w:pStyle w:val="ListParagraph"/>
        <w:numPr>
          <w:ilvl w:val="0"/>
          <w:numId w:val="29"/>
        </w:numPr>
        <w:jc w:val="both"/>
      </w:pPr>
      <w:r>
        <w:t>Linux installation, command line and configurations</w:t>
      </w:r>
    </w:p>
    <w:p w14:paraId="6452C446" w14:textId="77777777" w:rsidR="009608F8" w:rsidRDefault="009608F8" w:rsidP="000075F8">
      <w:pPr>
        <w:pStyle w:val="ListParagraph"/>
        <w:numPr>
          <w:ilvl w:val="0"/>
          <w:numId w:val="29"/>
        </w:numPr>
        <w:jc w:val="both"/>
      </w:pPr>
      <w:r>
        <w:t>Network Administration</w:t>
      </w:r>
    </w:p>
    <w:p w14:paraId="5640A6B1" w14:textId="77777777" w:rsidR="009608F8" w:rsidRDefault="009608F8" w:rsidP="000075F8">
      <w:pPr>
        <w:pStyle w:val="ListParagraph"/>
        <w:numPr>
          <w:ilvl w:val="0"/>
          <w:numId w:val="29"/>
        </w:numPr>
        <w:jc w:val="both"/>
      </w:pPr>
      <w:r>
        <w:t>Python skills</w:t>
      </w:r>
    </w:p>
    <w:p w14:paraId="0947B869" w14:textId="77777777" w:rsidR="009608F8" w:rsidRDefault="009608F8" w:rsidP="000075F8">
      <w:pPr>
        <w:pStyle w:val="ListParagraph"/>
        <w:numPr>
          <w:ilvl w:val="0"/>
          <w:numId w:val="29"/>
        </w:numPr>
        <w:jc w:val="both"/>
      </w:pPr>
      <w:r>
        <w:t>MySQL skills (Database Administration)</w:t>
      </w:r>
    </w:p>
    <w:p w14:paraId="1F7A3B09" w14:textId="77777777" w:rsidR="009608F8" w:rsidRDefault="009608F8" w:rsidP="000075F8">
      <w:pPr>
        <w:pStyle w:val="ListParagraph"/>
        <w:numPr>
          <w:ilvl w:val="0"/>
          <w:numId w:val="29"/>
        </w:numPr>
        <w:jc w:val="both"/>
      </w:pPr>
      <w:r>
        <w:t>Web development skills</w:t>
      </w:r>
    </w:p>
    <w:p w14:paraId="2F378629" w14:textId="77777777" w:rsidR="00804C32" w:rsidRDefault="00804C32" w:rsidP="000075F8">
      <w:pPr>
        <w:jc w:val="both"/>
      </w:pPr>
    </w:p>
    <w:p w14:paraId="0022AE16" w14:textId="77777777" w:rsidR="00804C32" w:rsidRDefault="00804C32" w:rsidP="000075F8">
      <w:pPr>
        <w:jc w:val="both"/>
      </w:pPr>
      <w:r>
        <w:t xml:space="preserve">The hardware would consist of a Raspberry Pi Model 3B+, air quality sensor and a GPS. </w:t>
      </w:r>
      <w:r w:rsidR="00836A6B">
        <w:t xml:space="preserve">The Raspberry Pi Model 3B+ was used because this resembles the microcontroller that Riversimple use for the telemetry unit that is currently being developed. </w:t>
      </w:r>
      <w:r>
        <w:t xml:space="preserve">This would be controlled by a Linux distribution called </w:t>
      </w:r>
      <w:r w:rsidR="00836A6B">
        <w:t>Raspbian</w:t>
      </w:r>
      <w:r>
        <w:t xml:space="preserve"> Lite, meaning there is no GUI</w:t>
      </w:r>
      <w:r w:rsidR="00D87EE7">
        <w:t xml:space="preserve"> (Graphical User Interface)</w:t>
      </w:r>
      <w:r>
        <w:t xml:space="preserve"> and would require an SSH</w:t>
      </w:r>
      <w:r w:rsidR="00D87EE7">
        <w:t xml:space="preserve"> (Secure Shell) connection</w:t>
      </w:r>
      <w:r>
        <w:t xml:space="preserve"> or serial connection to be communicated with.</w:t>
      </w:r>
      <w:r w:rsidR="00836A6B">
        <w:t xml:space="preserve"> Raspbian Lite was selected due to the RPI being a lightweight microcontroller, GUI is resource intensive and when the monitoring system is working a GUI is not required. </w:t>
      </w:r>
      <w:r w:rsidR="0050259B">
        <w:t>Using the Lite version of Raspbian woul</w:t>
      </w:r>
      <w:r w:rsidR="00C25B6A">
        <w:t>d require Linux command line skills, it was also chosen to improve these skills for future projects.</w:t>
      </w:r>
    </w:p>
    <w:p w14:paraId="4D7D37A4" w14:textId="77777777" w:rsidR="00C25B6A" w:rsidRDefault="00C25B6A" w:rsidP="000075F8">
      <w:pPr>
        <w:jc w:val="both"/>
      </w:pPr>
    </w:p>
    <w:p w14:paraId="57CC6A84" w14:textId="0F86E8A8" w:rsidR="00C25B6A" w:rsidRDefault="00C25B6A" w:rsidP="000075F8">
      <w:pPr>
        <w:jc w:val="both"/>
      </w:pPr>
      <w:r>
        <w:t>The RPI supports many different protocols for components such as I2C</w:t>
      </w:r>
      <w:r w:rsidR="0036526A">
        <w:t xml:space="preserve"> (</w:t>
      </w:r>
      <w:r w:rsidR="0036526A" w:rsidRPr="0036526A">
        <w:t>Inter-integrated Circuit</w:t>
      </w:r>
      <w:r w:rsidR="0036526A">
        <w:t>)</w:t>
      </w:r>
      <w:r>
        <w:t>, SPI</w:t>
      </w:r>
      <w:r w:rsidR="0036526A">
        <w:t xml:space="preserve"> (</w:t>
      </w:r>
      <w:r w:rsidR="0036526A" w:rsidRPr="0036526A">
        <w:t>Serial Peripheral Interface</w:t>
      </w:r>
      <w:r w:rsidR="0036526A">
        <w:t>)</w:t>
      </w:r>
      <w:r>
        <w:t xml:space="preserve"> and provides GPIO</w:t>
      </w:r>
      <w:r w:rsidR="0036526A">
        <w:t xml:space="preserve"> (General-Purpose Input/Output)</w:t>
      </w:r>
      <w:r>
        <w:t xml:space="preserve">. This was another reason that the RPI was chosen. </w:t>
      </w:r>
      <w:r w:rsidR="0036526A" w:rsidRPr="0036526A">
        <w:t>A Raspberry Pi HAT can be used if a hardware component was not supported by default such as CAN</w:t>
      </w:r>
      <w:r w:rsidR="00D87EE7">
        <w:t xml:space="preserve"> (</w:t>
      </w:r>
      <w:r w:rsidR="0036526A" w:rsidRPr="0036526A">
        <w:t>Controller Area Network</w:t>
      </w:r>
      <w:r w:rsidR="00D87EE7">
        <w:t>)</w:t>
      </w:r>
      <w:r w:rsidR="0036526A" w:rsidRPr="0036526A">
        <w:t xml:space="preserve"> which is most often used in the automotive sector.</w:t>
      </w:r>
    </w:p>
    <w:p w14:paraId="581F2D4F" w14:textId="77777777" w:rsidR="00804C32" w:rsidRDefault="00804C32" w:rsidP="000075F8">
      <w:pPr>
        <w:jc w:val="both"/>
      </w:pPr>
    </w:p>
    <w:p w14:paraId="3F1A03FE" w14:textId="77777777" w:rsidR="00804C32" w:rsidRDefault="00804C32" w:rsidP="000075F8">
      <w:pPr>
        <w:jc w:val="both"/>
      </w:pPr>
      <w:r>
        <w:lastRenderedPageBreak/>
        <w:t>As it wouldn’t be viable to create the software running on the RPI through the SSH, a samba server need</w:t>
      </w:r>
      <w:r w:rsidR="0036526A">
        <w:t>ed</w:t>
      </w:r>
      <w:r>
        <w:t xml:space="preserve"> to be set up to allow a standard client-server interaction. The samba server would host the files while it was possible to connect to the server from another computer and edit the files using an IDE or advanced text editor.</w:t>
      </w:r>
    </w:p>
    <w:p w14:paraId="64180E5F" w14:textId="77777777" w:rsidR="00804C32" w:rsidRDefault="00804C32" w:rsidP="000075F8">
      <w:pPr>
        <w:jc w:val="both"/>
      </w:pPr>
    </w:p>
    <w:p w14:paraId="09EC5052" w14:textId="77777777" w:rsidR="00804C32" w:rsidRDefault="00804C32" w:rsidP="000075F8">
      <w:pPr>
        <w:jc w:val="both"/>
      </w:pPr>
      <w:r>
        <w:t xml:space="preserve">It became clear that the software on the RPI would not need to be that advanced but would rely on </w:t>
      </w:r>
      <w:r w:rsidR="00C5548D">
        <w:t>the Linux distro to be correctly configured to allow the scripts to run on start-up and upload data collected. It was decided that only two files would need to be created to collect and upload the data.</w:t>
      </w:r>
    </w:p>
    <w:p w14:paraId="49D20C4A" w14:textId="77777777" w:rsidR="00A257C9" w:rsidRDefault="00A257C9" w:rsidP="000075F8">
      <w:pPr>
        <w:jc w:val="both"/>
      </w:pPr>
    </w:p>
    <w:p w14:paraId="1A2E5D0F" w14:textId="77777777" w:rsidR="00A257C9" w:rsidRDefault="00A257C9" w:rsidP="000075F8">
      <w:pPr>
        <w:jc w:val="both"/>
      </w:pPr>
      <w:r>
        <w:t xml:space="preserve">The use of the Aberystwyth University resources would need to be considered. Hosting the webpage on the </w:t>
      </w:r>
      <w:proofErr w:type="spellStart"/>
      <w:r>
        <w:t>public_html</w:t>
      </w:r>
      <w:proofErr w:type="spellEnd"/>
      <w:r>
        <w:t xml:space="preserve"> directory would be needed as it allows the webpage to be accessed </w:t>
      </w:r>
      <w:r w:rsidR="00AF53CC">
        <w:t>from anywhere, this would be useful when giving demonstra</w:t>
      </w:r>
      <w:r w:rsidR="00E349CE">
        <w:t xml:space="preserve">tions or presentations on the current state of the project. The hosting server also allows the use of </w:t>
      </w:r>
      <w:proofErr w:type="spellStart"/>
      <w:r w:rsidR="00E349CE">
        <w:t>php</w:t>
      </w:r>
      <w:proofErr w:type="spellEnd"/>
      <w:r w:rsidR="00E349CE">
        <w:t xml:space="preserve"> scripts, this </w:t>
      </w:r>
      <w:r w:rsidR="0022115F">
        <w:t>would</w:t>
      </w:r>
      <w:r w:rsidR="00E349CE">
        <w:t xml:space="preserve"> be used to get the data from the server and not allow the user access to the database, it will be handled server side.</w:t>
      </w:r>
    </w:p>
    <w:p w14:paraId="7FB4CAAF" w14:textId="77777777" w:rsidR="0022115F" w:rsidRDefault="0022115F" w:rsidP="000075F8">
      <w:pPr>
        <w:jc w:val="both"/>
      </w:pPr>
    </w:p>
    <w:p w14:paraId="55D08B4B" w14:textId="77777777" w:rsidR="00804C32" w:rsidRDefault="0036526A" w:rsidP="000075F8">
      <w:pPr>
        <w:jc w:val="both"/>
      </w:pPr>
      <w:r>
        <w:t xml:space="preserve">It was decided that the visualisation application would use OpenStreetMap (OSM) as the map provider. The online community for developing OSM </w:t>
      </w:r>
      <w:r w:rsidR="00615BDB">
        <w:t xml:space="preserve">applications is quite large due to the data being geological data being open to anyone to use with only recognition needed to be given. The data provided by Google Maps is copyrighted by many organisations and it wasn’t clear whether I would be limited by Googles API or Terms. </w:t>
      </w:r>
    </w:p>
    <w:p w14:paraId="3C7C8F7E" w14:textId="77777777" w:rsidR="00D87EE7" w:rsidRDefault="00D87EE7" w:rsidP="000075F8">
      <w:pPr>
        <w:jc w:val="both"/>
      </w:pPr>
    </w:p>
    <w:p w14:paraId="1199A70C" w14:textId="77777777" w:rsidR="00D87EE7" w:rsidRDefault="00D87EE7" w:rsidP="000075F8">
      <w:pPr>
        <w:jc w:val="both"/>
      </w:pPr>
      <w:r>
        <w:t>The visualisation application would need to show the data in a proactive way for easy educational purposes. It was proposed that either a contour or heatmap would be used to display the data for easy comparisons of different areas. OSM supports a variety of plugins, including ones for creating heatmaps, this was another reason to choose OSM over Google Maps.</w:t>
      </w:r>
    </w:p>
    <w:p w14:paraId="4EAA3BC5" w14:textId="77777777" w:rsidR="00D87EE7" w:rsidRDefault="00D87EE7" w:rsidP="000075F8">
      <w:pPr>
        <w:jc w:val="both"/>
      </w:pPr>
    </w:p>
    <w:p w14:paraId="73C3C82F" w14:textId="77777777" w:rsidR="00FC7A9D" w:rsidRDefault="00FC7A9D" w:rsidP="000075F8">
      <w:pPr>
        <w:jc w:val="both"/>
      </w:pPr>
      <w:r>
        <w:t xml:space="preserve">Security </w:t>
      </w:r>
      <w:r w:rsidR="00ED6E7B">
        <w:t>was</w:t>
      </w:r>
      <w:r>
        <w:t xml:space="preserve"> an issue with this project </w:t>
      </w:r>
      <w:r w:rsidR="00ED6E7B">
        <w:t xml:space="preserve">at this point </w:t>
      </w:r>
      <w:r>
        <w:t xml:space="preserve">as </w:t>
      </w:r>
      <w:r w:rsidR="00ED6E7B">
        <w:t>connection to a personal database is needed on both systems being developed. At this point security solutions had not been considered.</w:t>
      </w:r>
    </w:p>
    <w:p w14:paraId="38E3A830" w14:textId="77777777" w:rsidR="00ED6E7B" w:rsidRDefault="00ED6E7B" w:rsidP="000075F8">
      <w:pPr>
        <w:jc w:val="both"/>
      </w:pPr>
    </w:p>
    <w:p w14:paraId="10B80FAF" w14:textId="77777777" w:rsidR="00D87EE7" w:rsidRDefault="00D87EE7" w:rsidP="000075F8">
      <w:pPr>
        <w:jc w:val="both"/>
      </w:pPr>
      <w:r>
        <w:t xml:space="preserve">The functionality of each system had been defined by this point, how the functionality would be implemented was not. </w:t>
      </w:r>
    </w:p>
    <w:p w14:paraId="003E62AD" w14:textId="77777777" w:rsidR="00D87EE7" w:rsidRDefault="00D87EE7" w:rsidP="000075F8">
      <w:pPr>
        <w:jc w:val="both"/>
      </w:pPr>
    </w:p>
    <w:p w14:paraId="745C3FDD" w14:textId="77777777" w:rsidR="00D87EE7" w:rsidRDefault="00D87EE7" w:rsidP="000075F8">
      <w:pPr>
        <w:jc w:val="both"/>
      </w:pPr>
      <w:r>
        <w:t xml:space="preserve">The objectives of work at this point </w:t>
      </w:r>
      <w:r w:rsidR="00961B44">
        <w:t>in the project were:</w:t>
      </w:r>
    </w:p>
    <w:p w14:paraId="120B0A42" w14:textId="77777777" w:rsidR="00961B44" w:rsidRDefault="00961B44" w:rsidP="000075F8">
      <w:pPr>
        <w:pStyle w:val="ListParagraph"/>
        <w:numPr>
          <w:ilvl w:val="0"/>
          <w:numId w:val="31"/>
        </w:numPr>
        <w:jc w:val="both"/>
      </w:pPr>
      <w:r>
        <w:t>Select the appropriate hardware to work with the model 3B+ RPI</w:t>
      </w:r>
    </w:p>
    <w:p w14:paraId="4C954956" w14:textId="77777777" w:rsidR="00961B44" w:rsidRDefault="00961B44" w:rsidP="000075F8">
      <w:pPr>
        <w:pStyle w:val="ListParagraph"/>
        <w:numPr>
          <w:ilvl w:val="0"/>
          <w:numId w:val="31"/>
        </w:numPr>
        <w:jc w:val="both"/>
      </w:pPr>
      <w:r>
        <w:t xml:space="preserve">Install </w:t>
      </w:r>
      <w:r w:rsidR="00FC7A9D">
        <w:t>Raspbian</w:t>
      </w:r>
      <w:r>
        <w:t xml:space="preserve"> Lite onto an SD for the RPI </w:t>
      </w:r>
    </w:p>
    <w:p w14:paraId="162B4D66" w14:textId="77777777" w:rsidR="00961B44" w:rsidRDefault="00FC7A9D" w:rsidP="000075F8">
      <w:pPr>
        <w:pStyle w:val="ListParagraph"/>
        <w:numPr>
          <w:ilvl w:val="0"/>
          <w:numId w:val="31"/>
        </w:numPr>
        <w:jc w:val="both"/>
      </w:pPr>
      <w:r>
        <w:t>Set up a Samba Server on the RPI for easy development</w:t>
      </w:r>
    </w:p>
    <w:p w14:paraId="1644FDC7" w14:textId="77777777" w:rsidR="00FC7A9D" w:rsidRDefault="00FC7A9D" w:rsidP="000075F8">
      <w:pPr>
        <w:pStyle w:val="ListParagraph"/>
        <w:numPr>
          <w:ilvl w:val="0"/>
          <w:numId w:val="31"/>
        </w:numPr>
        <w:jc w:val="both"/>
      </w:pPr>
      <w:r>
        <w:t>Hardware components design and assembly</w:t>
      </w:r>
    </w:p>
    <w:p w14:paraId="6FC865DA" w14:textId="77777777" w:rsidR="00FC7A9D" w:rsidRDefault="00FC7A9D" w:rsidP="000075F8">
      <w:pPr>
        <w:pStyle w:val="ListParagraph"/>
        <w:numPr>
          <w:ilvl w:val="0"/>
          <w:numId w:val="31"/>
        </w:numPr>
        <w:jc w:val="both"/>
      </w:pPr>
      <w:r>
        <w:t>Design of Monitoring system</w:t>
      </w:r>
    </w:p>
    <w:p w14:paraId="75F83CA0" w14:textId="77777777" w:rsidR="00FC7A9D" w:rsidRDefault="00FC7A9D" w:rsidP="000075F8">
      <w:pPr>
        <w:pStyle w:val="ListParagraph"/>
        <w:numPr>
          <w:ilvl w:val="0"/>
          <w:numId w:val="31"/>
        </w:numPr>
        <w:jc w:val="both"/>
      </w:pPr>
      <w:r>
        <w:t>Development of the monitoring system</w:t>
      </w:r>
    </w:p>
    <w:p w14:paraId="4F3ABDA3" w14:textId="77777777" w:rsidR="00FC7A9D" w:rsidRDefault="00FC7A9D" w:rsidP="000075F8">
      <w:pPr>
        <w:pStyle w:val="ListParagraph"/>
        <w:numPr>
          <w:ilvl w:val="0"/>
          <w:numId w:val="31"/>
        </w:numPr>
        <w:jc w:val="both"/>
      </w:pPr>
      <w:r>
        <w:t>Design of Visualisation system</w:t>
      </w:r>
    </w:p>
    <w:p w14:paraId="1B89E544" w14:textId="77777777" w:rsidR="00FC7A9D" w:rsidRDefault="00FC7A9D" w:rsidP="000075F8">
      <w:pPr>
        <w:pStyle w:val="ListParagraph"/>
        <w:numPr>
          <w:ilvl w:val="0"/>
          <w:numId w:val="31"/>
        </w:numPr>
        <w:jc w:val="both"/>
      </w:pPr>
      <w:r>
        <w:t>Development of the Visualisation system</w:t>
      </w:r>
    </w:p>
    <w:p w14:paraId="142D2D62" w14:textId="77777777" w:rsidR="00FC7A9D" w:rsidRDefault="00FC7A9D" w:rsidP="000075F8">
      <w:pPr>
        <w:pStyle w:val="ListParagraph"/>
        <w:numPr>
          <w:ilvl w:val="0"/>
          <w:numId w:val="31"/>
        </w:numPr>
        <w:jc w:val="both"/>
      </w:pPr>
      <w:r>
        <w:t>Testing of both systems</w:t>
      </w:r>
    </w:p>
    <w:p w14:paraId="2432CD9D" w14:textId="77777777" w:rsidR="003A64B8" w:rsidRDefault="003A64B8" w:rsidP="000075F8">
      <w:pPr>
        <w:jc w:val="both"/>
        <w:rPr>
          <w:color w:val="FF0000"/>
          <w:lang w:val="en-US"/>
        </w:rPr>
      </w:pPr>
    </w:p>
    <w:p w14:paraId="4C06BEAD" w14:textId="77777777" w:rsidR="001F35A4" w:rsidRDefault="004C12FA" w:rsidP="000075F8">
      <w:pPr>
        <w:pStyle w:val="Heading2"/>
        <w:jc w:val="both"/>
      </w:pPr>
      <w:bookmarkStart w:id="15" w:name="_Toc512723990"/>
      <w:commentRangeStart w:id="16"/>
      <w:r>
        <w:t>Process</w:t>
      </w:r>
      <w:commentRangeEnd w:id="16"/>
      <w:r w:rsidR="003A64B8">
        <w:rPr>
          <w:rStyle w:val="CommentReference"/>
          <w:rFonts w:ascii="Arial" w:eastAsiaTheme="minorEastAsia" w:hAnsi="Arial" w:cs="Arial"/>
          <w:b w:val="0"/>
          <w:bCs w:val="0"/>
        </w:rPr>
        <w:commentReference w:id="16"/>
      </w:r>
      <w:bookmarkEnd w:id="15"/>
      <w:r>
        <w:t xml:space="preserve"> </w:t>
      </w:r>
    </w:p>
    <w:p w14:paraId="39CDC6FE" w14:textId="77777777" w:rsidR="008E046A" w:rsidRDefault="008E046A" w:rsidP="000075F8">
      <w:pPr>
        <w:jc w:val="both"/>
      </w:pPr>
    </w:p>
    <w:p w14:paraId="2657D771" w14:textId="77777777" w:rsidR="00D17575" w:rsidRDefault="008E046A" w:rsidP="000075F8">
      <w:pPr>
        <w:jc w:val="both"/>
      </w:pPr>
      <w:r>
        <w:t xml:space="preserve">At the start of the project, the process instinctively took off with a waterfall approach. Rather than starting with the requirements, the project commenced in the design stage, without requirements being harnessed. </w:t>
      </w:r>
      <w:r w:rsidR="00E23996">
        <w:t xml:space="preserve">This was a bad start to the project as </w:t>
      </w:r>
      <w:r w:rsidR="00E23996">
        <w:lastRenderedPageBreak/>
        <w:t xml:space="preserve">requirements had not been set in place and therefore varied from one choice to another. About half way through the design phase, a new process was </w:t>
      </w:r>
      <w:r w:rsidR="006D4146">
        <w:t>decided</w:t>
      </w:r>
      <w:r w:rsidR="00E23996">
        <w:t>.</w:t>
      </w:r>
    </w:p>
    <w:p w14:paraId="12F0C360" w14:textId="77777777" w:rsidR="008E046A" w:rsidRDefault="008E046A" w:rsidP="000075F8">
      <w:pPr>
        <w:jc w:val="both"/>
      </w:pPr>
    </w:p>
    <w:p w14:paraId="3983EBA1" w14:textId="77777777" w:rsidR="008E046A" w:rsidRDefault="008E046A" w:rsidP="000075F8">
      <w:pPr>
        <w:jc w:val="both"/>
      </w:pPr>
      <w:r>
        <w:t>Having previous experience with agile methodologies within a team, it was known these methods work, it’s all about suiting the process to your needs. The difference being that this was a solo project, no matter the methodology chosen, it would need to be tailored to the projec</w:t>
      </w:r>
      <w:r w:rsidR="00E23996">
        <w:t>t</w:t>
      </w:r>
      <w:r>
        <w:t>.</w:t>
      </w:r>
    </w:p>
    <w:p w14:paraId="14F34A58" w14:textId="77777777" w:rsidR="00E23996" w:rsidRDefault="00E23996" w:rsidP="000075F8">
      <w:pPr>
        <w:jc w:val="both"/>
      </w:pPr>
    </w:p>
    <w:p w14:paraId="5477D70D" w14:textId="77777777" w:rsidR="006D4146" w:rsidRDefault="00E23996" w:rsidP="000075F8">
      <w:pPr>
        <w:jc w:val="both"/>
      </w:pPr>
      <w:r>
        <w:t>The problem that occurred were priorities were changing</w:t>
      </w:r>
      <w:r w:rsidR="006D4146">
        <w:t xml:space="preserve">, a process was needed that would fixate on tasks and not change unless it was absolutely needed. The process that was chosen was Kanban. A document was created for the Kanban process to document how the methodology was adapted for a solo project. The approach created was to focus on software development as much as possible, and only focus on other tasks where </w:t>
      </w:r>
      <w:r w:rsidR="00314CDA">
        <w:t>necessary</w:t>
      </w:r>
      <w:r w:rsidR="006D4146">
        <w:t>.</w:t>
      </w:r>
    </w:p>
    <w:p w14:paraId="1481F9B3" w14:textId="77777777" w:rsidR="0028358F" w:rsidRDefault="0028358F" w:rsidP="000075F8">
      <w:pPr>
        <w:jc w:val="both"/>
      </w:pPr>
    </w:p>
    <w:p w14:paraId="5954F1B0" w14:textId="77777777" w:rsidR="0028358F" w:rsidRDefault="0028358F" w:rsidP="000075F8">
      <w:pPr>
        <w:jc w:val="both"/>
      </w:pPr>
      <w:r>
        <w:t>Trello is an online project management application that will be used for the digital boards and cards it can visualise. This online application will be used to manage the project, this includes harnessing requirements of work to be completed. One air quality mapping board will be used.</w:t>
      </w:r>
    </w:p>
    <w:p w14:paraId="2AC8C67A" w14:textId="77777777" w:rsidR="006D4146" w:rsidRDefault="006D4146" w:rsidP="000075F8">
      <w:pPr>
        <w:jc w:val="both"/>
      </w:pPr>
    </w:p>
    <w:p w14:paraId="7373127B" w14:textId="77777777" w:rsidR="00E23996" w:rsidRDefault="006D4146" w:rsidP="000075F8">
      <w:pPr>
        <w:jc w:val="both"/>
      </w:pPr>
      <w:r>
        <w:t>The requirements/tasks would be created as cards and these cards would move around the board dependent on what stage they’re in.</w:t>
      </w:r>
      <w:r w:rsidR="0028358F">
        <w:t xml:space="preserve"> The use of “stories” was not considered, but rather just a task on the cards. The stages were defined as columns, five columns were created:</w:t>
      </w:r>
    </w:p>
    <w:p w14:paraId="2098E28F" w14:textId="77777777" w:rsidR="0028358F" w:rsidRDefault="0028358F" w:rsidP="000075F8">
      <w:pPr>
        <w:pStyle w:val="ListParagraph"/>
        <w:numPr>
          <w:ilvl w:val="0"/>
          <w:numId w:val="32"/>
        </w:numPr>
        <w:jc w:val="both"/>
      </w:pPr>
      <w:r>
        <w:t>Work – At the start of the project, this would contain all cards that would need to be completed. If a problem or task arose a new card would be created in the work section. The cards would move to the appropriate column when work had commenced on the task.</w:t>
      </w:r>
    </w:p>
    <w:p w14:paraId="243854C1" w14:textId="77777777" w:rsidR="0028358F" w:rsidRDefault="0028358F" w:rsidP="000075F8">
      <w:pPr>
        <w:pStyle w:val="ListParagraph"/>
        <w:numPr>
          <w:ilvl w:val="0"/>
          <w:numId w:val="32"/>
        </w:numPr>
        <w:jc w:val="both"/>
      </w:pPr>
      <w:r>
        <w:t xml:space="preserve">Work in Progress (WIP) – If a card was being worked on then the card would move to this </w:t>
      </w:r>
      <w:r w:rsidR="00573350">
        <w:t xml:space="preserve">column. A maximum number of 3 </w:t>
      </w:r>
      <w:r w:rsidR="00815F7B">
        <w:t>cards</w:t>
      </w:r>
      <w:r w:rsidR="00573350">
        <w:t xml:space="preserve"> would be worked on at the same time, this was to prevent </w:t>
      </w:r>
      <w:r w:rsidR="00815F7B">
        <w:t>many</w:t>
      </w:r>
      <w:r w:rsidR="00573350">
        <w:t xml:space="preserve"> tasks being allocated at once. If cards are dependent on each other and need to be worked on, then they would move to the “depends on another task column”.</w:t>
      </w:r>
    </w:p>
    <w:p w14:paraId="20182A8F" w14:textId="77777777" w:rsidR="00573350" w:rsidRDefault="00573350" w:rsidP="000075F8">
      <w:pPr>
        <w:pStyle w:val="ListParagraph"/>
        <w:numPr>
          <w:ilvl w:val="0"/>
          <w:numId w:val="32"/>
        </w:numPr>
        <w:jc w:val="both"/>
      </w:pPr>
      <w:r>
        <w:t xml:space="preserve">On hold – If a task needs to be put on hold for any reason (prioritise work) then this column should be used. This column was a last </w:t>
      </w:r>
      <w:r w:rsidR="00815F7B">
        <w:t>resort and</w:t>
      </w:r>
      <w:r>
        <w:t xml:space="preserve"> would only be needed when necessary. </w:t>
      </w:r>
    </w:p>
    <w:p w14:paraId="5A257D80" w14:textId="77777777" w:rsidR="00815F7B" w:rsidRDefault="00815F7B" w:rsidP="000075F8">
      <w:pPr>
        <w:pStyle w:val="ListParagraph"/>
        <w:numPr>
          <w:ilvl w:val="0"/>
          <w:numId w:val="32"/>
        </w:numPr>
        <w:jc w:val="both"/>
      </w:pPr>
      <w:r>
        <w:t>Depends on another Task – If work had begun on a card and it was dependent on another task being complete first, then the card would move to this section. An example of this was developing python code to connect to an I2C bus but the I2C bus had not been connected.</w:t>
      </w:r>
    </w:p>
    <w:p w14:paraId="6B4C7143" w14:textId="77777777" w:rsidR="00815F7B" w:rsidRDefault="00815F7B" w:rsidP="000075F8">
      <w:pPr>
        <w:pStyle w:val="ListParagraph"/>
        <w:numPr>
          <w:ilvl w:val="0"/>
          <w:numId w:val="32"/>
        </w:numPr>
        <w:jc w:val="both"/>
      </w:pPr>
      <w:r>
        <w:t>Complete/Done – Once a task had been completed then it will move to this column.</w:t>
      </w:r>
    </w:p>
    <w:p w14:paraId="6EA20867" w14:textId="77777777" w:rsidR="008E046A" w:rsidRDefault="008E046A" w:rsidP="000075F8">
      <w:pPr>
        <w:jc w:val="both"/>
      </w:pPr>
    </w:p>
    <w:p w14:paraId="59295B5E" w14:textId="1E8250FE" w:rsidR="00815F7B" w:rsidRPr="00D17575" w:rsidRDefault="00815F7B" w:rsidP="000075F8">
      <w:pPr>
        <w:jc w:val="both"/>
      </w:pPr>
      <w:r>
        <w:t xml:space="preserve">A </w:t>
      </w:r>
      <w:r w:rsidR="00394C7D">
        <w:t>Gantt</w:t>
      </w:r>
      <w:r>
        <w:t xml:space="preserve"> chart was created at the start of the project to measure pro</w:t>
      </w:r>
      <w:r w:rsidR="00394C7D">
        <w:t>gr</w:t>
      </w:r>
      <w:r>
        <w:t xml:space="preserve">ess, though the completed stories would show </w:t>
      </w:r>
      <w:r w:rsidR="00394C7D">
        <w:t>progress in its own way</w:t>
      </w:r>
      <w:r>
        <w:t xml:space="preserve">, it did not show effort complete and remaining effort. </w:t>
      </w:r>
      <w:r w:rsidR="00394C7D">
        <w:t>The Gantt chart was created for the first nine weeks of the project (</w:t>
      </w:r>
      <w:r w:rsidR="00394C7D">
        <w:fldChar w:fldCharType="begin"/>
      </w:r>
      <w:r w:rsidR="00394C7D">
        <w:instrText xml:space="preserve"> REF _Ref512695407 \h </w:instrText>
      </w:r>
      <w:r w:rsidR="000075F8">
        <w:instrText xml:space="preserve"> \* MERGEFORMAT </w:instrText>
      </w:r>
      <w:r w:rsidR="00394C7D">
        <w:fldChar w:fldCharType="separate"/>
      </w:r>
      <w:r w:rsidR="00394C7D">
        <w:t xml:space="preserve">Appendix </w:t>
      </w:r>
      <w:r w:rsidR="00394C7D">
        <w:rPr>
          <w:noProof/>
        </w:rPr>
        <w:t>A</w:t>
      </w:r>
      <w:r w:rsidR="00394C7D">
        <w:fldChar w:fldCharType="end"/>
      </w:r>
      <w:r w:rsidR="00394C7D">
        <w:t>), once the first nine weeks had been completed then another up to date Gantt chart would be created for the remaining time (</w:t>
      </w:r>
      <w:r w:rsidR="00394C7D">
        <w:fldChar w:fldCharType="begin"/>
      </w:r>
      <w:r w:rsidR="00394C7D">
        <w:instrText xml:space="preserve"> REF _Ref512695540 \h </w:instrText>
      </w:r>
      <w:r w:rsidR="000075F8">
        <w:instrText xml:space="preserve"> \* MERGEFORMAT </w:instrText>
      </w:r>
      <w:r w:rsidR="00394C7D">
        <w:fldChar w:fldCharType="separate"/>
      </w:r>
      <w:r w:rsidR="00394C7D">
        <w:t xml:space="preserve">Appendix </w:t>
      </w:r>
      <w:r w:rsidR="00394C7D">
        <w:rPr>
          <w:noProof/>
        </w:rPr>
        <w:t>B</w:t>
      </w:r>
      <w:r w:rsidR="00394C7D">
        <w:fldChar w:fldCharType="end"/>
      </w:r>
      <w:r w:rsidR="00394C7D">
        <w:t xml:space="preserve">). </w:t>
      </w:r>
      <w:r>
        <w:t xml:space="preserve">The </w:t>
      </w:r>
      <w:r w:rsidR="00394C7D">
        <w:t>Gantt</w:t>
      </w:r>
      <w:r>
        <w:t xml:space="preserve"> chart predicted the </w:t>
      </w:r>
      <w:r w:rsidR="00394C7D">
        <w:t>time it would take to complete each major task. It would be often updated to show work completed on each task with the use of a percentage. The Gantt chart was a template provided by Microsoft Excel.</w:t>
      </w:r>
    </w:p>
    <w:p w14:paraId="22A2FA0B" w14:textId="2A525358" w:rsidR="004C12FA" w:rsidRDefault="004C12FA" w:rsidP="000075F8">
      <w:pPr>
        <w:jc w:val="both"/>
        <w:rPr>
          <w:lang w:val="en-US"/>
        </w:rPr>
      </w:pPr>
    </w:p>
    <w:p w14:paraId="33542FD6" w14:textId="620F5AF9" w:rsidR="008A33EE" w:rsidRDefault="008A33EE" w:rsidP="000075F8">
      <w:pPr>
        <w:jc w:val="both"/>
        <w:rPr>
          <w:lang w:val="en-US"/>
        </w:rPr>
      </w:pPr>
      <w:r>
        <w:rPr>
          <w:lang w:val="en-US"/>
        </w:rPr>
        <w:t>A version control system was used throughout the project, this was GitHub. All work regarding the project was to be stored and version controlled. This was to prevent any work to be lost or accidentally deleted.</w:t>
      </w:r>
      <w:r w:rsidR="000D3C18">
        <w:rPr>
          <w:lang w:val="en-US"/>
        </w:rPr>
        <w:t xml:space="preserve"> It is a way to </w:t>
      </w:r>
      <w:proofErr w:type="spellStart"/>
      <w:r w:rsidR="000D3C18">
        <w:rPr>
          <w:lang w:val="en-US"/>
        </w:rPr>
        <w:t>mange</w:t>
      </w:r>
      <w:proofErr w:type="spellEnd"/>
      <w:r w:rsidR="000D3C18">
        <w:rPr>
          <w:lang w:val="en-US"/>
        </w:rPr>
        <w:t xml:space="preserve"> work without having </w:t>
      </w:r>
      <w:r w:rsidR="000D3C18">
        <w:rPr>
          <w:lang w:val="en-US"/>
        </w:rPr>
        <w:lastRenderedPageBreak/>
        <w:t xml:space="preserve">multiple versions scattered across multiple devices. In </w:t>
      </w:r>
      <w:r w:rsidR="00862123">
        <w:rPr>
          <w:lang w:val="en-US"/>
        </w:rPr>
        <w:t>general,</w:t>
      </w:r>
      <w:r w:rsidR="000D3C18">
        <w:rPr>
          <w:lang w:val="en-US"/>
        </w:rPr>
        <w:t xml:space="preserve"> it makes the process of completing the project a lot easier.</w:t>
      </w:r>
    </w:p>
    <w:p w14:paraId="615F4A1E" w14:textId="77777777" w:rsidR="004C12FA" w:rsidRDefault="004C12FA" w:rsidP="000075F8">
      <w:pPr>
        <w:jc w:val="both"/>
      </w:pPr>
    </w:p>
    <w:p w14:paraId="1FAB3DBD" w14:textId="77777777" w:rsidR="001F35A4" w:rsidRPr="006C3D5A" w:rsidRDefault="001B459E" w:rsidP="000075F8">
      <w:pPr>
        <w:jc w:val="both"/>
        <w:rPr>
          <w:rFonts w:asciiTheme="majorHAnsi" w:eastAsiaTheme="majorEastAsia" w:hAnsiTheme="majorHAnsi" w:cstheme="majorBidi"/>
          <w:sz w:val="32"/>
          <w:szCs w:val="32"/>
        </w:rPr>
      </w:pPr>
      <w:r w:rsidRPr="004603BB">
        <w:br w:type="page"/>
      </w:r>
    </w:p>
    <w:p w14:paraId="076C312A" w14:textId="77777777" w:rsidR="00D17575" w:rsidRPr="00D17575" w:rsidRDefault="00711DBE" w:rsidP="00D17575">
      <w:pPr>
        <w:pStyle w:val="Heading1"/>
      </w:pPr>
      <w:bookmarkStart w:id="17" w:name="_Toc192777707"/>
      <w:bookmarkStart w:id="18" w:name="_Toc222978596"/>
      <w:bookmarkStart w:id="19" w:name="_Toc512723991"/>
      <w:bookmarkEnd w:id="4"/>
      <w:commentRangeStart w:id="20"/>
      <w:r>
        <w:lastRenderedPageBreak/>
        <w:t>Design</w:t>
      </w:r>
      <w:bookmarkEnd w:id="17"/>
      <w:bookmarkEnd w:id="18"/>
      <w:commentRangeEnd w:id="20"/>
      <w:r w:rsidR="003A64B8">
        <w:rPr>
          <w:rStyle w:val="CommentReference"/>
          <w:rFonts w:ascii="Arial" w:eastAsiaTheme="minorEastAsia" w:hAnsi="Arial" w:cs="Arial"/>
          <w:b w:val="0"/>
          <w:bCs w:val="0"/>
        </w:rPr>
        <w:commentReference w:id="20"/>
      </w:r>
      <w:bookmarkEnd w:id="19"/>
      <w:r w:rsidR="00D17575">
        <w:t xml:space="preserve"> </w:t>
      </w:r>
    </w:p>
    <w:p w14:paraId="5CA6BFE5" w14:textId="77777777" w:rsidR="00A11B8A" w:rsidRDefault="00A11B8A" w:rsidP="004C12FA">
      <w:pPr>
        <w:pStyle w:val="Heading2"/>
      </w:pPr>
      <w:bookmarkStart w:id="21" w:name="_Toc222978597"/>
      <w:bookmarkStart w:id="22" w:name="_Toc192777708"/>
      <w:bookmarkStart w:id="23" w:name="_Toc512723992"/>
      <w:r>
        <w:t>Overall Architecture</w:t>
      </w:r>
      <w:bookmarkEnd w:id="21"/>
      <w:bookmarkEnd w:id="23"/>
    </w:p>
    <w:p w14:paraId="041C9168" w14:textId="77777777" w:rsidR="003A64B8" w:rsidRDefault="003A64B8" w:rsidP="003A64B8"/>
    <w:p w14:paraId="5702F4C2" w14:textId="18A18A17" w:rsidR="003A64B8" w:rsidRDefault="003A64B8" w:rsidP="000075F8">
      <w:pPr>
        <w:jc w:val="both"/>
      </w:pPr>
      <w:r>
        <w:t xml:space="preserve">As stated in the analysis (Section </w:t>
      </w:r>
      <w:r>
        <w:fldChar w:fldCharType="begin"/>
      </w:r>
      <w:r>
        <w:instrText xml:space="preserve"> REF _Ref512696212 \r \h </w:instrText>
      </w:r>
      <w:r w:rsidR="000075F8">
        <w:instrText xml:space="preserve"> \* MERGEFORMAT </w:instrText>
      </w:r>
      <w:r>
        <w:fldChar w:fldCharType="separate"/>
      </w:r>
      <w:r>
        <w:t>1.2</w:t>
      </w:r>
      <w:r>
        <w:fldChar w:fldCharType="end"/>
      </w:r>
      <w:r>
        <w:t xml:space="preserve">) the overall system is split into two systems. The two systems do not communicate with each other but rather share the same data that is hosted on the Aberystwyth MySQL server. </w:t>
      </w:r>
      <w:r w:rsidR="00C766B1">
        <w:t>The two systems are the monitoring and visualisation systems, these could be split into further subsystems:</w:t>
      </w:r>
    </w:p>
    <w:p w14:paraId="2774963D" w14:textId="77777777" w:rsidR="00C766B1" w:rsidRDefault="00C766B1" w:rsidP="000075F8">
      <w:pPr>
        <w:pStyle w:val="ListParagraph"/>
        <w:numPr>
          <w:ilvl w:val="0"/>
          <w:numId w:val="34"/>
        </w:numPr>
        <w:jc w:val="both"/>
      </w:pPr>
      <w:r>
        <w:t>Monitoring System</w:t>
      </w:r>
    </w:p>
    <w:p w14:paraId="3EB45AE2" w14:textId="77777777" w:rsidR="00C766B1" w:rsidRDefault="00C766B1" w:rsidP="000075F8">
      <w:pPr>
        <w:pStyle w:val="ListParagraph"/>
        <w:numPr>
          <w:ilvl w:val="1"/>
          <w:numId w:val="34"/>
        </w:numPr>
        <w:jc w:val="both"/>
      </w:pPr>
      <w:r>
        <w:t>Hardware Architecture</w:t>
      </w:r>
    </w:p>
    <w:p w14:paraId="280F56D6" w14:textId="77777777" w:rsidR="00C766B1" w:rsidRDefault="00C766B1" w:rsidP="000075F8">
      <w:pPr>
        <w:pStyle w:val="ListParagraph"/>
        <w:numPr>
          <w:ilvl w:val="1"/>
          <w:numId w:val="34"/>
        </w:numPr>
        <w:jc w:val="both"/>
      </w:pPr>
      <w:r>
        <w:t>Data Collection</w:t>
      </w:r>
    </w:p>
    <w:p w14:paraId="6F831533" w14:textId="77777777" w:rsidR="00C766B1" w:rsidRDefault="00C766B1" w:rsidP="000075F8">
      <w:pPr>
        <w:pStyle w:val="ListParagraph"/>
        <w:numPr>
          <w:ilvl w:val="1"/>
          <w:numId w:val="34"/>
        </w:numPr>
        <w:jc w:val="both"/>
      </w:pPr>
      <w:r>
        <w:t>Data sharing</w:t>
      </w:r>
    </w:p>
    <w:p w14:paraId="12D12DFB" w14:textId="77777777" w:rsidR="00C766B1" w:rsidRDefault="00C766B1" w:rsidP="000075F8">
      <w:pPr>
        <w:pStyle w:val="ListParagraph"/>
        <w:numPr>
          <w:ilvl w:val="0"/>
          <w:numId w:val="34"/>
        </w:numPr>
        <w:jc w:val="both"/>
      </w:pPr>
      <w:r>
        <w:t>Visualisation system</w:t>
      </w:r>
    </w:p>
    <w:p w14:paraId="7DDDB1C0" w14:textId="77777777" w:rsidR="00C766B1" w:rsidRDefault="00C766B1" w:rsidP="000075F8">
      <w:pPr>
        <w:pStyle w:val="ListParagraph"/>
        <w:numPr>
          <w:ilvl w:val="1"/>
          <w:numId w:val="34"/>
        </w:numPr>
        <w:jc w:val="both"/>
      </w:pPr>
      <w:r>
        <w:t>User interface</w:t>
      </w:r>
    </w:p>
    <w:p w14:paraId="3CF8FC1A" w14:textId="77777777" w:rsidR="00C766B1" w:rsidRDefault="00C766B1" w:rsidP="000075F8">
      <w:pPr>
        <w:pStyle w:val="ListParagraph"/>
        <w:numPr>
          <w:ilvl w:val="1"/>
          <w:numId w:val="34"/>
        </w:numPr>
        <w:jc w:val="both"/>
      </w:pPr>
      <w:r>
        <w:t>Data retrieval</w:t>
      </w:r>
    </w:p>
    <w:p w14:paraId="36EC33E8" w14:textId="77777777" w:rsidR="003A64B8" w:rsidRDefault="003A64B8" w:rsidP="003A64B8"/>
    <w:p w14:paraId="1E90298B" w14:textId="77777777" w:rsidR="003A64B8" w:rsidRDefault="00C766B1" w:rsidP="003A64B8">
      <w:pPr>
        <w:keepNext/>
        <w:jc w:val="center"/>
      </w:pPr>
      <w:r>
        <w:rPr>
          <w:noProof/>
        </w:rPr>
        <w:drawing>
          <wp:inline distT="0" distB="0" distL="0" distR="0" wp14:anchorId="47D2A9AD" wp14:editId="77C43054">
            <wp:extent cx="4001415" cy="30495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6888" cy="3053748"/>
                    </a:xfrm>
                    <a:prstGeom prst="rect">
                      <a:avLst/>
                    </a:prstGeom>
                    <a:noFill/>
                    <a:ln>
                      <a:noFill/>
                    </a:ln>
                  </pic:spPr>
                </pic:pic>
              </a:graphicData>
            </a:graphic>
          </wp:inline>
        </w:drawing>
      </w:r>
    </w:p>
    <w:p w14:paraId="1B96804E" w14:textId="33702E68" w:rsidR="003A64B8" w:rsidRDefault="003A64B8" w:rsidP="003A64B8">
      <w:pPr>
        <w:pStyle w:val="Caption"/>
        <w:jc w:val="center"/>
      </w:pPr>
      <w:bookmarkStart w:id="24" w:name="_Ref512703107"/>
      <w:r>
        <w:t xml:space="preserve">Figure </w:t>
      </w:r>
      <w:fldSimple w:instr=" SEQ Figure \* ARABIC ">
        <w:r w:rsidR="00EE5489">
          <w:rPr>
            <w:noProof/>
          </w:rPr>
          <w:t>6</w:t>
        </w:r>
      </w:fldSimple>
      <w:bookmarkEnd w:id="24"/>
      <w:r>
        <w:t xml:space="preserve"> – overall architecture of Air Quality Mapping </w:t>
      </w:r>
    </w:p>
    <w:p w14:paraId="77C4FCC2" w14:textId="6B7048E7" w:rsidR="00C766B1" w:rsidRDefault="00C766B1" w:rsidP="000075F8">
      <w:pPr>
        <w:jc w:val="both"/>
      </w:pPr>
      <w:r>
        <w:t xml:space="preserve">As </w:t>
      </w:r>
      <w:r w:rsidR="00AD24F0">
        <w:fldChar w:fldCharType="begin"/>
      </w:r>
      <w:r w:rsidR="00AD24F0">
        <w:instrText xml:space="preserve"> REF _Ref512703107 \h </w:instrText>
      </w:r>
      <w:r w:rsidR="00AD24F0">
        <w:fldChar w:fldCharType="separate"/>
      </w:r>
      <w:r w:rsidR="00AD24F0">
        <w:t xml:space="preserve">Figure </w:t>
      </w:r>
      <w:r w:rsidR="00AD24F0">
        <w:rPr>
          <w:noProof/>
        </w:rPr>
        <w:t>6</w:t>
      </w:r>
      <w:r w:rsidR="00AD24F0">
        <w:fldChar w:fldCharType="end"/>
      </w:r>
      <w:r w:rsidR="00AD24F0">
        <w:t xml:space="preserve"> </w:t>
      </w:r>
      <w:r>
        <w:t xml:space="preserve">shows the </w:t>
      </w:r>
      <w:r w:rsidR="006A312C">
        <w:t xml:space="preserve">overall architecture of the project. The device is designed for vehicles, those vehicles will produce pollutants which the air quality sensor will detect and communicate a reading to the microcontroller (RPI). The GPS will do the same task when a location has been found. An NMEA sentence will be transmitted to the RPI and will need to be decoded. The air quality and location of the reading will need to be matched with </w:t>
      </w:r>
      <w:r w:rsidR="00EF50EE">
        <w:t>one another,</w:t>
      </w:r>
      <w:r w:rsidR="006A312C">
        <w:t xml:space="preserve"> </w:t>
      </w:r>
      <w:r w:rsidR="00EF50EE">
        <w:t>so the data isn’t rendered useless. Once a connection to an online network has been made, the data that has been captured should be upload from the RPI to the MySQL server. Once the data has been uploaded to the server it should be removed from the device. The data will remain on the server and be queried by the web visualisation application. The data will then be displayed to the user using OpenStreetMap and a heatmap overlay.</w:t>
      </w:r>
    </w:p>
    <w:p w14:paraId="5B21A92B" w14:textId="77777777" w:rsidR="00EF50EE" w:rsidRDefault="00EF50EE" w:rsidP="000075F8">
      <w:pPr>
        <w:jc w:val="both"/>
      </w:pPr>
    </w:p>
    <w:p w14:paraId="3563B8DA" w14:textId="5A24DF9D" w:rsidR="00EF50EE" w:rsidRDefault="00EF50EE" w:rsidP="000075F8">
      <w:pPr>
        <w:jc w:val="both"/>
      </w:pPr>
      <w:r>
        <w:t>As the data is not very detailed and will only require several parameters, the MySQL table will not be very advanced.</w:t>
      </w:r>
    </w:p>
    <w:p w14:paraId="53A37974" w14:textId="06126B53" w:rsidR="00927DC5" w:rsidRDefault="00927DC5" w:rsidP="000075F8">
      <w:pPr>
        <w:jc w:val="both"/>
      </w:pPr>
    </w:p>
    <w:p w14:paraId="0BAC063A" w14:textId="190CCBDA" w:rsidR="00927DC5" w:rsidRDefault="00927DC5" w:rsidP="000075F8">
      <w:pPr>
        <w:jc w:val="both"/>
      </w:pPr>
      <w:r>
        <w:t xml:space="preserve">Rather than a web application, a standard desktop application was considered with the use of java or python. This would not be viewable through a browser but rather </w:t>
      </w:r>
      <w:r w:rsidR="00071943">
        <w:t>its</w:t>
      </w:r>
      <w:r>
        <w:t xml:space="preserve"> own </w:t>
      </w:r>
      <w:r>
        <w:lastRenderedPageBreak/>
        <w:t xml:space="preserve">application. This was dismissed when </w:t>
      </w:r>
      <w:r w:rsidR="00071943">
        <w:t>considering</w:t>
      </w:r>
      <w:r>
        <w:t xml:space="preserve"> the </w:t>
      </w:r>
      <w:r w:rsidRPr="00927DC5">
        <w:t>customisability</w:t>
      </w:r>
      <w:r w:rsidR="00071943">
        <w:t xml:space="preserve"> of using HTML (Hypertext Markup Language) and CSS (</w:t>
      </w:r>
      <w:r w:rsidR="00071943" w:rsidRPr="00071943">
        <w:t>Cascading Style Sheets</w:t>
      </w:r>
      <w:r w:rsidR="00071943">
        <w:t>) on webpages.</w:t>
      </w:r>
    </w:p>
    <w:p w14:paraId="1AF525D7" w14:textId="0C795E71" w:rsidR="00071943" w:rsidRDefault="00071943" w:rsidP="00C766B1"/>
    <w:p w14:paraId="017E2D97" w14:textId="2B148D03" w:rsidR="00326281" w:rsidRDefault="00071943" w:rsidP="00EE5489">
      <w:pPr>
        <w:jc w:val="both"/>
      </w:pPr>
      <w:r>
        <w:t xml:space="preserve">Hosting the webpages and </w:t>
      </w:r>
      <w:r w:rsidR="00965579">
        <w:t>SQL server locally rather than the university network was considered but the two servers were already set up for needs of the project.</w:t>
      </w:r>
    </w:p>
    <w:p w14:paraId="19797BDF" w14:textId="77777777" w:rsidR="007D4718" w:rsidRDefault="007D4718" w:rsidP="007D4718">
      <w:pPr>
        <w:keepNext/>
        <w:jc w:val="center"/>
      </w:pPr>
      <w:r>
        <w:rPr>
          <w:noProof/>
        </w:rPr>
        <w:drawing>
          <wp:inline distT="0" distB="0" distL="0" distR="0" wp14:anchorId="61083B18" wp14:editId="13CFF81D">
            <wp:extent cx="1293867" cy="173446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4873" cy="1749223"/>
                    </a:xfrm>
                    <a:prstGeom prst="rect">
                      <a:avLst/>
                    </a:prstGeom>
                    <a:noFill/>
                    <a:ln>
                      <a:noFill/>
                    </a:ln>
                  </pic:spPr>
                </pic:pic>
              </a:graphicData>
            </a:graphic>
          </wp:inline>
        </w:drawing>
      </w:r>
    </w:p>
    <w:p w14:paraId="29C2E85F" w14:textId="5A67CF01" w:rsidR="007D4718" w:rsidRDefault="007D4718" w:rsidP="007D4718">
      <w:pPr>
        <w:pStyle w:val="Caption"/>
        <w:jc w:val="center"/>
      </w:pPr>
      <w:bookmarkStart w:id="25" w:name="_Ref512717521"/>
      <w:bookmarkStart w:id="26" w:name="_Ref512722262"/>
      <w:r>
        <w:t xml:space="preserve">Figure </w:t>
      </w:r>
      <w:fldSimple w:instr=" SEQ Figure \* ARABIC ">
        <w:r w:rsidR="00EE5489">
          <w:rPr>
            <w:noProof/>
          </w:rPr>
          <w:t>7</w:t>
        </w:r>
      </w:fldSimple>
      <w:bookmarkEnd w:id="25"/>
      <w:r>
        <w:t xml:space="preserve"> - Table UML</w:t>
      </w:r>
      <w:bookmarkEnd w:id="26"/>
    </w:p>
    <w:p w14:paraId="50023B3F" w14:textId="510F58AA" w:rsidR="007D4718" w:rsidRDefault="007D4718" w:rsidP="00EE5489">
      <w:pPr>
        <w:jc w:val="both"/>
      </w:pPr>
      <w:r>
        <w:t xml:space="preserve">As the MySQL server only </w:t>
      </w:r>
      <w:r w:rsidR="006272AE">
        <w:t>needs to host</w:t>
      </w:r>
      <w:r>
        <w:t xml:space="preserve"> a small amount of data, only one table would be necessary. Every table needs a unique id to identify tuples from one another. The attributes </w:t>
      </w:r>
      <w:r w:rsidR="006272AE">
        <w:t xml:space="preserve">in </w:t>
      </w:r>
      <w:r w:rsidR="006272AE">
        <w:fldChar w:fldCharType="begin"/>
      </w:r>
      <w:r w:rsidR="006272AE">
        <w:instrText xml:space="preserve"> REF _Ref512717521 \h </w:instrText>
      </w:r>
      <w:r w:rsidR="00EE5489">
        <w:instrText xml:space="preserve"> \* MERGEFORMAT </w:instrText>
      </w:r>
      <w:r w:rsidR="006272AE">
        <w:fldChar w:fldCharType="separate"/>
      </w:r>
      <w:r w:rsidR="006272AE">
        <w:t xml:space="preserve">Figure </w:t>
      </w:r>
      <w:r w:rsidR="006272AE">
        <w:rPr>
          <w:noProof/>
        </w:rPr>
        <w:t>7</w:t>
      </w:r>
      <w:r w:rsidR="006272AE">
        <w:fldChar w:fldCharType="end"/>
      </w:r>
      <w:r w:rsidR="006272AE">
        <w:t xml:space="preserve"> </w:t>
      </w:r>
      <w:r>
        <w:t xml:space="preserve">are very minimalistic and does not include a lot of information that can be retrieved from the RPI, GPS and air quality sensor. </w:t>
      </w:r>
      <w:r w:rsidR="006272AE">
        <w:t>Both the monitoring and visualisation systems will require access to the MySQL sever, so the data stored needs to fit the requirements of both.</w:t>
      </w:r>
    </w:p>
    <w:p w14:paraId="4DB7620E" w14:textId="77777777" w:rsidR="00A11B8A" w:rsidRDefault="00A11B8A" w:rsidP="004C12FA"/>
    <w:p w14:paraId="0F398B48" w14:textId="200108CA" w:rsidR="00A11B8A" w:rsidRDefault="00965579" w:rsidP="004C12FA">
      <w:pPr>
        <w:pStyle w:val="Heading2"/>
      </w:pPr>
      <w:bookmarkStart w:id="27" w:name="_Toc222978598"/>
      <w:bookmarkStart w:id="28" w:name="_Toc512723993"/>
      <w:r>
        <w:t>Hardware</w:t>
      </w:r>
      <w:r w:rsidR="00A11B8A">
        <w:t xml:space="preserve"> Design</w:t>
      </w:r>
      <w:bookmarkEnd w:id="27"/>
      <w:bookmarkEnd w:id="28"/>
      <w:r w:rsidR="00A11B8A">
        <w:t xml:space="preserve"> </w:t>
      </w:r>
    </w:p>
    <w:p w14:paraId="62BAEEB8" w14:textId="711EB725" w:rsidR="00965579" w:rsidRDefault="00965579" w:rsidP="00965579"/>
    <w:p w14:paraId="71A1F86F" w14:textId="62ACD0B8" w:rsidR="00047EB1" w:rsidRDefault="00965579" w:rsidP="000075F8">
      <w:pPr>
        <w:jc w:val="both"/>
      </w:pPr>
      <w:r>
        <w:t>Having little knowledge of hardware made the design process difficult.</w:t>
      </w:r>
      <w:r w:rsidR="00047EB1">
        <w:t xml:space="preserve"> One of the only decisions made entering the design stage was a RPI were to be the microcontroller. The RPI </w:t>
      </w:r>
      <w:r w:rsidR="008A33EE">
        <w:t xml:space="preserve">could communicate with multiple protocols and had </w:t>
      </w:r>
      <w:proofErr w:type="spellStart"/>
      <w:r w:rsidR="008A33EE">
        <w:t>WiFi</w:t>
      </w:r>
      <w:proofErr w:type="spellEnd"/>
      <w:r w:rsidR="008A33EE">
        <w:t xml:space="preserve"> technology built into the board.</w:t>
      </w:r>
    </w:p>
    <w:p w14:paraId="37B50BBC" w14:textId="77777777" w:rsidR="00047EB1" w:rsidRDefault="00047EB1" w:rsidP="000075F8">
      <w:pPr>
        <w:jc w:val="both"/>
      </w:pPr>
    </w:p>
    <w:p w14:paraId="486F8041" w14:textId="2A9F70C6" w:rsidR="008C17EB" w:rsidRDefault="008C17EB" w:rsidP="000075F8">
      <w:pPr>
        <w:jc w:val="both"/>
      </w:pPr>
      <w:r>
        <w:t>The process started by looking at the niche component being the air quality sensor. Many sensors were considered in this process, there were several reasons why some sensors were disregarded:</w:t>
      </w:r>
    </w:p>
    <w:p w14:paraId="30B4EC25" w14:textId="23A69F8F" w:rsidR="008C17EB" w:rsidRDefault="008C17EB" w:rsidP="000075F8">
      <w:pPr>
        <w:pStyle w:val="ListParagraph"/>
        <w:numPr>
          <w:ilvl w:val="0"/>
          <w:numId w:val="35"/>
        </w:numPr>
        <w:jc w:val="both"/>
      </w:pPr>
      <w:r>
        <w:t>Detecting if a gas was present rather than returning a concentration value</w:t>
      </w:r>
    </w:p>
    <w:p w14:paraId="0CCE223A" w14:textId="49EB2818" w:rsidR="008C17EB" w:rsidRDefault="008C17EB" w:rsidP="000075F8">
      <w:pPr>
        <w:pStyle w:val="ListParagraph"/>
        <w:numPr>
          <w:ilvl w:val="0"/>
          <w:numId w:val="35"/>
        </w:numPr>
        <w:jc w:val="both"/>
      </w:pPr>
      <w:r>
        <w:t>Detecting gases that were no harmful to the environment of human health</w:t>
      </w:r>
    </w:p>
    <w:p w14:paraId="5D6DF815" w14:textId="4B580C35" w:rsidR="008C17EB" w:rsidRDefault="008C17EB" w:rsidP="000075F8">
      <w:pPr>
        <w:pStyle w:val="ListParagraph"/>
        <w:numPr>
          <w:ilvl w:val="0"/>
          <w:numId w:val="35"/>
        </w:numPr>
        <w:jc w:val="both"/>
      </w:pPr>
      <w:r>
        <w:t>Too expensive</w:t>
      </w:r>
    </w:p>
    <w:p w14:paraId="0BD91E8E" w14:textId="26E6C6F5" w:rsidR="008C17EB" w:rsidRDefault="008C17EB" w:rsidP="000075F8">
      <w:pPr>
        <w:pStyle w:val="ListParagraph"/>
        <w:numPr>
          <w:ilvl w:val="0"/>
          <w:numId w:val="35"/>
        </w:numPr>
        <w:jc w:val="both"/>
      </w:pPr>
      <w:r>
        <w:t>Required the use of third party libraries or required RPI HATs to communicate with, essentially a non-supported protocol was being used.</w:t>
      </w:r>
    </w:p>
    <w:p w14:paraId="7E6B67C3" w14:textId="7CE0529E" w:rsidR="00047EB1" w:rsidRDefault="00047EB1" w:rsidP="000075F8">
      <w:pPr>
        <w:jc w:val="both"/>
      </w:pPr>
    </w:p>
    <w:p w14:paraId="7878CF07" w14:textId="36BCE539" w:rsidR="00047EB1" w:rsidRDefault="00047EB1" w:rsidP="000075F8">
      <w:pPr>
        <w:jc w:val="both"/>
      </w:pPr>
      <w:r>
        <w:t xml:space="preserve">The </w:t>
      </w:r>
      <w:proofErr w:type="spellStart"/>
      <w:r>
        <w:t>ams</w:t>
      </w:r>
      <w:proofErr w:type="spellEnd"/>
      <w:r>
        <w:t xml:space="preserve"> IAQ-CORE P sensor (</w:t>
      </w:r>
      <w:r>
        <w:fldChar w:fldCharType="begin"/>
      </w:r>
      <w:r>
        <w:instrText xml:space="preserve"> REF _Ref512699832 \h </w:instrText>
      </w:r>
      <w:r w:rsidR="000075F8">
        <w:instrText xml:space="preserve"> \* MERGEFORMAT </w:instrText>
      </w:r>
      <w:r>
        <w:fldChar w:fldCharType="separate"/>
      </w:r>
      <w:r>
        <w:t xml:space="preserve">Appendix </w:t>
      </w:r>
      <w:r>
        <w:rPr>
          <w:noProof/>
        </w:rPr>
        <w:t>C</w:t>
      </w:r>
      <w:r>
        <w:fldChar w:fldCharType="end"/>
      </w:r>
      <w:r>
        <w:t>) suited the needs of the project using an I2C bus that was supported by the RPI. The sensor returned a reading of TVOC (Total Volatile Organic Compounds) which are produced from several sources and are hazardous to both the environment and human health. Along with the TVOC reading, a carbon dioxide estimation was made by the sensor and could be returned in the I2C message. This was the sensor that was implemented in the design and implementation.</w:t>
      </w:r>
    </w:p>
    <w:p w14:paraId="37BEA62F" w14:textId="0DDB8B03" w:rsidR="00047EB1" w:rsidRDefault="00047EB1" w:rsidP="000075F8">
      <w:pPr>
        <w:jc w:val="both"/>
      </w:pPr>
    </w:p>
    <w:p w14:paraId="2DA0F49E" w14:textId="4687A352" w:rsidR="00EA2A56" w:rsidRDefault="00047EB1" w:rsidP="000075F8">
      <w:pPr>
        <w:jc w:val="both"/>
      </w:pPr>
      <w:r>
        <w:t>A GPS was needed</w:t>
      </w:r>
      <w:r w:rsidR="008A33EE">
        <w:t xml:space="preserve">, this was an easy decision as the GPS modules would do the same task. The deciding factors were to find a GPS module that had a supported protocol on the </w:t>
      </w:r>
      <w:proofErr w:type="spellStart"/>
      <w:r w:rsidR="008A33EE">
        <w:t>RPi</w:t>
      </w:r>
      <w:proofErr w:type="spellEnd"/>
      <w:r w:rsidR="008A33EE">
        <w:t xml:space="preserve"> and that would be easy to wire on a breadboard. The </w:t>
      </w:r>
      <w:proofErr w:type="spellStart"/>
      <w:r w:rsidR="008A33EE">
        <w:t>PmodGPS</w:t>
      </w:r>
      <w:proofErr w:type="spellEnd"/>
      <w:r w:rsidR="008A33EE">
        <w:t xml:space="preserve"> receiver (</w:t>
      </w:r>
      <w:r w:rsidR="00B27172">
        <w:fldChar w:fldCharType="begin"/>
      </w:r>
      <w:r w:rsidR="00B27172">
        <w:instrText xml:space="preserve"> REF _Ref512724061 \h </w:instrText>
      </w:r>
      <w:r w:rsidR="00B27172">
        <w:fldChar w:fldCharType="separate"/>
      </w:r>
      <w:r w:rsidR="00B27172">
        <w:t xml:space="preserve">Appendix </w:t>
      </w:r>
      <w:r w:rsidR="00B27172">
        <w:rPr>
          <w:noProof/>
        </w:rPr>
        <w:t>D</w:t>
      </w:r>
      <w:r w:rsidR="00B27172">
        <w:fldChar w:fldCharType="end"/>
      </w:r>
      <w:r w:rsidR="008A33EE">
        <w:fldChar w:fldCharType="begin"/>
      </w:r>
      <w:r w:rsidR="008A33EE">
        <w:instrText xml:space="preserve"> REF _Ref512700346 \h </w:instrText>
      </w:r>
      <w:r w:rsidR="000075F8">
        <w:instrText xml:space="preserve"> \* MERGEFORMAT </w:instrText>
      </w:r>
      <w:r w:rsidR="008A33EE">
        <w:fldChar w:fldCharType="separate"/>
      </w:r>
      <w:r w:rsidR="008A33EE">
        <w:fldChar w:fldCharType="end"/>
      </w:r>
      <w:r w:rsidR="008A33EE">
        <w:t>) was chosen as it fit these requirements. It uses the UART protocol which is supported by the RPI and is a variation of a serial connection.</w:t>
      </w:r>
    </w:p>
    <w:p w14:paraId="6B6A40B8" w14:textId="4B8144B2" w:rsidR="008A33EE" w:rsidRDefault="008A33EE" w:rsidP="000075F8">
      <w:pPr>
        <w:jc w:val="both"/>
      </w:pPr>
    </w:p>
    <w:p w14:paraId="3935315D" w14:textId="16CFBE3D" w:rsidR="008A33EE" w:rsidRDefault="008A33EE" w:rsidP="000075F8">
      <w:pPr>
        <w:jc w:val="both"/>
      </w:pPr>
      <w:r>
        <w:lastRenderedPageBreak/>
        <w:t xml:space="preserve">Once the components were selected, a diagram was created using </w:t>
      </w:r>
      <w:r w:rsidR="000D3C18">
        <w:t>Fritzing, it is an open source computer aided design software package that allows the design of circuits.</w:t>
      </w:r>
    </w:p>
    <w:p w14:paraId="09CAE859" w14:textId="77777777" w:rsidR="000D3C18" w:rsidRDefault="000D3C18" w:rsidP="000D3C18">
      <w:pPr>
        <w:keepNext/>
        <w:jc w:val="center"/>
      </w:pPr>
      <w:r>
        <w:rPr>
          <w:noProof/>
        </w:rPr>
        <w:drawing>
          <wp:inline distT="0" distB="0" distL="0" distR="0" wp14:anchorId="0B6C62A8" wp14:editId="345CC26C">
            <wp:extent cx="2728569" cy="2420869"/>
            <wp:effectExtent l="0" t="0" r="0" b="0"/>
            <wp:docPr id="11" name="Picture 11" descr="C:\Users\rdm10\Pictures\Raspberry Pi design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m10\Pictures\Raspberry Pi design_b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695"/>
                    <a:stretch/>
                  </pic:blipFill>
                  <pic:spPr bwMode="auto">
                    <a:xfrm>
                      <a:off x="0" y="0"/>
                      <a:ext cx="2737867" cy="2429118"/>
                    </a:xfrm>
                    <a:prstGeom prst="rect">
                      <a:avLst/>
                    </a:prstGeom>
                    <a:noFill/>
                    <a:ln>
                      <a:noFill/>
                    </a:ln>
                    <a:extLst>
                      <a:ext uri="{53640926-AAD7-44D8-BBD7-CCE9431645EC}">
                        <a14:shadowObscured xmlns:a14="http://schemas.microsoft.com/office/drawing/2010/main"/>
                      </a:ext>
                    </a:extLst>
                  </pic:spPr>
                </pic:pic>
              </a:graphicData>
            </a:graphic>
          </wp:inline>
        </w:drawing>
      </w:r>
    </w:p>
    <w:p w14:paraId="3AC1D8B1" w14:textId="4594C6A4" w:rsidR="000D3C18" w:rsidRDefault="000D3C18" w:rsidP="000D3C18">
      <w:pPr>
        <w:pStyle w:val="Caption"/>
        <w:jc w:val="center"/>
      </w:pPr>
      <w:bookmarkStart w:id="29" w:name="_Ref512703072"/>
      <w:r>
        <w:t xml:space="preserve">Figure </w:t>
      </w:r>
      <w:fldSimple w:instr=" SEQ Figure \* ARABIC ">
        <w:r w:rsidR="00EE5489">
          <w:rPr>
            <w:noProof/>
          </w:rPr>
          <w:t>8</w:t>
        </w:r>
      </w:fldSimple>
      <w:bookmarkEnd w:id="29"/>
      <w:r>
        <w:t xml:space="preserve"> - First design of Hardware</w:t>
      </w:r>
    </w:p>
    <w:tbl>
      <w:tblPr>
        <w:tblStyle w:val="TableGrid"/>
        <w:tblpPr w:leftFromText="180" w:rightFromText="180" w:vertAnchor="text" w:tblpXSpec="center" w:tblpY="1"/>
        <w:tblOverlap w:val="never"/>
        <w:tblW w:w="8403" w:type="dxa"/>
        <w:tblLook w:val="04A0" w:firstRow="1" w:lastRow="0" w:firstColumn="1" w:lastColumn="0" w:noHBand="0" w:noVBand="1"/>
      </w:tblPr>
      <w:tblGrid>
        <w:gridCol w:w="1085"/>
        <w:gridCol w:w="1696"/>
        <w:gridCol w:w="5622"/>
      </w:tblGrid>
      <w:tr w:rsidR="000075F8" w14:paraId="2F32BC33" w14:textId="77777777" w:rsidTr="000075F8">
        <w:tc>
          <w:tcPr>
            <w:tcW w:w="1085" w:type="dxa"/>
          </w:tcPr>
          <w:p w14:paraId="279B9731" w14:textId="77777777" w:rsidR="000075F8" w:rsidRDefault="000075F8" w:rsidP="00D91D33">
            <w:pPr>
              <w:jc w:val="center"/>
            </w:pPr>
            <w:r>
              <w:t>RPI Pin</w:t>
            </w:r>
          </w:p>
        </w:tc>
        <w:tc>
          <w:tcPr>
            <w:tcW w:w="1696" w:type="dxa"/>
          </w:tcPr>
          <w:p w14:paraId="17040826" w14:textId="77777777" w:rsidR="000075F8" w:rsidRDefault="000075F8" w:rsidP="00D91D33">
            <w:pPr>
              <w:jc w:val="center"/>
            </w:pPr>
            <w:r>
              <w:t>GPIO number</w:t>
            </w:r>
          </w:p>
        </w:tc>
        <w:tc>
          <w:tcPr>
            <w:tcW w:w="5622" w:type="dxa"/>
          </w:tcPr>
          <w:p w14:paraId="10B94903" w14:textId="77777777" w:rsidR="000075F8" w:rsidRDefault="000075F8" w:rsidP="00D91D33">
            <w:pPr>
              <w:jc w:val="center"/>
            </w:pPr>
            <w:r>
              <w:t>Use</w:t>
            </w:r>
          </w:p>
        </w:tc>
      </w:tr>
      <w:tr w:rsidR="000075F8" w14:paraId="1DD47AFF" w14:textId="77777777" w:rsidTr="000075F8">
        <w:tc>
          <w:tcPr>
            <w:tcW w:w="1085" w:type="dxa"/>
          </w:tcPr>
          <w:p w14:paraId="486ACEA3" w14:textId="77777777" w:rsidR="000075F8" w:rsidRDefault="000075F8" w:rsidP="00D91D33">
            <w:pPr>
              <w:jc w:val="center"/>
            </w:pPr>
            <w:r>
              <w:t>1</w:t>
            </w:r>
          </w:p>
        </w:tc>
        <w:tc>
          <w:tcPr>
            <w:tcW w:w="1696" w:type="dxa"/>
          </w:tcPr>
          <w:p w14:paraId="44862273" w14:textId="77777777" w:rsidR="000075F8" w:rsidRDefault="000075F8" w:rsidP="00D91D33">
            <w:pPr>
              <w:jc w:val="center"/>
            </w:pPr>
            <w:r>
              <w:t>-</w:t>
            </w:r>
          </w:p>
        </w:tc>
        <w:tc>
          <w:tcPr>
            <w:tcW w:w="5622" w:type="dxa"/>
          </w:tcPr>
          <w:p w14:paraId="68E46A72" w14:textId="77777777" w:rsidR="000075F8" w:rsidRDefault="000075F8" w:rsidP="00D91D33">
            <w:pPr>
              <w:jc w:val="both"/>
            </w:pPr>
            <w:r>
              <w:t>3.3v power used for the Air Quality Sensor and GPS.</w:t>
            </w:r>
          </w:p>
        </w:tc>
      </w:tr>
      <w:tr w:rsidR="000075F8" w14:paraId="32A6299B" w14:textId="77777777" w:rsidTr="000075F8">
        <w:tc>
          <w:tcPr>
            <w:tcW w:w="1085" w:type="dxa"/>
          </w:tcPr>
          <w:p w14:paraId="7B7F4B78" w14:textId="77777777" w:rsidR="000075F8" w:rsidRDefault="000075F8" w:rsidP="00D91D33">
            <w:pPr>
              <w:jc w:val="center"/>
            </w:pPr>
            <w:r>
              <w:t>3</w:t>
            </w:r>
          </w:p>
        </w:tc>
        <w:tc>
          <w:tcPr>
            <w:tcW w:w="1696" w:type="dxa"/>
          </w:tcPr>
          <w:p w14:paraId="5D7F3BB2" w14:textId="77777777" w:rsidR="000075F8" w:rsidRDefault="000075F8" w:rsidP="00D91D33">
            <w:pPr>
              <w:jc w:val="center"/>
            </w:pPr>
            <w:r>
              <w:t>2</w:t>
            </w:r>
          </w:p>
        </w:tc>
        <w:tc>
          <w:tcPr>
            <w:tcW w:w="5622" w:type="dxa"/>
          </w:tcPr>
          <w:p w14:paraId="7521F44D" w14:textId="77777777" w:rsidR="000075F8" w:rsidRDefault="000075F8" w:rsidP="00D91D33">
            <w:pPr>
              <w:jc w:val="both"/>
            </w:pPr>
            <w:r>
              <w:t>I2C data bus connected to the Air Quality Sensor.</w:t>
            </w:r>
          </w:p>
        </w:tc>
      </w:tr>
      <w:tr w:rsidR="000075F8" w14:paraId="5CF96B55" w14:textId="77777777" w:rsidTr="000075F8">
        <w:tc>
          <w:tcPr>
            <w:tcW w:w="1085" w:type="dxa"/>
          </w:tcPr>
          <w:p w14:paraId="2B96EE0F" w14:textId="77777777" w:rsidR="000075F8" w:rsidRDefault="000075F8" w:rsidP="00D91D33">
            <w:pPr>
              <w:jc w:val="center"/>
            </w:pPr>
            <w:r>
              <w:t>5</w:t>
            </w:r>
          </w:p>
        </w:tc>
        <w:tc>
          <w:tcPr>
            <w:tcW w:w="1696" w:type="dxa"/>
          </w:tcPr>
          <w:p w14:paraId="58378B9E" w14:textId="77777777" w:rsidR="000075F8" w:rsidRDefault="000075F8" w:rsidP="00D91D33">
            <w:pPr>
              <w:jc w:val="center"/>
            </w:pPr>
            <w:r>
              <w:t>3</w:t>
            </w:r>
          </w:p>
        </w:tc>
        <w:tc>
          <w:tcPr>
            <w:tcW w:w="5622" w:type="dxa"/>
          </w:tcPr>
          <w:p w14:paraId="65F401E4" w14:textId="77777777" w:rsidR="000075F8" w:rsidRDefault="000075F8" w:rsidP="00D91D33">
            <w:pPr>
              <w:jc w:val="both"/>
            </w:pPr>
            <w:r>
              <w:t>I2C clock connected to the Air Quality Sensor.</w:t>
            </w:r>
          </w:p>
        </w:tc>
      </w:tr>
      <w:tr w:rsidR="000075F8" w14:paraId="48255EE7" w14:textId="77777777" w:rsidTr="000075F8">
        <w:tc>
          <w:tcPr>
            <w:tcW w:w="1085" w:type="dxa"/>
          </w:tcPr>
          <w:p w14:paraId="67977E1C" w14:textId="77777777" w:rsidR="000075F8" w:rsidRDefault="000075F8" w:rsidP="00D91D33">
            <w:pPr>
              <w:jc w:val="center"/>
            </w:pPr>
            <w:r>
              <w:t>6</w:t>
            </w:r>
          </w:p>
        </w:tc>
        <w:tc>
          <w:tcPr>
            <w:tcW w:w="1696" w:type="dxa"/>
          </w:tcPr>
          <w:p w14:paraId="39CDD708" w14:textId="77777777" w:rsidR="000075F8" w:rsidRDefault="000075F8" w:rsidP="00D91D33">
            <w:pPr>
              <w:jc w:val="center"/>
            </w:pPr>
            <w:r>
              <w:t>-</w:t>
            </w:r>
          </w:p>
        </w:tc>
        <w:tc>
          <w:tcPr>
            <w:tcW w:w="5622" w:type="dxa"/>
          </w:tcPr>
          <w:p w14:paraId="28BF2619" w14:textId="77777777" w:rsidR="000075F8" w:rsidRDefault="000075F8" w:rsidP="00D91D33">
            <w:pPr>
              <w:jc w:val="both"/>
            </w:pPr>
            <w:r>
              <w:t>GND used for 0v for both components.</w:t>
            </w:r>
          </w:p>
        </w:tc>
      </w:tr>
      <w:tr w:rsidR="000075F8" w14:paraId="418C44E3" w14:textId="77777777" w:rsidTr="000075F8">
        <w:tc>
          <w:tcPr>
            <w:tcW w:w="1085" w:type="dxa"/>
          </w:tcPr>
          <w:p w14:paraId="5CB6AB3E" w14:textId="77777777" w:rsidR="000075F8" w:rsidRDefault="000075F8" w:rsidP="00D91D33">
            <w:pPr>
              <w:jc w:val="center"/>
            </w:pPr>
            <w:r>
              <w:t>8</w:t>
            </w:r>
          </w:p>
        </w:tc>
        <w:tc>
          <w:tcPr>
            <w:tcW w:w="1696" w:type="dxa"/>
          </w:tcPr>
          <w:p w14:paraId="66D455DE" w14:textId="77777777" w:rsidR="000075F8" w:rsidRDefault="000075F8" w:rsidP="00D91D33">
            <w:pPr>
              <w:jc w:val="center"/>
            </w:pPr>
            <w:r>
              <w:t>UART0 TX</w:t>
            </w:r>
          </w:p>
        </w:tc>
        <w:tc>
          <w:tcPr>
            <w:tcW w:w="5622" w:type="dxa"/>
          </w:tcPr>
          <w:p w14:paraId="7AEF1883" w14:textId="77777777" w:rsidR="000075F8" w:rsidRDefault="000075F8" w:rsidP="00D91D33">
            <w:pPr>
              <w:jc w:val="both"/>
            </w:pPr>
            <w:r>
              <w:t>The transmit serial line connected to the receive line on the GPS.</w:t>
            </w:r>
          </w:p>
        </w:tc>
      </w:tr>
      <w:tr w:rsidR="000075F8" w14:paraId="099F927B" w14:textId="77777777" w:rsidTr="000075F8">
        <w:tc>
          <w:tcPr>
            <w:tcW w:w="1085" w:type="dxa"/>
          </w:tcPr>
          <w:p w14:paraId="3D3B9680" w14:textId="77777777" w:rsidR="000075F8" w:rsidRDefault="000075F8" w:rsidP="00D91D33">
            <w:pPr>
              <w:jc w:val="center"/>
            </w:pPr>
            <w:r>
              <w:t>10</w:t>
            </w:r>
          </w:p>
        </w:tc>
        <w:tc>
          <w:tcPr>
            <w:tcW w:w="1696" w:type="dxa"/>
          </w:tcPr>
          <w:p w14:paraId="320984C4" w14:textId="77777777" w:rsidR="000075F8" w:rsidRDefault="000075F8" w:rsidP="00D91D33">
            <w:pPr>
              <w:jc w:val="center"/>
            </w:pPr>
            <w:r>
              <w:t>UART0 RX</w:t>
            </w:r>
          </w:p>
        </w:tc>
        <w:tc>
          <w:tcPr>
            <w:tcW w:w="5622" w:type="dxa"/>
          </w:tcPr>
          <w:p w14:paraId="32372BFF" w14:textId="77777777" w:rsidR="000075F8" w:rsidRDefault="000075F8" w:rsidP="00D91D33">
            <w:pPr>
              <w:jc w:val="both"/>
            </w:pPr>
            <w:r>
              <w:t xml:space="preserve">The </w:t>
            </w:r>
            <w:proofErr w:type="spellStart"/>
            <w:r>
              <w:t>recieve</w:t>
            </w:r>
            <w:proofErr w:type="spellEnd"/>
            <w:r>
              <w:t xml:space="preserve"> serial line connected to the transmit line on the GPS.</w:t>
            </w:r>
          </w:p>
        </w:tc>
      </w:tr>
      <w:tr w:rsidR="000075F8" w14:paraId="5267137F" w14:textId="77777777" w:rsidTr="000075F8">
        <w:tc>
          <w:tcPr>
            <w:tcW w:w="1085" w:type="dxa"/>
          </w:tcPr>
          <w:p w14:paraId="49C33F0A" w14:textId="77777777" w:rsidR="000075F8" w:rsidRDefault="000075F8" w:rsidP="00D91D33">
            <w:pPr>
              <w:jc w:val="center"/>
            </w:pPr>
            <w:r>
              <w:t>12</w:t>
            </w:r>
          </w:p>
        </w:tc>
        <w:tc>
          <w:tcPr>
            <w:tcW w:w="1696" w:type="dxa"/>
          </w:tcPr>
          <w:p w14:paraId="625651F9" w14:textId="77777777" w:rsidR="000075F8" w:rsidRDefault="000075F8" w:rsidP="00D91D33">
            <w:pPr>
              <w:jc w:val="center"/>
            </w:pPr>
            <w:r>
              <w:t>18</w:t>
            </w:r>
          </w:p>
        </w:tc>
        <w:tc>
          <w:tcPr>
            <w:tcW w:w="5622" w:type="dxa"/>
          </w:tcPr>
          <w:p w14:paraId="2493BA84" w14:textId="77777777" w:rsidR="000075F8" w:rsidRDefault="000075F8" w:rsidP="000075F8">
            <w:pPr>
              <w:keepNext/>
              <w:jc w:val="both"/>
            </w:pPr>
            <w:r>
              <w:t>General output connected to the reset pin on the GPS.</w:t>
            </w:r>
          </w:p>
        </w:tc>
      </w:tr>
    </w:tbl>
    <w:p w14:paraId="5948B0FE" w14:textId="47F49DC2" w:rsidR="000075F8" w:rsidRDefault="000075F8" w:rsidP="000075F8">
      <w:pPr>
        <w:pStyle w:val="Caption"/>
        <w:framePr w:hSpace="180" w:wrap="around" w:vAnchor="text" w:hAnchor="text" w:xAlign="center" w:y="1"/>
        <w:suppressOverlap/>
      </w:pPr>
      <w:bookmarkStart w:id="30" w:name="_Ref512703086"/>
      <w:r>
        <w:t xml:space="preserve">Figure </w:t>
      </w:r>
      <w:fldSimple w:instr=" SEQ Figure \* ARABIC ">
        <w:r w:rsidR="00EE5489">
          <w:rPr>
            <w:noProof/>
          </w:rPr>
          <w:t>9</w:t>
        </w:r>
      </w:fldSimple>
      <w:bookmarkEnd w:id="30"/>
      <w:r>
        <w:t xml:space="preserve"> - RPI </w:t>
      </w:r>
      <w:r w:rsidR="00D91D33">
        <w:t>Pinouts</w:t>
      </w:r>
    </w:p>
    <w:p w14:paraId="11D1B650" w14:textId="77777777" w:rsidR="000075F8" w:rsidRPr="000075F8" w:rsidRDefault="000075F8" w:rsidP="000075F8"/>
    <w:p w14:paraId="2AF87023" w14:textId="77777777" w:rsidR="000075F8" w:rsidRDefault="000075F8" w:rsidP="000D3C18"/>
    <w:p w14:paraId="56618844" w14:textId="0CAC0128" w:rsidR="000D3C18" w:rsidRDefault="00AD24F0" w:rsidP="000075F8">
      <w:pPr>
        <w:jc w:val="both"/>
      </w:pPr>
      <w:r>
        <w:fldChar w:fldCharType="begin"/>
      </w:r>
      <w:r>
        <w:instrText xml:space="preserve"> REF _Ref512703072 \h </w:instrText>
      </w:r>
      <w:r>
        <w:fldChar w:fldCharType="separate"/>
      </w:r>
      <w:r w:rsidR="007D4718">
        <w:t xml:space="preserve">Figure </w:t>
      </w:r>
      <w:r w:rsidR="007D4718">
        <w:rPr>
          <w:noProof/>
        </w:rPr>
        <w:t>8</w:t>
      </w:r>
      <w:r>
        <w:fldChar w:fldCharType="end"/>
      </w:r>
      <w:r>
        <w:t xml:space="preserve"> </w:t>
      </w:r>
      <w:r w:rsidR="000D3C18">
        <w:t>shows the first design that was created for the hardware. It consists of the use of the serial and I2C dedicated pins.</w:t>
      </w:r>
      <w:r w:rsidR="000075F8">
        <w:t xml:space="preserve"> </w:t>
      </w:r>
      <w:r>
        <w:fldChar w:fldCharType="begin"/>
      </w:r>
      <w:r>
        <w:instrText xml:space="preserve"> REF _Ref512703086 \h </w:instrText>
      </w:r>
      <w:r>
        <w:fldChar w:fldCharType="separate"/>
      </w:r>
      <w:r w:rsidR="007D4718">
        <w:t xml:space="preserve">Figure </w:t>
      </w:r>
      <w:r w:rsidR="007D4718">
        <w:rPr>
          <w:noProof/>
        </w:rPr>
        <w:t>9</w:t>
      </w:r>
      <w:r>
        <w:fldChar w:fldCharType="end"/>
      </w:r>
      <w:r>
        <w:t xml:space="preserve"> </w:t>
      </w:r>
      <w:r w:rsidR="000075F8">
        <w:t xml:space="preserve">details the use of each pin on the </w:t>
      </w:r>
      <w:proofErr w:type="spellStart"/>
      <w:r w:rsidR="000075F8">
        <w:t>RPi</w:t>
      </w:r>
      <w:proofErr w:type="spellEnd"/>
      <w:r w:rsidR="000075F8">
        <w:t xml:space="preserve"> and </w:t>
      </w:r>
      <w:proofErr w:type="spellStart"/>
      <w:r w:rsidR="000075F8">
        <w:t>it’s</w:t>
      </w:r>
      <w:proofErr w:type="spellEnd"/>
      <w:r w:rsidR="000075F8">
        <w:t xml:space="preserve"> use. This was the design when development first began bus it was soon realised that this would not work and the design for the monitoring system hardware would be changed.</w:t>
      </w:r>
    </w:p>
    <w:p w14:paraId="7E5AF917" w14:textId="39C4CCAB" w:rsidR="000075F8" w:rsidRDefault="000075F8" w:rsidP="000075F8">
      <w:pPr>
        <w:jc w:val="both"/>
      </w:pPr>
    </w:p>
    <w:p w14:paraId="3A3FC5D7" w14:textId="004F5474" w:rsidR="000075F8" w:rsidRDefault="000075F8" w:rsidP="000075F8">
      <w:pPr>
        <w:jc w:val="both"/>
      </w:pPr>
    </w:p>
    <w:p w14:paraId="2DBF36D1" w14:textId="77777777" w:rsidR="000075F8" w:rsidRDefault="000075F8" w:rsidP="000075F8">
      <w:pPr>
        <w:keepNext/>
        <w:jc w:val="center"/>
      </w:pPr>
      <w:r>
        <w:rPr>
          <w:noProof/>
        </w:rPr>
        <w:lastRenderedPageBreak/>
        <w:drawing>
          <wp:inline distT="0" distB="0" distL="0" distR="0" wp14:anchorId="6505A2BF" wp14:editId="1D363FF7">
            <wp:extent cx="2013945" cy="2719449"/>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8573" cy="2725698"/>
                    </a:xfrm>
                    <a:prstGeom prst="rect">
                      <a:avLst/>
                    </a:prstGeom>
                    <a:noFill/>
                    <a:ln>
                      <a:noFill/>
                    </a:ln>
                  </pic:spPr>
                </pic:pic>
              </a:graphicData>
            </a:graphic>
          </wp:inline>
        </w:drawing>
      </w:r>
    </w:p>
    <w:p w14:paraId="3CA1649D" w14:textId="79D4A5C6" w:rsidR="00D91D33" w:rsidRDefault="000075F8" w:rsidP="00D91D33">
      <w:pPr>
        <w:pStyle w:val="Caption"/>
        <w:jc w:val="center"/>
        <w:rPr>
          <w:noProof/>
        </w:rPr>
      </w:pPr>
      <w:bookmarkStart w:id="31" w:name="_Ref512703095"/>
      <w:r>
        <w:t xml:space="preserve">Figure </w:t>
      </w:r>
      <w:fldSimple w:instr=" SEQ Figure \* ARABIC ">
        <w:r w:rsidR="00EE5489">
          <w:rPr>
            <w:noProof/>
          </w:rPr>
          <w:t>10</w:t>
        </w:r>
      </w:fldSimple>
      <w:bookmarkEnd w:id="31"/>
      <w:r>
        <w:rPr>
          <w:noProof/>
        </w:rPr>
        <w:t xml:space="preserve"> - Final design for the Hardwar</w:t>
      </w:r>
      <w:r w:rsidR="00D91D33">
        <w:rPr>
          <w:noProof/>
        </w:rPr>
        <w:t>e</w:t>
      </w:r>
    </w:p>
    <w:p w14:paraId="7ABC7E79" w14:textId="77777777" w:rsidR="00D91D33" w:rsidRPr="00D91D33" w:rsidRDefault="00D91D33" w:rsidP="00D91D33"/>
    <w:tbl>
      <w:tblPr>
        <w:tblStyle w:val="TableGrid"/>
        <w:tblpPr w:leftFromText="180" w:rightFromText="180" w:vertAnchor="text" w:tblpXSpec="center" w:tblpY="1"/>
        <w:tblOverlap w:val="never"/>
        <w:tblW w:w="8403" w:type="dxa"/>
        <w:tblLook w:val="04A0" w:firstRow="1" w:lastRow="0" w:firstColumn="1" w:lastColumn="0" w:noHBand="0" w:noVBand="1"/>
      </w:tblPr>
      <w:tblGrid>
        <w:gridCol w:w="1085"/>
        <w:gridCol w:w="1696"/>
        <w:gridCol w:w="5622"/>
      </w:tblGrid>
      <w:tr w:rsidR="00D91D33" w14:paraId="5BFD046A" w14:textId="77777777" w:rsidTr="00D91D33">
        <w:tc>
          <w:tcPr>
            <w:tcW w:w="1085" w:type="dxa"/>
          </w:tcPr>
          <w:p w14:paraId="303168D7" w14:textId="77777777" w:rsidR="00D91D33" w:rsidRDefault="00D91D33" w:rsidP="00D91D33">
            <w:pPr>
              <w:jc w:val="center"/>
            </w:pPr>
            <w:bookmarkStart w:id="32" w:name="_Hlk512706828"/>
            <w:r>
              <w:t>RPI Pin</w:t>
            </w:r>
          </w:p>
        </w:tc>
        <w:tc>
          <w:tcPr>
            <w:tcW w:w="1696" w:type="dxa"/>
          </w:tcPr>
          <w:p w14:paraId="728FDDB0" w14:textId="77777777" w:rsidR="00D91D33" w:rsidRDefault="00D91D33" w:rsidP="00D91D33">
            <w:pPr>
              <w:jc w:val="center"/>
            </w:pPr>
            <w:r>
              <w:t>GPIO number</w:t>
            </w:r>
          </w:p>
        </w:tc>
        <w:tc>
          <w:tcPr>
            <w:tcW w:w="5622" w:type="dxa"/>
          </w:tcPr>
          <w:p w14:paraId="1438A41F" w14:textId="77777777" w:rsidR="00D91D33" w:rsidRDefault="00D91D33" w:rsidP="00D91D33">
            <w:pPr>
              <w:jc w:val="center"/>
            </w:pPr>
            <w:r>
              <w:t>Use</w:t>
            </w:r>
          </w:p>
        </w:tc>
      </w:tr>
      <w:tr w:rsidR="00D91D33" w14:paraId="59BB789A" w14:textId="77777777" w:rsidTr="00D91D33">
        <w:tc>
          <w:tcPr>
            <w:tcW w:w="1085" w:type="dxa"/>
          </w:tcPr>
          <w:p w14:paraId="149F3778" w14:textId="77777777" w:rsidR="00D91D33" w:rsidRDefault="00D91D33" w:rsidP="00D91D33">
            <w:pPr>
              <w:jc w:val="center"/>
            </w:pPr>
            <w:r>
              <w:t>1</w:t>
            </w:r>
          </w:p>
        </w:tc>
        <w:tc>
          <w:tcPr>
            <w:tcW w:w="1696" w:type="dxa"/>
          </w:tcPr>
          <w:p w14:paraId="3B1FABB8" w14:textId="77777777" w:rsidR="00D91D33" w:rsidRDefault="00D91D33" w:rsidP="00D91D33">
            <w:pPr>
              <w:jc w:val="center"/>
            </w:pPr>
            <w:r>
              <w:t>-</w:t>
            </w:r>
          </w:p>
        </w:tc>
        <w:tc>
          <w:tcPr>
            <w:tcW w:w="5622" w:type="dxa"/>
          </w:tcPr>
          <w:p w14:paraId="490B835E" w14:textId="77777777" w:rsidR="00D91D33" w:rsidRDefault="00D91D33" w:rsidP="00D91D33">
            <w:pPr>
              <w:jc w:val="both"/>
            </w:pPr>
            <w:r>
              <w:t>3.3v power used for the Air Quality Sensor and GPS.</w:t>
            </w:r>
          </w:p>
        </w:tc>
      </w:tr>
      <w:tr w:rsidR="00D91D33" w14:paraId="733BC766" w14:textId="77777777" w:rsidTr="00D91D33">
        <w:tc>
          <w:tcPr>
            <w:tcW w:w="1085" w:type="dxa"/>
          </w:tcPr>
          <w:p w14:paraId="080E826B" w14:textId="77777777" w:rsidR="00D91D33" w:rsidRDefault="00D91D33" w:rsidP="00D91D33">
            <w:pPr>
              <w:jc w:val="center"/>
            </w:pPr>
            <w:r>
              <w:t>3</w:t>
            </w:r>
          </w:p>
        </w:tc>
        <w:tc>
          <w:tcPr>
            <w:tcW w:w="1696" w:type="dxa"/>
          </w:tcPr>
          <w:p w14:paraId="2FADE783" w14:textId="77777777" w:rsidR="00D91D33" w:rsidRDefault="00D91D33" w:rsidP="00D91D33">
            <w:pPr>
              <w:jc w:val="center"/>
            </w:pPr>
            <w:r>
              <w:t>2</w:t>
            </w:r>
          </w:p>
        </w:tc>
        <w:tc>
          <w:tcPr>
            <w:tcW w:w="5622" w:type="dxa"/>
          </w:tcPr>
          <w:p w14:paraId="3D975F9C" w14:textId="77777777" w:rsidR="00D91D33" w:rsidRDefault="00D91D33" w:rsidP="00D91D33">
            <w:pPr>
              <w:jc w:val="both"/>
            </w:pPr>
            <w:r>
              <w:t>I2C data bus connected to the Air Quality Sensor.</w:t>
            </w:r>
          </w:p>
        </w:tc>
      </w:tr>
      <w:tr w:rsidR="00D91D33" w14:paraId="3EB59C23" w14:textId="77777777" w:rsidTr="00D91D33">
        <w:tc>
          <w:tcPr>
            <w:tcW w:w="1085" w:type="dxa"/>
          </w:tcPr>
          <w:p w14:paraId="575D8B31" w14:textId="77777777" w:rsidR="00D91D33" w:rsidRDefault="00D91D33" w:rsidP="00D91D33">
            <w:pPr>
              <w:jc w:val="center"/>
            </w:pPr>
            <w:r>
              <w:t>5</w:t>
            </w:r>
          </w:p>
        </w:tc>
        <w:tc>
          <w:tcPr>
            <w:tcW w:w="1696" w:type="dxa"/>
          </w:tcPr>
          <w:p w14:paraId="3AB1A973" w14:textId="77777777" w:rsidR="00D91D33" w:rsidRDefault="00D91D33" w:rsidP="00D91D33">
            <w:pPr>
              <w:jc w:val="center"/>
            </w:pPr>
            <w:r>
              <w:t>3</w:t>
            </w:r>
          </w:p>
        </w:tc>
        <w:tc>
          <w:tcPr>
            <w:tcW w:w="5622" w:type="dxa"/>
          </w:tcPr>
          <w:p w14:paraId="4CBE61AA" w14:textId="77777777" w:rsidR="00D91D33" w:rsidRDefault="00D91D33" w:rsidP="00D91D33">
            <w:pPr>
              <w:jc w:val="both"/>
            </w:pPr>
            <w:r>
              <w:t>I2C clock connected to the Air Quality Sensor.</w:t>
            </w:r>
          </w:p>
        </w:tc>
      </w:tr>
      <w:tr w:rsidR="00D91D33" w14:paraId="0451E963" w14:textId="77777777" w:rsidTr="00D91D33">
        <w:tc>
          <w:tcPr>
            <w:tcW w:w="1085" w:type="dxa"/>
          </w:tcPr>
          <w:p w14:paraId="70256E3D" w14:textId="77777777" w:rsidR="00D91D33" w:rsidRDefault="00D91D33" w:rsidP="00D91D33">
            <w:pPr>
              <w:jc w:val="center"/>
            </w:pPr>
            <w:r>
              <w:t>8</w:t>
            </w:r>
          </w:p>
        </w:tc>
        <w:tc>
          <w:tcPr>
            <w:tcW w:w="1696" w:type="dxa"/>
          </w:tcPr>
          <w:p w14:paraId="67030EF9" w14:textId="77777777" w:rsidR="00D91D33" w:rsidRDefault="00D91D33" w:rsidP="00D91D33">
            <w:pPr>
              <w:jc w:val="center"/>
            </w:pPr>
            <w:r>
              <w:t>UART0 TX</w:t>
            </w:r>
          </w:p>
        </w:tc>
        <w:tc>
          <w:tcPr>
            <w:tcW w:w="5622" w:type="dxa"/>
          </w:tcPr>
          <w:p w14:paraId="7B624730" w14:textId="77777777" w:rsidR="00D91D33" w:rsidRDefault="00D91D33" w:rsidP="00D91D33">
            <w:pPr>
              <w:jc w:val="both"/>
            </w:pPr>
            <w:r>
              <w:t>The transmit serial line connected to the receive line on the GPS.</w:t>
            </w:r>
          </w:p>
        </w:tc>
      </w:tr>
      <w:tr w:rsidR="00632569" w14:paraId="1530A480" w14:textId="77777777" w:rsidTr="00D91D33">
        <w:tc>
          <w:tcPr>
            <w:tcW w:w="1085" w:type="dxa"/>
          </w:tcPr>
          <w:p w14:paraId="0822C6AD" w14:textId="7C713FC5" w:rsidR="00632569" w:rsidRDefault="00632569" w:rsidP="00632569">
            <w:pPr>
              <w:jc w:val="center"/>
            </w:pPr>
            <w:r>
              <w:t>9</w:t>
            </w:r>
          </w:p>
        </w:tc>
        <w:tc>
          <w:tcPr>
            <w:tcW w:w="1696" w:type="dxa"/>
          </w:tcPr>
          <w:p w14:paraId="392C8EB3" w14:textId="5A32ADFF" w:rsidR="00632569" w:rsidRDefault="00632569" w:rsidP="00632569">
            <w:pPr>
              <w:jc w:val="center"/>
            </w:pPr>
            <w:r>
              <w:t>-</w:t>
            </w:r>
          </w:p>
        </w:tc>
        <w:tc>
          <w:tcPr>
            <w:tcW w:w="5622" w:type="dxa"/>
          </w:tcPr>
          <w:p w14:paraId="7D6B372D" w14:textId="6549FF81" w:rsidR="00632569" w:rsidRDefault="00632569" w:rsidP="00632569">
            <w:pPr>
              <w:jc w:val="both"/>
            </w:pPr>
            <w:r>
              <w:t>GND used for 0v for both components.</w:t>
            </w:r>
          </w:p>
        </w:tc>
      </w:tr>
      <w:tr w:rsidR="00632569" w14:paraId="4989F729" w14:textId="77777777" w:rsidTr="00D91D33">
        <w:tc>
          <w:tcPr>
            <w:tcW w:w="1085" w:type="dxa"/>
          </w:tcPr>
          <w:p w14:paraId="557332A3" w14:textId="77777777" w:rsidR="00632569" w:rsidRDefault="00632569" w:rsidP="00632569">
            <w:pPr>
              <w:jc w:val="center"/>
            </w:pPr>
            <w:r>
              <w:t>10</w:t>
            </w:r>
          </w:p>
        </w:tc>
        <w:tc>
          <w:tcPr>
            <w:tcW w:w="1696" w:type="dxa"/>
          </w:tcPr>
          <w:p w14:paraId="3F6A6F7B" w14:textId="77777777" w:rsidR="00632569" w:rsidRDefault="00632569" w:rsidP="00632569">
            <w:pPr>
              <w:jc w:val="center"/>
            </w:pPr>
            <w:r>
              <w:t>UART0 RX</w:t>
            </w:r>
          </w:p>
        </w:tc>
        <w:tc>
          <w:tcPr>
            <w:tcW w:w="5622" w:type="dxa"/>
          </w:tcPr>
          <w:p w14:paraId="71439A79" w14:textId="77777777" w:rsidR="00632569" w:rsidRDefault="00632569" w:rsidP="00632569">
            <w:pPr>
              <w:jc w:val="both"/>
            </w:pPr>
            <w:r>
              <w:t xml:space="preserve">The </w:t>
            </w:r>
            <w:proofErr w:type="spellStart"/>
            <w:r>
              <w:t>recieve</w:t>
            </w:r>
            <w:proofErr w:type="spellEnd"/>
            <w:r>
              <w:t xml:space="preserve"> serial line connected to the transmit line on the GPS.</w:t>
            </w:r>
          </w:p>
        </w:tc>
      </w:tr>
      <w:tr w:rsidR="00632569" w14:paraId="64B42FD4" w14:textId="77777777" w:rsidTr="00D91D33">
        <w:tc>
          <w:tcPr>
            <w:tcW w:w="1085" w:type="dxa"/>
          </w:tcPr>
          <w:p w14:paraId="3456725D" w14:textId="00CA2C17" w:rsidR="00632569" w:rsidRDefault="00632569" w:rsidP="00632569">
            <w:pPr>
              <w:jc w:val="center"/>
            </w:pPr>
            <w:r>
              <w:t>18</w:t>
            </w:r>
          </w:p>
        </w:tc>
        <w:tc>
          <w:tcPr>
            <w:tcW w:w="1696" w:type="dxa"/>
          </w:tcPr>
          <w:p w14:paraId="736E1D84" w14:textId="5AA9A9BE" w:rsidR="00632569" w:rsidRDefault="00632569" w:rsidP="00632569">
            <w:pPr>
              <w:jc w:val="center"/>
            </w:pPr>
            <w:r>
              <w:t>24</w:t>
            </w:r>
          </w:p>
        </w:tc>
        <w:tc>
          <w:tcPr>
            <w:tcW w:w="5622" w:type="dxa"/>
          </w:tcPr>
          <w:p w14:paraId="626F58F2" w14:textId="12832DC9" w:rsidR="00632569" w:rsidRDefault="00632569" w:rsidP="00632569">
            <w:pPr>
              <w:jc w:val="both"/>
            </w:pPr>
            <w:r>
              <w:t>General output used to flash LED, this will show what state the data logger is currently in.</w:t>
            </w:r>
          </w:p>
        </w:tc>
      </w:tr>
    </w:tbl>
    <w:bookmarkEnd w:id="32"/>
    <w:p w14:paraId="07ABDF31" w14:textId="69DA5E5E" w:rsidR="00D91D33" w:rsidRDefault="00D91D33" w:rsidP="00D91D33">
      <w:pPr>
        <w:pStyle w:val="Caption"/>
        <w:framePr w:hSpace="180" w:wrap="around" w:vAnchor="text" w:hAnchor="text" w:xAlign="center" w:y="1"/>
        <w:suppressOverlap/>
      </w:pPr>
      <w:r>
        <w:t xml:space="preserve">Figure </w:t>
      </w:r>
      <w:fldSimple w:instr=" SEQ Figure \* ARABIC ">
        <w:r w:rsidR="00EE5489">
          <w:rPr>
            <w:noProof/>
          </w:rPr>
          <w:t>11</w:t>
        </w:r>
      </w:fldSimple>
      <w:r>
        <w:t xml:space="preserve"> – Final RPI Pinout </w:t>
      </w:r>
    </w:p>
    <w:p w14:paraId="7C31ABB7" w14:textId="77777777" w:rsidR="00632569" w:rsidRPr="00D91D33" w:rsidRDefault="00632569" w:rsidP="00D91D33"/>
    <w:p w14:paraId="5EBCC2CB" w14:textId="77777777" w:rsidR="000075F8" w:rsidRDefault="000075F8" w:rsidP="000D3C18"/>
    <w:p w14:paraId="6B22F208" w14:textId="7912C8B1" w:rsidR="00D91D33" w:rsidRDefault="00AD24F0" w:rsidP="00EE5489">
      <w:pPr>
        <w:jc w:val="both"/>
      </w:pPr>
      <w:r>
        <w:fldChar w:fldCharType="begin"/>
      </w:r>
      <w:r>
        <w:instrText xml:space="preserve"> REF _Ref512703095 \h </w:instrText>
      </w:r>
      <w:r>
        <w:fldChar w:fldCharType="separate"/>
      </w:r>
      <w:r w:rsidR="007D4718">
        <w:t xml:space="preserve">Figure </w:t>
      </w:r>
      <w:r w:rsidR="007D4718">
        <w:rPr>
          <w:noProof/>
        </w:rPr>
        <w:t>10</w:t>
      </w:r>
      <w:r>
        <w:fldChar w:fldCharType="end"/>
      </w:r>
      <w:r>
        <w:t xml:space="preserve"> shows the final design for the hardware. The </w:t>
      </w:r>
      <w:r w:rsidR="00F76106">
        <w:t xml:space="preserve">changes made </w:t>
      </w:r>
      <w:r w:rsidR="00ED3D37">
        <w:t>to the I2C were to include a pull-up resistor on the clock and data bus. This is necessary for I2C as the interface can pull the signal low but can not drive it high</w:t>
      </w:r>
      <w:r w:rsidR="00D91D33">
        <w:t>, the pull-up resistors are used to restore the signal to high when there is no low signal.</w:t>
      </w:r>
    </w:p>
    <w:p w14:paraId="542D2A04" w14:textId="77777777" w:rsidR="00D91D33" w:rsidRDefault="00D91D33" w:rsidP="00EE5489">
      <w:pPr>
        <w:jc w:val="both"/>
      </w:pPr>
    </w:p>
    <w:p w14:paraId="12D5125D" w14:textId="6BCECC8C" w:rsidR="00EA2A56" w:rsidRDefault="00D91D33" w:rsidP="00EE5489">
      <w:pPr>
        <w:jc w:val="both"/>
      </w:pPr>
      <w:r>
        <w:t>The reset pin on the GPS was disconnected as it was never used within the implementation.</w:t>
      </w:r>
      <w:r w:rsidR="00632569">
        <w:t xml:space="preserve"> The GPIO output has been moved to pin 18 and will control an LED to signal the user what</w:t>
      </w:r>
      <w:r w:rsidR="00EE5489">
        <w:t xml:space="preserve"> </w:t>
      </w:r>
      <w:r w:rsidR="00632569">
        <w:t xml:space="preserve">state the </w:t>
      </w:r>
      <w:r w:rsidR="000A0100">
        <w:t>data logger is currently in</w:t>
      </w:r>
      <w:r w:rsidR="00EE5489">
        <w:t>.</w:t>
      </w:r>
      <w:r w:rsidR="000075F8">
        <w:br w:type="textWrapping" w:clear="all"/>
      </w:r>
    </w:p>
    <w:p w14:paraId="488C72BD" w14:textId="68D74649" w:rsidR="00632569" w:rsidRDefault="000A0100" w:rsidP="000A0100">
      <w:pPr>
        <w:pStyle w:val="Heading2"/>
      </w:pPr>
      <w:bookmarkStart w:id="33" w:name="_Toc512723994"/>
      <w:r>
        <w:t>Monitoring Software Design</w:t>
      </w:r>
      <w:bookmarkEnd w:id="33"/>
    </w:p>
    <w:p w14:paraId="7207843F" w14:textId="3EE05654" w:rsidR="003F1BFF" w:rsidRDefault="000A0100" w:rsidP="00EE5489">
      <w:pPr>
        <w:jc w:val="both"/>
      </w:pPr>
      <w:r>
        <w:t xml:space="preserve">The </w:t>
      </w:r>
      <w:r w:rsidR="00797398">
        <w:t>software for m</w:t>
      </w:r>
      <w:r>
        <w:t xml:space="preserve">onitoring is split into two parts. The data logging which consists of retrieving data from the GPS and air quality sensor </w:t>
      </w:r>
      <w:r w:rsidR="00847B80">
        <w:t xml:space="preserve">then writing it to file </w:t>
      </w:r>
      <w:r>
        <w:t>and the uploading of data collected by the logger to the MySQL server.</w:t>
      </w:r>
    </w:p>
    <w:p w14:paraId="07C771C4" w14:textId="77777777" w:rsidR="003F1BFF" w:rsidRDefault="003F1BFF" w:rsidP="000A0100"/>
    <w:p w14:paraId="1F46AED4" w14:textId="16A8F910" w:rsidR="003F1BFF" w:rsidRDefault="0065298C" w:rsidP="003F1BFF">
      <w:pPr>
        <w:keepNext/>
        <w:jc w:val="center"/>
      </w:pPr>
      <w:r>
        <w:rPr>
          <w:noProof/>
        </w:rPr>
        <w:lastRenderedPageBreak/>
        <w:drawing>
          <wp:inline distT="0" distB="0" distL="0" distR="0" wp14:anchorId="6B67982D" wp14:editId="0045ED7D">
            <wp:extent cx="3336925" cy="2482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925" cy="2482215"/>
                    </a:xfrm>
                    <a:prstGeom prst="rect">
                      <a:avLst/>
                    </a:prstGeom>
                    <a:noFill/>
                    <a:ln>
                      <a:noFill/>
                    </a:ln>
                  </pic:spPr>
                </pic:pic>
              </a:graphicData>
            </a:graphic>
          </wp:inline>
        </w:drawing>
      </w:r>
    </w:p>
    <w:p w14:paraId="286CD125" w14:textId="5E1D3CA3" w:rsidR="000A0100" w:rsidRDefault="003F1BFF" w:rsidP="003F1BFF">
      <w:pPr>
        <w:pStyle w:val="Caption"/>
        <w:jc w:val="center"/>
      </w:pPr>
      <w:bookmarkStart w:id="34" w:name="_Ref512710176"/>
      <w:r>
        <w:t xml:space="preserve">Figure </w:t>
      </w:r>
      <w:fldSimple w:instr=" SEQ Figure \* ARABIC ">
        <w:r w:rsidR="00EE5489">
          <w:rPr>
            <w:noProof/>
          </w:rPr>
          <w:t>12</w:t>
        </w:r>
      </w:fldSimple>
      <w:bookmarkEnd w:id="34"/>
      <w:r>
        <w:t xml:space="preserve"> - RPI Overall Software Design</w:t>
      </w:r>
    </w:p>
    <w:p w14:paraId="70D92F54" w14:textId="02987426" w:rsidR="000A0100" w:rsidRDefault="00797398" w:rsidP="00EE5489">
      <w:pPr>
        <w:jc w:val="both"/>
      </w:pPr>
      <w:r>
        <w:t>The language chosen to develop the software for the monitoring system was python, this was due to its vastly available libraries, functionality with hardware and online support. As the operating system on the RPI will be a distribution of Linux, python could be easily installed</w:t>
      </w:r>
      <w:r w:rsidR="0065298C">
        <w:t xml:space="preserve">. The python files would be created in a directory of the default user with a secure password, the default user is Pi. </w:t>
      </w:r>
      <w:r w:rsidR="000F0A11">
        <w:t>The style of programming would be procedurally, python allows multiple programming styles, but procedurally programming favours iteration, which both files were predicted to use most of the time.</w:t>
      </w:r>
    </w:p>
    <w:p w14:paraId="5446507E" w14:textId="47609057" w:rsidR="0065298C" w:rsidRDefault="0065298C" w:rsidP="000A0100"/>
    <w:p w14:paraId="23201DAE" w14:textId="0B9059D3" w:rsidR="002F2BE6" w:rsidRDefault="0065298C" w:rsidP="00EE5489">
      <w:pPr>
        <w:jc w:val="both"/>
      </w:pPr>
      <w:r>
        <w:t xml:space="preserve">As shown in </w:t>
      </w:r>
      <w:r>
        <w:fldChar w:fldCharType="begin"/>
      </w:r>
      <w:r>
        <w:instrText xml:space="preserve"> REF _Ref512710176 \h </w:instrText>
      </w:r>
      <w:r>
        <w:fldChar w:fldCharType="separate"/>
      </w:r>
      <w:r>
        <w:t xml:space="preserve">Figure </w:t>
      </w:r>
      <w:r>
        <w:rPr>
          <w:noProof/>
        </w:rPr>
        <w:t>11</w:t>
      </w:r>
      <w:r>
        <w:fldChar w:fldCharType="end"/>
      </w:r>
      <w:r>
        <w:t xml:space="preserve"> the data logger python script would take readings from the GPS and air quality sensor. These readings would be passed to the OS from the RPI hardware. This data would then be stored onto the local directory of the Pi user. The upload file will be </w:t>
      </w:r>
      <w:r w:rsidR="002F2BE6">
        <w:t>run on occasion</w:t>
      </w:r>
      <w:r>
        <w:t xml:space="preserve"> to check if a connection has been successful to the MySQL server. </w:t>
      </w:r>
      <w:r w:rsidR="002F2BE6">
        <w:t>If a connection to the server is a success, then uploading should begin. Once a file has been uploaded to the server then it should be removed from the RPI.</w:t>
      </w:r>
    </w:p>
    <w:p w14:paraId="3BD2AEEC" w14:textId="78A842DD" w:rsidR="00DE76C7" w:rsidRDefault="00DE76C7" w:rsidP="000A0100"/>
    <w:p w14:paraId="1100EDB5" w14:textId="77777777" w:rsidR="001839D2" w:rsidRDefault="001839D2" w:rsidP="001839D2">
      <w:pPr>
        <w:keepNext/>
        <w:jc w:val="center"/>
      </w:pPr>
      <w:r>
        <w:rPr>
          <w:noProof/>
        </w:rPr>
        <w:drawing>
          <wp:inline distT="0" distB="0" distL="0" distR="0" wp14:anchorId="7C4AFBD3" wp14:editId="1B5D52F1">
            <wp:extent cx="1531620" cy="1306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1620" cy="1306195"/>
                    </a:xfrm>
                    <a:prstGeom prst="rect">
                      <a:avLst/>
                    </a:prstGeom>
                    <a:noFill/>
                    <a:ln>
                      <a:noFill/>
                    </a:ln>
                  </pic:spPr>
                </pic:pic>
              </a:graphicData>
            </a:graphic>
          </wp:inline>
        </w:drawing>
      </w:r>
    </w:p>
    <w:p w14:paraId="6A19FEC9" w14:textId="69A2D313" w:rsidR="00DE76C7" w:rsidRDefault="001839D2" w:rsidP="001839D2">
      <w:pPr>
        <w:pStyle w:val="Caption"/>
        <w:jc w:val="center"/>
      </w:pPr>
      <w:bookmarkStart w:id="35" w:name="_Ref512716653"/>
      <w:r>
        <w:t xml:space="preserve">Figure </w:t>
      </w:r>
      <w:fldSimple w:instr=" SEQ Figure \* ARABIC ">
        <w:r w:rsidR="00EE5489">
          <w:rPr>
            <w:noProof/>
          </w:rPr>
          <w:t>13</w:t>
        </w:r>
      </w:fldSimple>
      <w:bookmarkEnd w:id="35"/>
      <w:r>
        <w:t xml:space="preserve"> - pi user file structure</w:t>
      </w:r>
    </w:p>
    <w:p w14:paraId="7C329D0B" w14:textId="4D1568FC" w:rsidR="001839D2" w:rsidRDefault="00307356" w:rsidP="00EE5489">
      <w:pPr>
        <w:jc w:val="both"/>
      </w:pPr>
      <w:r>
        <w:t xml:space="preserve">The file structure for the pi user is shown in </w:t>
      </w:r>
      <w:r w:rsidR="007D4718">
        <w:fldChar w:fldCharType="begin"/>
      </w:r>
      <w:r w:rsidR="007D4718">
        <w:instrText xml:space="preserve"> REF _Ref512716653 \h </w:instrText>
      </w:r>
      <w:r w:rsidR="007D4718">
        <w:fldChar w:fldCharType="separate"/>
      </w:r>
      <w:r w:rsidR="007D4718">
        <w:t xml:space="preserve">Figure </w:t>
      </w:r>
      <w:r w:rsidR="007D4718">
        <w:rPr>
          <w:noProof/>
        </w:rPr>
        <w:t>12</w:t>
      </w:r>
      <w:r w:rsidR="007D4718">
        <w:fldChar w:fldCharType="end"/>
      </w:r>
      <w:r w:rsidR="007D4718">
        <w:t xml:space="preserve">, this contains the two files needed </w:t>
      </w:r>
      <w:r w:rsidR="009247CF">
        <w:t>to</w:t>
      </w:r>
      <w:r w:rsidR="007D4718">
        <w:t xml:space="preserve"> run the </w:t>
      </w:r>
      <w:r w:rsidR="009247CF">
        <w:t>monitoring system.</w:t>
      </w:r>
      <w:r w:rsidR="00C64A45">
        <w:t xml:space="preserve"> The files are shown to be in the </w:t>
      </w:r>
      <w:r w:rsidR="00705040">
        <w:t>pi users directory.</w:t>
      </w:r>
      <w:r w:rsidR="00C64A45">
        <w:t xml:space="preserve"> </w:t>
      </w:r>
      <w:r w:rsidR="00705040">
        <w:t>The logs folder has been designated for log files for the data logger to store files.</w:t>
      </w:r>
    </w:p>
    <w:p w14:paraId="63B2A10C" w14:textId="6AB7B23E" w:rsidR="006272AE" w:rsidRDefault="006272AE" w:rsidP="001839D2"/>
    <w:p w14:paraId="243DE6DE" w14:textId="7F09EC90" w:rsidR="00705040" w:rsidRDefault="00705040" w:rsidP="001839D2">
      <w:r>
        <w:t xml:space="preserve">The files stored in the logs directory were designed </w:t>
      </w:r>
      <w:r w:rsidR="00885F12">
        <w:t>to</w:t>
      </w:r>
      <w:r>
        <w:t xml:space="preserve"> </w:t>
      </w:r>
      <w:r w:rsidR="00885F12">
        <w:t>use</w:t>
      </w:r>
      <w:r>
        <w:t xml:space="preserve"> </w:t>
      </w:r>
      <w:r w:rsidR="00885F12">
        <w:t>the same attributes</w:t>
      </w:r>
      <w:r>
        <w:t xml:space="preserve"> as the table attributes shown in </w:t>
      </w:r>
      <w:r>
        <w:fldChar w:fldCharType="begin"/>
      </w:r>
      <w:r>
        <w:instrText xml:space="preserve"> REF _Ref512717521 \h </w:instrText>
      </w:r>
      <w:r>
        <w:fldChar w:fldCharType="separate"/>
      </w:r>
      <w:r>
        <w:t xml:space="preserve">Figure </w:t>
      </w:r>
      <w:r>
        <w:rPr>
          <w:noProof/>
        </w:rPr>
        <w:t>7</w:t>
      </w:r>
      <w:r>
        <w:fldChar w:fldCharType="end"/>
      </w:r>
      <w:r w:rsidR="00885F12">
        <w:t>. On the first lone of the log file the attributes were to be listed</w:t>
      </w:r>
      <w:r w:rsidR="00B27172">
        <w:t xml:space="preserve">. The data would then follow in the same order as the attributes on a separate new line each time data was appended to the file. An example of the design of the log file is shown in </w:t>
      </w:r>
      <w:r w:rsidR="00B27172">
        <w:fldChar w:fldCharType="begin"/>
      </w:r>
      <w:r w:rsidR="00B27172">
        <w:instrText xml:space="preserve"> REF _Ref512724075 \h </w:instrText>
      </w:r>
      <w:r w:rsidR="00B27172">
        <w:fldChar w:fldCharType="separate"/>
      </w:r>
      <w:r w:rsidR="00B27172">
        <w:t xml:space="preserve">Appendix </w:t>
      </w:r>
      <w:r w:rsidR="00B27172">
        <w:rPr>
          <w:noProof/>
        </w:rPr>
        <w:t>E</w:t>
      </w:r>
      <w:r w:rsidR="00B27172">
        <w:fldChar w:fldCharType="end"/>
      </w:r>
      <w:r w:rsidR="00B27172">
        <w:t>.</w:t>
      </w:r>
    </w:p>
    <w:p w14:paraId="704547C6" w14:textId="58332C6C" w:rsidR="00885F12" w:rsidRDefault="00B27172" w:rsidP="00EE5489">
      <w:pPr>
        <w:jc w:val="both"/>
      </w:pPr>
      <w:r>
        <w:t>The log file name was designed to be unique, it was to be the exact time and date the file was created to prevent any conflicts. If a file were being written to, it was decided the file name should contain a unique character at the start. This had not been decided at this point.</w:t>
      </w:r>
    </w:p>
    <w:p w14:paraId="74818DC9" w14:textId="44CA3E26" w:rsidR="000A0100" w:rsidRDefault="000A0100" w:rsidP="00EE5489">
      <w:pPr>
        <w:pStyle w:val="Heading3"/>
        <w:jc w:val="both"/>
      </w:pPr>
      <w:bookmarkStart w:id="36" w:name="_Toc512723995"/>
      <w:r>
        <w:lastRenderedPageBreak/>
        <w:t>Data Logging</w:t>
      </w:r>
      <w:r w:rsidR="00AD5B71">
        <w:t xml:space="preserve"> (Data_logger.py)</w:t>
      </w:r>
      <w:r w:rsidR="00DE76C7">
        <w:t xml:space="preserve"> Design</w:t>
      </w:r>
      <w:bookmarkEnd w:id="36"/>
    </w:p>
    <w:p w14:paraId="68F1C308" w14:textId="6F0E460A" w:rsidR="000A0100" w:rsidRDefault="00DE76C7" w:rsidP="00EE5489">
      <w:pPr>
        <w:jc w:val="both"/>
      </w:pPr>
      <w:r>
        <w:t xml:space="preserve">The data logger’s intention is to </w:t>
      </w:r>
      <w:r w:rsidR="009C4D90">
        <w:t>retrieve readings from</w:t>
      </w:r>
      <w:r w:rsidR="00B27172">
        <w:t xml:space="preserve"> the GPS and </w:t>
      </w:r>
      <w:r w:rsidR="009C4D90">
        <w:t>a</w:t>
      </w:r>
      <w:r w:rsidR="00B27172">
        <w:t xml:space="preserve">ir quality sensor </w:t>
      </w:r>
      <w:r w:rsidR="00030D48">
        <w:t xml:space="preserve">write these to logs files. </w:t>
      </w:r>
      <w:r w:rsidR="00EE5489">
        <w:t>The functionality of the python script was not difficult to understand, so it was believed that not many functions would exist in the script.</w:t>
      </w:r>
    </w:p>
    <w:p w14:paraId="11A1D8B5" w14:textId="77777777" w:rsidR="00EE5489" w:rsidRDefault="00EE5489" w:rsidP="000A0100"/>
    <w:p w14:paraId="5C61EED6" w14:textId="1325B5EF" w:rsidR="00EE5489" w:rsidRDefault="000F0A11" w:rsidP="00EE5489">
      <w:pPr>
        <w:keepNext/>
        <w:jc w:val="center"/>
      </w:pPr>
      <w:bookmarkStart w:id="37" w:name="_Toc512723996"/>
      <w:bookmarkEnd w:id="37"/>
      <w:r>
        <w:rPr>
          <w:noProof/>
        </w:rPr>
        <w:drawing>
          <wp:inline distT="0" distB="0" distL="0" distR="0" wp14:anchorId="382C019C" wp14:editId="19775C89">
            <wp:extent cx="2197100" cy="1520190"/>
            <wp:effectExtent l="0" t="0" r="0" b="3810"/>
            <wp:docPr id="14" name="Picture 14" descr="C:\Users\rdm10\Downloads\monitoring design use with draw 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m10\Downloads\monitoring design use with draw io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7100" cy="1520190"/>
                    </a:xfrm>
                    <a:prstGeom prst="rect">
                      <a:avLst/>
                    </a:prstGeom>
                    <a:noFill/>
                    <a:ln>
                      <a:noFill/>
                    </a:ln>
                  </pic:spPr>
                </pic:pic>
              </a:graphicData>
            </a:graphic>
          </wp:inline>
        </w:drawing>
      </w:r>
    </w:p>
    <w:p w14:paraId="132E3FC5" w14:textId="397ED857" w:rsidR="00A11B8A" w:rsidRDefault="00EE5489" w:rsidP="00EE5489">
      <w:pPr>
        <w:pStyle w:val="Caption"/>
        <w:jc w:val="center"/>
      </w:pPr>
      <w:bookmarkStart w:id="38" w:name="_Ref512725624"/>
      <w:r>
        <w:t xml:space="preserve">Figure </w:t>
      </w:r>
      <w:fldSimple w:instr=" SEQ Figure \* ARABIC ">
        <w:r>
          <w:rPr>
            <w:noProof/>
          </w:rPr>
          <w:t>14</w:t>
        </w:r>
      </w:fldSimple>
      <w:bookmarkEnd w:id="38"/>
      <w:r>
        <w:t xml:space="preserve"> - Data_logger.py functions</w:t>
      </w:r>
    </w:p>
    <w:p w14:paraId="523E59A5" w14:textId="0DB96A15" w:rsidR="00EE5489" w:rsidRPr="00EE5489" w:rsidRDefault="000F0A11" w:rsidP="00EE5489">
      <w:pPr>
        <w:jc w:val="both"/>
      </w:pPr>
      <w:r>
        <w:t xml:space="preserve">The functions shown in </w:t>
      </w:r>
      <w:r>
        <w:fldChar w:fldCharType="begin"/>
      </w:r>
      <w:r>
        <w:instrText xml:space="preserve"> REF _Ref512725624 \h </w:instrText>
      </w:r>
      <w:r>
        <w:fldChar w:fldCharType="separate"/>
      </w:r>
      <w:r>
        <w:t xml:space="preserve">Figure </w:t>
      </w:r>
      <w:r>
        <w:rPr>
          <w:noProof/>
        </w:rPr>
        <w:t>14</w:t>
      </w:r>
      <w:r>
        <w:fldChar w:fldCharType="end"/>
      </w:r>
      <w:r>
        <w:t xml:space="preserve"> were expected to provide the required functionality. The "</w:t>
      </w:r>
      <w:proofErr w:type="gramStart"/>
      <w:r>
        <w:t>main(</w:t>
      </w:r>
      <w:proofErr w:type="gramEnd"/>
      <w:r>
        <w:t>)” function would be used to call other functions in the correct order. This meaning the “</w:t>
      </w:r>
      <w:proofErr w:type="spellStart"/>
      <w:r>
        <w:t>create_</w:t>
      </w:r>
      <w:proofErr w:type="gramStart"/>
      <w:r>
        <w:t>file</w:t>
      </w:r>
      <w:proofErr w:type="spellEnd"/>
      <w:r>
        <w:t>(</w:t>
      </w:r>
      <w:proofErr w:type="gramEnd"/>
      <w:r>
        <w:t>)” would be called when creating the file before logging any data. The two functions that would return the required data would then be called, followed by the “</w:t>
      </w:r>
      <w:proofErr w:type="spellStart"/>
      <w:r>
        <w:t>log_</w:t>
      </w:r>
      <w:proofErr w:type="gramStart"/>
      <w:r>
        <w:t>data</w:t>
      </w:r>
      <w:proofErr w:type="spellEnd"/>
      <w:r>
        <w:t>(</w:t>
      </w:r>
      <w:proofErr w:type="gramEnd"/>
      <w:r>
        <w:t>)” function, this would store the data that had been collected.</w:t>
      </w:r>
    </w:p>
    <w:p w14:paraId="4F7772B1" w14:textId="2F42879F" w:rsidR="00EE5489" w:rsidRDefault="00EE5489" w:rsidP="00EE5489">
      <w:pPr>
        <w:jc w:val="center"/>
      </w:pPr>
    </w:p>
    <w:p w14:paraId="26599CF4" w14:textId="77777777" w:rsidR="00EE5489" w:rsidRDefault="00EE5489" w:rsidP="00EE5489">
      <w:pPr>
        <w:jc w:val="center"/>
      </w:pPr>
    </w:p>
    <w:p w14:paraId="25B26E75" w14:textId="77777777" w:rsidR="00EE5489" w:rsidRDefault="00EE5489" w:rsidP="00EE5489">
      <w:pPr>
        <w:jc w:val="both"/>
      </w:pPr>
    </w:p>
    <w:p w14:paraId="70513511" w14:textId="77777777" w:rsidR="00A11B8A" w:rsidRDefault="00A11B8A" w:rsidP="00030D48">
      <w:pPr>
        <w:pStyle w:val="Heading2"/>
      </w:pPr>
      <w:bookmarkStart w:id="39" w:name="_Toc222978600"/>
      <w:bookmarkStart w:id="40" w:name="_Toc512723997"/>
      <w:r>
        <w:t>User Interface Design</w:t>
      </w:r>
      <w:bookmarkEnd w:id="39"/>
      <w:bookmarkEnd w:id="40"/>
      <w:r>
        <w:t xml:space="preserve"> </w:t>
      </w:r>
    </w:p>
    <w:p w14:paraId="766DB878" w14:textId="77777777" w:rsidR="00A11B8A" w:rsidRDefault="00A11B8A" w:rsidP="004C12FA"/>
    <w:p w14:paraId="6A4AD7FD" w14:textId="77777777" w:rsidR="00EA2A56" w:rsidRDefault="00EA2A56" w:rsidP="004C12FA">
      <w:pPr>
        <w:pStyle w:val="Heading2"/>
      </w:pPr>
      <w:bookmarkStart w:id="41" w:name="_Toc222978601"/>
      <w:bookmarkStart w:id="42" w:name="_Toc512723998"/>
      <w:r>
        <w:t>Other Relevant Sections</w:t>
      </w:r>
      <w:bookmarkEnd w:id="41"/>
      <w:bookmarkEnd w:id="42"/>
    </w:p>
    <w:p w14:paraId="544D039D" w14:textId="77777777" w:rsidR="00A11B8A" w:rsidRDefault="00A11B8A" w:rsidP="004C12FA"/>
    <w:p w14:paraId="29907DCC" w14:textId="4C2E15DE" w:rsidR="001F35A4" w:rsidRPr="00102D97" w:rsidRDefault="001F35A4" w:rsidP="004C12FA">
      <w:pPr>
        <w:rPr>
          <w:rFonts w:asciiTheme="majorHAnsi" w:eastAsiaTheme="majorEastAsia" w:hAnsiTheme="majorHAnsi" w:cstheme="majorBidi"/>
          <w:sz w:val="32"/>
          <w:szCs w:val="32"/>
        </w:rPr>
      </w:pPr>
    </w:p>
    <w:p w14:paraId="2736B3D5" w14:textId="77777777" w:rsidR="00806CFF" w:rsidRDefault="00711DBE" w:rsidP="004C12FA">
      <w:pPr>
        <w:pStyle w:val="Heading1"/>
      </w:pPr>
      <w:bookmarkStart w:id="43" w:name="_Toc222978602"/>
      <w:bookmarkStart w:id="44" w:name="_Toc512723999"/>
      <w:commentRangeStart w:id="45"/>
      <w:r>
        <w:t>Implementation</w:t>
      </w:r>
      <w:bookmarkEnd w:id="22"/>
      <w:bookmarkEnd w:id="43"/>
      <w:commentRangeEnd w:id="45"/>
      <w:r w:rsidR="0081726A">
        <w:rPr>
          <w:rStyle w:val="CommentReference"/>
          <w:rFonts w:ascii="Arial" w:eastAsiaTheme="minorEastAsia" w:hAnsi="Arial" w:cs="Arial"/>
          <w:b w:val="0"/>
          <w:bCs w:val="0"/>
        </w:rPr>
        <w:commentReference w:id="45"/>
      </w:r>
      <w:bookmarkEnd w:id="44"/>
    </w:p>
    <w:p w14:paraId="4D627336" w14:textId="46EE7A8F" w:rsidR="001B459E" w:rsidRDefault="001B459E" w:rsidP="00D61D84">
      <w:pPr>
        <w:jc w:val="both"/>
        <w:rPr>
          <w:rFonts w:asciiTheme="majorHAnsi" w:eastAsiaTheme="majorEastAsia" w:hAnsiTheme="majorHAnsi" w:cstheme="majorBidi"/>
          <w:sz w:val="32"/>
          <w:szCs w:val="32"/>
        </w:rPr>
      </w:pPr>
      <w:bookmarkStart w:id="46" w:name="_Toc192777712"/>
      <w:r>
        <w:br w:type="page"/>
      </w:r>
      <w:bookmarkStart w:id="47" w:name="_GoBack"/>
      <w:bookmarkEnd w:id="47"/>
    </w:p>
    <w:p w14:paraId="54EACFE8" w14:textId="77777777" w:rsidR="001F35A4" w:rsidRDefault="001F35A4" w:rsidP="004C12FA"/>
    <w:p w14:paraId="4F36E9B2" w14:textId="77777777" w:rsidR="007A3E41" w:rsidRDefault="00711DBE" w:rsidP="004C12FA">
      <w:pPr>
        <w:pStyle w:val="Heading1"/>
      </w:pPr>
      <w:bookmarkStart w:id="48" w:name="_Toc222978603"/>
      <w:bookmarkStart w:id="49" w:name="_Toc512724000"/>
      <w:commentRangeStart w:id="50"/>
      <w:r>
        <w:t>Testing</w:t>
      </w:r>
      <w:bookmarkEnd w:id="46"/>
      <w:bookmarkEnd w:id="48"/>
      <w:commentRangeEnd w:id="50"/>
      <w:r w:rsidR="0081726A">
        <w:rPr>
          <w:rStyle w:val="CommentReference"/>
          <w:rFonts w:ascii="Arial" w:eastAsiaTheme="minorEastAsia" w:hAnsi="Arial" w:cs="Arial"/>
          <w:b w:val="0"/>
          <w:bCs w:val="0"/>
        </w:rPr>
        <w:commentReference w:id="50"/>
      </w:r>
      <w:bookmarkEnd w:id="49"/>
    </w:p>
    <w:p w14:paraId="59A2E9F4" w14:textId="77777777" w:rsidR="00694611" w:rsidRDefault="00694611" w:rsidP="004C12FA">
      <w:pPr>
        <w:pStyle w:val="Heading2"/>
        <w:rPr>
          <w:lang w:val="en-US"/>
        </w:rPr>
      </w:pPr>
      <w:bookmarkStart w:id="51" w:name="_Toc222978604"/>
      <w:bookmarkStart w:id="52" w:name="_Toc512724001"/>
      <w:r>
        <w:rPr>
          <w:lang w:val="en-US"/>
        </w:rPr>
        <w:t>Overall Approach to Testing</w:t>
      </w:r>
      <w:bookmarkEnd w:id="51"/>
      <w:bookmarkEnd w:id="52"/>
      <w:r>
        <w:rPr>
          <w:lang w:val="en-US"/>
        </w:rPr>
        <w:t xml:space="preserve"> </w:t>
      </w:r>
    </w:p>
    <w:p w14:paraId="59F62A01" w14:textId="77777777" w:rsidR="00694611" w:rsidRDefault="00694611" w:rsidP="004C12FA">
      <w:pPr>
        <w:rPr>
          <w:lang w:val="en-US"/>
        </w:rPr>
      </w:pPr>
    </w:p>
    <w:p w14:paraId="53B64593" w14:textId="77777777" w:rsidR="00694611" w:rsidRDefault="00694611" w:rsidP="004C12FA">
      <w:pPr>
        <w:pStyle w:val="Heading2"/>
        <w:rPr>
          <w:lang w:val="en-US"/>
        </w:rPr>
      </w:pPr>
      <w:bookmarkStart w:id="53" w:name="_Toc222978605"/>
      <w:bookmarkStart w:id="54" w:name="_Toc512724002"/>
      <w:r>
        <w:rPr>
          <w:lang w:val="en-US"/>
        </w:rPr>
        <w:t>Automated Testing</w:t>
      </w:r>
      <w:bookmarkEnd w:id="53"/>
      <w:bookmarkEnd w:id="54"/>
      <w:r>
        <w:rPr>
          <w:lang w:val="en-US"/>
        </w:rPr>
        <w:t xml:space="preserve"> </w:t>
      </w:r>
    </w:p>
    <w:p w14:paraId="1297F0BF" w14:textId="77777777" w:rsidR="00694611" w:rsidRDefault="00694611" w:rsidP="004C12FA">
      <w:pPr>
        <w:rPr>
          <w:lang w:val="en-US"/>
        </w:rPr>
      </w:pPr>
    </w:p>
    <w:p w14:paraId="69FB88C8" w14:textId="77777777" w:rsidR="00694611" w:rsidRDefault="00694611" w:rsidP="004C12FA">
      <w:pPr>
        <w:pStyle w:val="Heading3"/>
        <w:rPr>
          <w:lang w:val="en-US"/>
        </w:rPr>
      </w:pPr>
      <w:bookmarkStart w:id="55" w:name="_Toc222978606"/>
      <w:bookmarkStart w:id="56" w:name="_Toc512724003"/>
      <w:r>
        <w:rPr>
          <w:lang w:val="en-US"/>
        </w:rPr>
        <w:t>Unit Tests</w:t>
      </w:r>
      <w:bookmarkEnd w:id="55"/>
      <w:bookmarkEnd w:id="56"/>
    </w:p>
    <w:p w14:paraId="71BB3FBD" w14:textId="77777777" w:rsidR="00694611" w:rsidRDefault="00694611" w:rsidP="004C12FA">
      <w:pPr>
        <w:rPr>
          <w:lang w:val="en-US"/>
        </w:rPr>
      </w:pPr>
    </w:p>
    <w:p w14:paraId="378922C2" w14:textId="77777777" w:rsidR="00694611" w:rsidRDefault="00694611" w:rsidP="004C12FA">
      <w:pPr>
        <w:pStyle w:val="Heading3"/>
        <w:rPr>
          <w:lang w:val="en-US"/>
        </w:rPr>
      </w:pPr>
      <w:bookmarkStart w:id="57" w:name="_Toc222978607"/>
      <w:bookmarkStart w:id="58" w:name="_Toc512724004"/>
      <w:r>
        <w:rPr>
          <w:lang w:val="en-US"/>
        </w:rPr>
        <w:t>User Interface Testing</w:t>
      </w:r>
      <w:bookmarkEnd w:id="57"/>
      <w:bookmarkEnd w:id="58"/>
      <w:r>
        <w:rPr>
          <w:lang w:val="en-US"/>
        </w:rPr>
        <w:t xml:space="preserve"> </w:t>
      </w:r>
    </w:p>
    <w:p w14:paraId="230731F0" w14:textId="77777777" w:rsidR="00694611" w:rsidRDefault="00694611" w:rsidP="004C12FA">
      <w:pPr>
        <w:rPr>
          <w:lang w:val="en-US"/>
        </w:rPr>
      </w:pPr>
    </w:p>
    <w:p w14:paraId="66138646" w14:textId="77777777" w:rsidR="00694611" w:rsidRDefault="00694611" w:rsidP="004C12FA">
      <w:pPr>
        <w:pStyle w:val="Heading3"/>
        <w:rPr>
          <w:lang w:val="en-US"/>
        </w:rPr>
      </w:pPr>
      <w:bookmarkStart w:id="59" w:name="_Toc222978608"/>
      <w:bookmarkStart w:id="60" w:name="_Toc512724005"/>
      <w:r>
        <w:rPr>
          <w:lang w:val="en-US"/>
        </w:rPr>
        <w:t>Stress Testing</w:t>
      </w:r>
      <w:bookmarkEnd w:id="59"/>
      <w:bookmarkEnd w:id="60"/>
      <w:r>
        <w:rPr>
          <w:lang w:val="en-US"/>
        </w:rPr>
        <w:t xml:space="preserve"> </w:t>
      </w:r>
    </w:p>
    <w:p w14:paraId="16130D37" w14:textId="77777777" w:rsidR="00694611" w:rsidRDefault="00694611" w:rsidP="004C12FA">
      <w:pPr>
        <w:rPr>
          <w:lang w:val="en-US"/>
        </w:rPr>
      </w:pPr>
    </w:p>
    <w:p w14:paraId="73EEAC07" w14:textId="77777777" w:rsidR="00694611" w:rsidRDefault="00694611" w:rsidP="004C12FA">
      <w:pPr>
        <w:pStyle w:val="Heading3"/>
        <w:rPr>
          <w:lang w:val="en-US"/>
        </w:rPr>
      </w:pPr>
      <w:bookmarkStart w:id="61" w:name="_Toc222978609"/>
      <w:bookmarkStart w:id="62" w:name="_Toc512724006"/>
      <w:r>
        <w:rPr>
          <w:lang w:val="en-US"/>
        </w:rPr>
        <w:t>Other Types of Testing</w:t>
      </w:r>
      <w:bookmarkEnd w:id="61"/>
      <w:bookmarkEnd w:id="62"/>
      <w:r>
        <w:rPr>
          <w:lang w:val="en-US"/>
        </w:rPr>
        <w:t xml:space="preserve"> </w:t>
      </w:r>
    </w:p>
    <w:p w14:paraId="264A7976" w14:textId="77777777" w:rsidR="00694611" w:rsidRDefault="00694611" w:rsidP="004C12FA">
      <w:pPr>
        <w:rPr>
          <w:lang w:val="en-US"/>
        </w:rPr>
      </w:pPr>
    </w:p>
    <w:p w14:paraId="12227385" w14:textId="77777777" w:rsidR="00694611" w:rsidRDefault="00694611" w:rsidP="004C12FA">
      <w:pPr>
        <w:pStyle w:val="Heading2"/>
        <w:rPr>
          <w:lang w:val="en-US"/>
        </w:rPr>
      </w:pPr>
      <w:bookmarkStart w:id="63" w:name="_Toc222978610"/>
      <w:bookmarkStart w:id="64" w:name="_Toc512724007"/>
      <w:r>
        <w:rPr>
          <w:lang w:val="en-US"/>
        </w:rPr>
        <w:t>Integration Testing</w:t>
      </w:r>
      <w:bookmarkEnd w:id="63"/>
      <w:bookmarkEnd w:id="64"/>
      <w:r>
        <w:rPr>
          <w:lang w:val="en-US"/>
        </w:rPr>
        <w:t xml:space="preserve"> </w:t>
      </w:r>
    </w:p>
    <w:p w14:paraId="4EB66C03" w14:textId="77777777" w:rsidR="00694611" w:rsidRDefault="00694611" w:rsidP="004C12FA">
      <w:pPr>
        <w:rPr>
          <w:lang w:val="en-US"/>
        </w:rPr>
      </w:pPr>
    </w:p>
    <w:p w14:paraId="475A9FDB" w14:textId="77777777" w:rsidR="00694611" w:rsidRDefault="00694611" w:rsidP="004C12FA">
      <w:pPr>
        <w:pStyle w:val="Heading2"/>
        <w:rPr>
          <w:lang w:val="en-US"/>
        </w:rPr>
      </w:pPr>
      <w:bookmarkStart w:id="65" w:name="_Toc222978611"/>
      <w:bookmarkStart w:id="66" w:name="_Toc512724008"/>
      <w:r>
        <w:rPr>
          <w:lang w:val="en-US"/>
        </w:rPr>
        <w:t>User Testing</w:t>
      </w:r>
      <w:bookmarkEnd w:id="65"/>
      <w:bookmarkEnd w:id="66"/>
    </w:p>
    <w:p w14:paraId="7AB37C8E" w14:textId="77777777" w:rsidR="00462CC0" w:rsidRDefault="001B459E" w:rsidP="004C12FA">
      <w:pPr>
        <w:rPr>
          <w:lang w:val="en-US"/>
        </w:rPr>
      </w:pPr>
      <w:r>
        <w:rPr>
          <w:lang w:val="en-US"/>
        </w:rPr>
        <w:br w:type="page"/>
      </w:r>
    </w:p>
    <w:p w14:paraId="52BE5848" w14:textId="77777777" w:rsidR="001F35A4" w:rsidRDefault="001F35A4" w:rsidP="004C12FA">
      <w:bookmarkStart w:id="67" w:name="_Toc192777716"/>
    </w:p>
    <w:p w14:paraId="6B4DB65E" w14:textId="77777777" w:rsidR="007A3E41" w:rsidRDefault="006C7832" w:rsidP="004C12FA">
      <w:pPr>
        <w:pStyle w:val="Heading1"/>
      </w:pPr>
      <w:bookmarkStart w:id="68" w:name="_Toc222978612"/>
      <w:bookmarkStart w:id="69" w:name="_Toc512724009"/>
      <w:r>
        <w:t xml:space="preserve">Critical </w:t>
      </w:r>
      <w:commentRangeStart w:id="70"/>
      <w:r w:rsidR="00711DBE">
        <w:t>Evaluation</w:t>
      </w:r>
      <w:bookmarkEnd w:id="67"/>
      <w:bookmarkEnd w:id="68"/>
      <w:commentRangeEnd w:id="70"/>
      <w:r w:rsidR="0081726A">
        <w:rPr>
          <w:rStyle w:val="CommentReference"/>
          <w:rFonts w:ascii="Arial" w:eastAsiaTheme="minorEastAsia" w:hAnsi="Arial" w:cs="Arial"/>
          <w:b w:val="0"/>
          <w:bCs w:val="0"/>
        </w:rPr>
        <w:commentReference w:id="70"/>
      </w:r>
      <w:bookmarkEnd w:id="69"/>
    </w:p>
    <w:p w14:paraId="0BC1A408" w14:textId="77777777" w:rsidR="007F42B8" w:rsidRDefault="00711DBE" w:rsidP="004C12FA">
      <w:pPr>
        <w:pStyle w:val="Heading1"/>
      </w:pPr>
      <w:bookmarkStart w:id="71" w:name="_Toc192777717"/>
      <w:bookmarkStart w:id="72" w:name="_Toc222978613"/>
      <w:bookmarkStart w:id="73" w:name="_Toc512724010"/>
      <w:commentRangeStart w:id="74"/>
      <w:r>
        <w:t>Appendices</w:t>
      </w:r>
      <w:bookmarkEnd w:id="71"/>
      <w:bookmarkEnd w:id="72"/>
      <w:commentRangeEnd w:id="74"/>
      <w:r w:rsidR="0081726A">
        <w:rPr>
          <w:rStyle w:val="CommentReference"/>
          <w:rFonts w:ascii="Arial" w:eastAsiaTheme="minorEastAsia" w:hAnsi="Arial" w:cs="Arial"/>
          <w:b w:val="0"/>
          <w:bCs w:val="0"/>
        </w:rPr>
        <w:commentReference w:id="74"/>
      </w:r>
      <w:bookmarkEnd w:id="73"/>
    </w:p>
    <w:p w14:paraId="48A86C38" w14:textId="77777777" w:rsidR="00815F7B" w:rsidRDefault="00815F7B" w:rsidP="00A17F3B">
      <w:pPr>
        <w:jc w:val="both"/>
      </w:pPr>
    </w:p>
    <w:p w14:paraId="004C7CA9" w14:textId="77777777" w:rsidR="00815F7B" w:rsidRDefault="00815F7B" w:rsidP="00815F7B">
      <w:pPr>
        <w:keepNext/>
        <w:jc w:val="both"/>
      </w:pPr>
      <w:r>
        <w:rPr>
          <w:noProof/>
        </w:rPr>
        <w:drawing>
          <wp:inline distT="0" distB="0" distL="0" distR="0" wp14:anchorId="7685FB34" wp14:editId="0D02DEAC">
            <wp:extent cx="5444591" cy="3328416"/>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6610" cy="3360217"/>
                    </a:xfrm>
                    <a:prstGeom prst="rect">
                      <a:avLst/>
                    </a:prstGeom>
                  </pic:spPr>
                </pic:pic>
              </a:graphicData>
            </a:graphic>
          </wp:inline>
        </w:drawing>
      </w:r>
    </w:p>
    <w:p w14:paraId="11570A7B" w14:textId="6813D7CF" w:rsidR="00815F7B" w:rsidRDefault="00815F7B" w:rsidP="00815F7B">
      <w:pPr>
        <w:pStyle w:val="Caption"/>
        <w:jc w:val="center"/>
      </w:pPr>
      <w:bookmarkStart w:id="75" w:name="_Ref512695407"/>
      <w:r>
        <w:t xml:space="preserve">Appendix </w:t>
      </w:r>
      <w:fldSimple w:instr=" SEQ Appendix \* ALPHABETIC ">
        <w:r w:rsidR="00B27172">
          <w:rPr>
            <w:noProof/>
          </w:rPr>
          <w:t>A</w:t>
        </w:r>
      </w:fldSimple>
      <w:bookmarkEnd w:id="75"/>
    </w:p>
    <w:p w14:paraId="5339D52B" w14:textId="77777777" w:rsidR="00394C7D" w:rsidRDefault="00394C7D" w:rsidP="00394C7D">
      <w:pPr>
        <w:keepNext/>
        <w:jc w:val="center"/>
      </w:pPr>
      <w:r>
        <w:rPr>
          <w:noProof/>
        </w:rPr>
        <w:drawing>
          <wp:inline distT="0" distB="0" distL="0" distR="0" wp14:anchorId="42252BCD" wp14:editId="270E1D9B">
            <wp:extent cx="5270500" cy="334327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3343275"/>
                    </a:xfrm>
                    <a:prstGeom prst="rect">
                      <a:avLst/>
                    </a:prstGeom>
                  </pic:spPr>
                </pic:pic>
              </a:graphicData>
            </a:graphic>
          </wp:inline>
        </w:drawing>
      </w:r>
    </w:p>
    <w:p w14:paraId="6CB3BB93" w14:textId="57982688" w:rsidR="00A17F3B" w:rsidRDefault="00394C7D" w:rsidP="00394C7D">
      <w:pPr>
        <w:pStyle w:val="Caption"/>
        <w:jc w:val="center"/>
      </w:pPr>
      <w:bookmarkStart w:id="76" w:name="_Ref512695540"/>
      <w:r>
        <w:t xml:space="preserve">Appendix </w:t>
      </w:r>
      <w:fldSimple w:instr=" SEQ Appendix \* ALPHABETIC ">
        <w:r w:rsidR="00B27172">
          <w:rPr>
            <w:noProof/>
          </w:rPr>
          <w:t>B</w:t>
        </w:r>
      </w:fldSimple>
      <w:bookmarkEnd w:id="76"/>
    </w:p>
    <w:p w14:paraId="462FEA77" w14:textId="4263AFFD" w:rsidR="00394C7D" w:rsidRDefault="00394C7D" w:rsidP="00A17F3B"/>
    <w:p w14:paraId="3B21DCA6" w14:textId="77777777" w:rsidR="00047EB1" w:rsidRDefault="00047EB1" w:rsidP="00047EB1">
      <w:pPr>
        <w:keepNext/>
        <w:jc w:val="center"/>
      </w:pPr>
      <w:r>
        <w:rPr>
          <w:bCs/>
          <w:noProof/>
        </w:rPr>
        <w:lastRenderedPageBreak/>
        <w:drawing>
          <wp:inline distT="0" distB="0" distL="0" distR="0" wp14:anchorId="3C01D682" wp14:editId="2D8F04FB">
            <wp:extent cx="1243965" cy="1356360"/>
            <wp:effectExtent l="0" t="0" r="0" b="0"/>
            <wp:docPr id="10" name="Picture 10" descr="C:\Users\Robert Mouncer\Desktop\R102416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Mouncer\Desktop\R1024163-0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43965" cy="1356360"/>
                    </a:xfrm>
                    <a:prstGeom prst="rect">
                      <a:avLst/>
                    </a:prstGeom>
                    <a:noFill/>
                    <a:ln>
                      <a:noFill/>
                    </a:ln>
                  </pic:spPr>
                </pic:pic>
              </a:graphicData>
            </a:graphic>
          </wp:inline>
        </w:drawing>
      </w:r>
    </w:p>
    <w:p w14:paraId="056352A2" w14:textId="7A50E640" w:rsidR="00047EB1" w:rsidRDefault="00047EB1" w:rsidP="00047EB1">
      <w:pPr>
        <w:pStyle w:val="Caption"/>
        <w:jc w:val="center"/>
      </w:pPr>
      <w:bookmarkStart w:id="77" w:name="_Ref512699832"/>
      <w:r>
        <w:t xml:space="preserve">Appendix </w:t>
      </w:r>
      <w:fldSimple w:instr=" SEQ Appendix \* ALPHABETIC ">
        <w:r w:rsidR="00B27172">
          <w:rPr>
            <w:noProof/>
          </w:rPr>
          <w:t>C</w:t>
        </w:r>
      </w:fldSimple>
      <w:bookmarkEnd w:id="77"/>
    </w:p>
    <w:p w14:paraId="28C9D545" w14:textId="77777777" w:rsidR="00B27172" w:rsidRDefault="008A33EE" w:rsidP="00B27172">
      <w:pPr>
        <w:keepNext/>
        <w:jc w:val="center"/>
      </w:pPr>
      <w:r>
        <w:rPr>
          <w:noProof/>
        </w:rPr>
        <w:drawing>
          <wp:inline distT="0" distB="0" distL="0" distR="0" wp14:anchorId="4FFCF21B" wp14:editId="35E0C65C">
            <wp:extent cx="2656114" cy="2460885"/>
            <wp:effectExtent l="0" t="0" r="0" b="0"/>
            <wp:docPr id="8" name="Picture 8" descr="C:\Users\Robert Mouncer\Desktop\R134645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ert Mouncer\Desktop\R1346455-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6611" cy="2470611"/>
                    </a:xfrm>
                    <a:prstGeom prst="rect">
                      <a:avLst/>
                    </a:prstGeom>
                    <a:noFill/>
                    <a:ln>
                      <a:noFill/>
                    </a:ln>
                  </pic:spPr>
                </pic:pic>
              </a:graphicData>
            </a:graphic>
          </wp:inline>
        </w:drawing>
      </w:r>
    </w:p>
    <w:p w14:paraId="034A108B" w14:textId="4A5EAFB9" w:rsidR="00B27172" w:rsidRDefault="00B27172" w:rsidP="00B27172">
      <w:pPr>
        <w:pStyle w:val="Caption"/>
        <w:jc w:val="center"/>
      </w:pPr>
      <w:bookmarkStart w:id="78" w:name="_Ref512724061"/>
      <w:r>
        <w:t xml:space="preserve">Appendix </w:t>
      </w:r>
      <w:fldSimple w:instr=" SEQ Appendix \* ALPHABETIC ">
        <w:r>
          <w:rPr>
            <w:noProof/>
          </w:rPr>
          <w:t>D</w:t>
        </w:r>
      </w:fldSimple>
      <w:bookmarkEnd w:id="78"/>
    </w:p>
    <w:p w14:paraId="68951E84" w14:textId="77777777" w:rsidR="00B27172" w:rsidRPr="00B27172" w:rsidRDefault="00B27172" w:rsidP="00B27172"/>
    <w:p w14:paraId="1BACB246" w14:textId="3E4E6126" w:rsidR="00B27172" w:rsidRDefault="00B27172" w:rsidP="00B27172"/>
    <w:tbl>
      <w:tblPr>
        <w:tblStyle w:val="TableGrid"/>
        <w:tblW w:w="0" w:type="auto"/>
        <w:jc w:val="center"/>
        <w:tblLook w:val="04A0" w:firstRow="1" w:lastRow="0" w:firstColumn="1" w:lastColumn="0" w:noHBand="0" w:noVBand="1"/>
      </w:tblPr>
      <w:tblGrid>
        <w:gridCol w:w="8290"/>
      </w:tblGrid>
      <w:tr w:rsidR="00B27172" w14:paraId="2BA31BC2" w14:textId="77777777" w:rsidTr="00B27172">
        <w:trPr>
          <w:trHeight w:val="1375"/>
          <w:jc w:val="center"/>
        </w:trPr>
        <w:tc>
          <w:tcPr>
            <w:tcW w:w="8290" w:type="dxa"/>
          </w:tcPr>
          <w:p w14:paraId="7AD38584" w14:textId="5D87AE50" w:rsidR="00B27172" w:rsidRDefault="00B27172" w:rsidP="00B27172">
            <w:proofErr w:type="gramStart"/>
            <w:r>
              <w:t>Timestamp,Latitude</w:t>
            </w:r>
            <w:proofErr w:type="gramEnd"/>
            <w:r>
              <w:t>,Longitude,pos_fix,CO2,TOC</w:t>
            </w:r>
          </w:p>
          <w:p w14:paraId="1FB61975" w14:textId="77777777" w:rsidR="00B27172" w:rsidRDefault="00B27172" w:rsidP="00B27172">
            <w:r>
              <w:t>1234,56.52,254.2,1,255,655</w:t>
            </w:r>
          </w:p>
          <w:p w14:paraId="3DCFCD89" w14:textId="77777777" w:rsidR="00B27172" w:rsidRDefault="00B27172" w:rsidP="00B27172">
            <w:pPr>
              <w:tabs>
                <w:tab w:val="left" w:pos="1103"/>
              </w:tabs>
            </w:pPr>
            <w:r>
              <w:t>1235,56.52,254.2,1,256,664</w:t>
            </w:r>
          </w:p>
          <w:p w14:paraId="33E6D3CC" w14:textId="4E08A29C" w:rsidR="00B27172" w:rsidRDefault="00B27172" w:rsidP="00B27172">
            <w:r>
              <w:t>1236,56.52,254.2,1,255,655</w:t>
            </w:r>
          </w:p>
          <w:p w14:paraId="395818CB" w14:textId="1C930F8A" w:rsidR="00B27172" w:rsidRDefault="00B27172" w:rsidP="00B27172">
            <w:pPr>
              <w:tabs>
                <w:tab w:val="left" w:pos="1103"/>
              </w:tabs>
            </w:pPr>
            <w:r>
              <w:t>1237,56.52,254.2,1,256,664</w:t>
            </w:r>
          </w:p>
          <w:p w14:paraId="3F90A8A8" w14:textId="05AC4B42" w:rsidR="00B27172" w:rsidRDefault="00B27172" w:rsidP="00B27172">
            <w:pPr>
              <w:keepNext/>
              <w:tabs>
                <w:tab w:val="left" w:pos="1103"/>
              </w:tabs>
            </w:pPr>
          </w:p>
        </w:tc>
      </w:tr>
    </w:tbl>
    <w:p w14:paraId="04DC6BA3" w14:textId="58680E89" w:rsidR="00B27172" w:rsidRPr="00B27172" w:rsidRDefault="00B27172" w:rsidP="00B27172">
      <w:pPr>
        <w:pStyle w:val="Caption"/>
        <w:jc w:val="center"/>
      </w:pPr>
      <w:bookmarkStart w:id="79" w:name="_Ref512724075"/>
      <w:r>
        <w:t xml:space="preserve">Appendix </w:t>
      </w:r>
      <w:fldSimple w:instr=" SEQ Appendix \* ALPHABETIC ">
        <w:r>
          <w:rPr>
            <w:noProof/>
          </w:rPr>
          <w:t>E</w:t>
        </w:r>
      </w:fldSimple>
      <w:bookmarkEnd w:id="79"/>
    </w:p>
    <w:p w14:paraId="72E70704" w14:textId="1E78A951" w:rsidR="00B27172" w:rsidRDefault="00B27172" w:rsidP="00B27172"/>
    <w:p w14:paraId="16043F47" w14:textId="77777777" w:rsidR="00B27172" w:rsidRPr="00B27172" w:rsidRDefault="00B27172" w:rsidP="00B27172"/>
    <w:p w14:paraId="3742BF02" w14:textId="77777777" w:rsidR="002B67EA" w:rsidRPr="004F1DC9" w:rsidRDefault="002B67EA" w:rsidP="004C12FA">
      <w:pPr>
        <w:pStyle w:val="AppendixSection"/>
      </w:pPr>
      <w:bookmarkStart w:id="80" w:name="_Toc222978614"/>
      <w:bookmarkStart w:id="81" w:name="_Toc512724011"/>
      <w:r w:rsidRPr="004F1DC9">
        <w:t>Thi</w:t>
      </w:r>
      <w:r w:rsidR="00031FBA" w:rsidRPr="004F1DC9">
        <w:t>rd</w:t>
      </w:r>
      <w:r w:rsidR="00F56705" w:rsidRPr="004F1DC9">
        <w:t>-</w:t>
      </w:r>
      <w:r w:rsidRPr="004F1DC9">
        <w:t>Party Code</w:t>
      </w:r>
      <w:r w:rsidR="0042405C" w:rsidRPr="004F1DC9">
        <w:t xml:space="preserve"> and </w:t>
      </w:r>
      <w:commentRangeStart w:id="82"/>
      <w:r w:rsidR="0042405C" w:rsidRPr="004F1DC9">
        <w:t>Libraries</w:t>
      </w:r>
      <w:bookmarkEnd w:id="80"/>
      <w:commentRangeEnd w:id="82"/>
      <w:r w:rsidR="0081726A">
        <w:rPr>
          <w:rStyle w:val="CommentReference"/>
          <w:rFonts w:ascii="Arial" w:eastAsiaTheme="minorEastAsia" w:hAnsi="Arial" w:cs="Arial"/>
          <w:b w:val="0"/>
          <w:bCs w:val="0"/>
        </w:rPr>
        <w:commentReference w:id="82"/>
      </w:r>
      <w:bookmarkEnd w:id="81"/>
    </w:p>
    <w:p w14:paraId="51138C3B" w14:textId="77777777" w:rsidR="009A54F2" w:rsidRDefault="009A54F2" w:rsidP="009A54F2"/>
    <w:p w14:paraId="75F79FDA" w14:textId="77777777" w:rsidR="00982587" w:rsidRDefault="00982587" w:rsidP="009A54F2"/>
    <w:p w14:paraId="37BC6808" w14:textId="77777777" w:rsidR="005A0731" w:rsidRDefault="005A0731" w:rsidP="009A54F2"/>
    <w:p w14:paraId="51EFBBDE" w14:textId="77777777" w:rsidR="009A54F2" w:rsidRDefault="009A54F2" w:rsidP="009A54F2"/>
    <w:p w14:paraId="75071FFE" w14:textId="77777777" w:rsidR="00875F45" w:rsidRDefault="00875F45" w:rsidP="004C12FA">
      <w:pPr>
        <w:rPr>
          <w:rFonts w:asciiTheme="majorHAnsi" w:eastAsiaTheme="majorEastAsia" w:hAnsiTheme="majorHAnsi" w:cstheme="majorBidi"/>
          <w:sz w:val="26"/>
          <w:szCs w:val="26"/>
        </w:rPr>
      </w:pPr>
      <w:r>
        <w:br w:type="page"/>
      </w:r>
    </w:p>
    <w:p w14:paraId="2D634624" w14:textId="77777777" w:rsidR="00D61D84" w:rsidRDefault="00D61D84" w:rsidP="004C12FA">
      <w:pPr>
        <w:pStyle w:val="AppendixSection"/>
      </w:pPr>
      <w:bookmarkStart w:id="83" w:name="_Toc222978615"/>
      <w:bookmarkStart w:id="84" w:name="_Toc512724012"/>
      <w:r w:rsidRPr="00D61D84">
        <w:lastRenderedPageBreak/>
        <w:t xml:space="preserve">Ethics </w:t>
      </w:r>
      <w:commentRangeStart w:id="85"/>
      <w:r w:rsidRPr="00D61D84">
        <w:t>Submission</w:t>
      </w:r>
      <w:commentRangeEnd w:id="85"/>
      <w:r w:rsidR="0081726A">
        <w:rPr>
          <w:rStyle w:val="CommentReference"/>
          <w:rFonts w:ascii="Arial" w:eastAsiaTheme="minorEastAsia" w:hAnsi="Arial" w:cs="Arial"/>
          <w:b w:val="0"/>
          <w:bCs w:val="0"/>
        </w:rPr>
        <w:commentReference w:id="85"/>
      </w:r>
      <w:bookmarkEnd w:id="84"/>
    </w:p>
    <w:p w14:paraId="7B19D2C7" w14:textId="77777777" w:rsidR="002B0070" w:rsidRDefault="002B0070" w:rsidP="004C12FA">
      <w:pPr>
        <w:pStyle w:val="AppendixSection"/>
      </w:pPr>
      <w:bookmarkStart w:id="86" w:name="_Toc512724013"/>
      <w:r>
        <w:t xml:space="preserve">Code </w:t>
      </w:r>
      <w:commentRangeStart w:id="87"/>
      <w:r>
        <w:t>Samples</w:t>
      </w:r>
      <w:bookmarkEnd w:id="83"/>
      <w:commentRangeEnd w:id="87"/>
      <w:r w:rsidR="0081726A">
        <w:rPr>
          <w:rStyle w:val="CommentReference"/>
          <w:rFonts w:ascii="Arial" w:eastAsiaTheme="minorEastAsia" w:hAnsi="Arial" w:cs="Arial"/>
          <w:b w:val="0"/>
          <w:bCs w:val="0"/>
        </w:rPr>
        <w:commentReference w:id="87"/>
      </w:r>
      <w:bookmarkEnd w:id="86"/>
    </w:p>
    <w:p w14:paraId="641B40D6" w14:textId="77777777" w:rsidR="004D45DD" w:rsidRDefault="004D45DD" w:rsidP="004C12FA">
      <w:bookmarkStart w:id="88" w:name="_Toc192777719"/>
    </w:p>
    <w:p w14:paraId="0493479C" w14:textId="77777777" w:rsidR="00B40716" w:rsidRDefault="00711DBE" w:rsidP="00FF6D5D">
      <w:pPr>
        <w:pStyle w:val="Heading1"/>
        <w:numPr>
          <w:ilvl w:val="0"/>
          <w:numId w:val="0"/>
        </w:numPr>
      </w:pPr>
      <w:bookmarkStart w:id="89" w:name="_Toc222978616"/>
      <w:bookmarkStart w:id="90" w:name="_Toc512724014"/>
      <w:r>
        <w:t>Annotated Bibliography</w:t>
      </w:r>
      <w:bookmarkEnd w:id="88"/>
      <w:bookmarkEnd w:id="89"/>
      <w:bookmarkEnd w:id="90"/>
    </w:p>
    <w:p w14:paraId="212ED46F" w14:textId="77777777" w:rsidR="00FF6D5D" w:rsidRPr="00FF6D5D" w:rsidRDefault="00FF6D5D" w:rsidP="00C25B6A">
      <w:pPr>
        <w:pStyle w:val="Heading1"/>
        <w:numPr>
          <w:ilvl w:val="0"/>
          <w:numId w:val="0"/>
        </w:numPr>
      </w:pPr>
    </w:p>
    <w:sectPr w:rsidR="00FF6D5D" w:rsidRPr="00FF6D5D" w:rsidSect="00D61D84">
      <w:headerReference w:type="default" r:id="rId28"/>
      <w:footerReference w:type="default" r:id="rId29"/>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obert David Mouncer [rdm10]" w:date="2018-04-28T16:23:00Z" w:initials="RDM[">
    <w:p w14:paraId="087E16FE" w14:textId="77777777" w:rsidR="009C4D90" w:rsidRPr="0097667B" w:rsidRDefault="009C4D90" w:rsidP="003A64B8">
      <w:pPr>
        <w:jc w:val="both"/>
        <w:rPr>
          <w:color w:val="FF0000"/>
        </w:rPr>
      </w:pPr>
      <w:r>
        <w:rPr>
          <w:rStyle w:val="CommentReference"/>
        </w:rPr>
        <w:annotationRef/>
      </w:r>
      <w:r w:rsidRPr="0097667B">
        <w:rPr>
          <w:color w:val="FF0000"/>
        </w:rPr>
        <w:t xml:space="preserve">This section should discuss your preparation for the project, including background reading, your analysis of the problem and the process or method you have followed to help structure your work.  It is likely that you will reuse part of your outline project specification, but at this point in the project you should have more to talk about. </w:t>
      </w:r>
    </w:p>
    <w:p w14:paraId="6844D155" w14:textId="77777777" w:rsidR="009C4D90" w:rsidRPr="0097667B" w:rsidRDefault="009C4D90" w:rsidP="003A64B8">
      <w:pPr>
        <w:jc w:val="both"/>
        <w:rPr>
          <w:color w:val="FF0000"/>
        </w:rPr>
      </w:pPr>
    </w:p>
    <w:p w14:paraId="331F9986" w14:textId="77777777" w:rsidR="009C4D90" w:rsidRPr="0097667B" w:rsidRDefault="009C4D90" w:rsidP="003A64B8">
      <w:pPr>
        <w:jc w:val="both"/>
        <w:rPr>
          <w:b/>
          <w:color w:val="FF0000"/>
        </w:rPr>
      </w:pPr>
      <w:r w:rsidRPr="0097667B">
        <w:rPr>
          <w:b/>
          <w:color w:val="FF0000"/>
        </w:rPr>
        <w:t xml:space="preserve">Notes: </w:t>
      </w:r>
    </w:p>
    <w:p w14:paraId="5E5175E1" w14:textId="77777777" w:rsidR="009C4D90" w:rsidRPr="0097667B" w:rsidRDefault="009C4D90" w:rsidP="003A64B8">
      <w:pPr>
        <w:pStyle w:val="ListParagraph"/>
        <w:numPr>
          <w:ilvl w:val="0"/>
          <w:numId w:val="6"/>
        </w:numPr>
        <w:spacing w:after="120"/>
        <w:ind w:left="714" w:hanging="357"/>
        <w:contextualSpacing w:val="0"/>
        <w:jc w:val="both"/>
        <w:rPr>
          <w:color w:val="FF0000"/>
        </w:rPr>
      </w:pPr>
      <w:proofErr w:type="gramStart"/>
      <w:r w:rsidRPr="0097667B">
        <w:rPr>
          <w:color w:val="FF0000"/>
        </w:rPr>
        <w:t>All of</w:t>
      </w:r>
      <w:proofErr w:type="gramEnd"/>
      <w:r w:rsidRPr="0097667B">
        <w:rPr>
          <w:color w:val="FF0000"/>
        </w:rPr>
        <w:t xml:space="preserve"> the sections and text in this example are for illustration purposes. The main Chapters are a good starting point, but the content and actual sections that you include are likely to be different.</w:t>
      </w:r>
    </w:p>
    <w:p w14:paraId="76242E86" w14:textId="77777777" w:rsidR="009C4D90" w:rsidRPr="0097667B" w:rsidRDefault="009C4D90" w:rsidP="003A64B8">
      <w:pPr>
        <w:pStyle w:val="ListParagraph"/>
        <w:numPr>
          <w:ilvl w:val="0"/>
          <w:numId w:val="6"/>
        </w:numPr>
        <w:jc w:val="both"/>
        <w:rPr>
          <w:color w:val="FF0000"/>
        </w:rPr>
      </w:pPr>
      <w:r w:rsidRPr="0097667B">
        <w:rPr>
          <w:color w:val="FF0000"/>
        </w:rPr>
        <w:t xml:space="preserve">Look at the document on the MMP: Final Report and Technical Work </w:t>
      </w:r>
      <w:r w:rsidRPr="0097667B">
        <w:rPr>
          <w:color w:val="FF0000"/>
        </w:rPr>
        <w:fldChar w:fldCharType="begin"/>
      </w:r>
      <w:r w:rsidRPr="0097667B">
        <w:rPr>
          <w:color w:val="FF0000"/>
        </w:rPr>
        <w:instrText xml:space="preserve"> REF _Ref480999028 \r \h </w:instrText>
      </w:r>
      <w:r w:rsidRPr="0097667B">
        <w:rPr>
          <w:color w:val="FF0000"/>
        </w:rPr>
      </w:r>
      <w:r w:rsidRPr="0097667B">
        <w:rPr>
          <w:color w:val="FF0000"/>
        </w:rPr>
        <w:fldChar w:fldCharType="separate"/>
      </w:r>
      <w:r w:rsidRPr="0097667B">
        <w:rPr>
          <w:color w:val="FF0000"/>
        </w:rPr>
        <w:t>[7]</w:t>
      </w:r>
      <w:r w:rsidRPr="0097667B">
        <w:rPr>
          <w:color w:val="FF0000"/>
        </w:rPr>
        <w:fldChar w:fldCharType="end"/>
      </w:r>
      <w:r w:rsidRPr="0097667B">
        <w:rPr>
          <w:color w:val="FF0000"/>
        </w:rPr>
        <w:t xml:space="preserve"> for additional guidance. </w:t>
      </w:r>
    </w:p>
    <w:p w14:paraId="6519B932" w14:textId="77777777" w:rsidR="009C4D90" w:rsidRDefault="009C4D90">
      <w:pPr>
        <w:pStyle w:val="CommentText"/>
      </w:pPr>
    </w:p>
  </w:comment>
  <w:comment w:id="6" w:author="Robert David Mouncer [rdm10]" w:date="2018-04-28T16:23:00Z" w:initials="RDM[">
    <w:p w14:paraId="26E2B05F" w14:textId="77777777" w:rsidR="009C4D90" w:rsidRDefault="009C4D90" w:rsidP="003A64B8">
      <w:pPr>
        <w:jc w:val="both"/>
        <w:rPr>
          <w:color w:val="FF0000"/>
        </w:rPr>
      </w:pPr>
      <w:r>
        <w:rPr>
          <w:rStyle w:val="CommentReference"/>
        </w:rPr>
        <w:annotationRef/>
      </w:r>
      <w:r w:rsidRPr="0097667B">
        <w:rPr>
          <w:color w:val="FF0000"/>
        </w:rPr>
        <w:t xml:space="preserve">What was your background preparation for the project? What similar systems did you assess? What was your motivation and interest in this project? </w:t>
      </w:r>
    </w:p>
    <w:p w14:paraId="6194F3FE" w14:textId="77777777" w:rsidR="009C4D90" w:rsidRDefault="009C4D90">
      <w:pPr>
        <w:pStyle w:val="CommentText"/>
      </w:pPr>
    </w:p>
  </w:comment>
  <w:comment w:id="14" w:author="Robert David Mouncer [rdm10]" w:date="2018-04-28T16:23:00Z" w:initials="RDM[">
    <w:p w14:paraId="2A613C0E" w14:textId="77777777" w:rsidR="009C4D90" w:rsidRPr="00423D9D" w:rsidRDefault="009C4D90" w:rsidP="003A64B8">
      <w:pPr>
        <w:jc w:val="both"/>
        <w:rPr>
          <w:color w:val="FF0000"/>
        </w:rPr>
      </w:pPr>
      <w:r>
        <w:rPr>
          <w:rStyle w:val="CommentReference"/>
        </w:rPr>
        <w:annotationRef/>
      </w:r>
      <w:proofErr w:type="gramStart"/>
      <w:r w:rsidRPr="00423D9D">
        <w:rPr>
          <w:color w:val="FF0000"/>
        </w:rPr>
        <w:t>Taking into account</w:t>
      </w:r>
      <w:proofErr w:type="gramEnd"/>
      <w:r w:rsidRPr="00423D9D">
        <w:rPr>
          <w:color w:val="FF0000"/>
        </w:rPr>
        <w:t xml:space="preserve"> the problem and what you learned from the background work, what was your analysis of the problem? How did your analysis help to decompose the problem into the main tasks that you would undertake? Were there alternative approaches? Why did you choose one approach compared to the alternatives? </w:t>
      </w:r>
    </w:p>
    <w:p w14:paraId="6F49A453" w14:textId="77777777" w:rsidR="009C4D90" w:rsidRPr="00423D9D" w:rsidRDefault="009C4D90" w:rsidP="003A64B8">
      <w:pPr>
        <w:jc w:val="both"/>
        <w:rPr>
          <w:color w:val="FF0000"/>
        </w:rPr>
      </w:pPr>
    </w:p>
    <w:p w14:paraId="7731E9AD" w14:textId="77777777" w:rsidR="009C4D90" w:rsidRPr="00423D9D" w:rsidRDefault="009C4D90" w:rsidP="003A64B8">
      <w:pPr>
        <w:jc w:val="both"/>
        <w:rPr>
          <w:color w:val="FF0000"/>
        </w:rPr>
      </w:pPr>
      <w:r w:rsidRPr="00423D9D">
        <w:rPr>
          <w:color w:val="FF0000"/>
        </w:rPr>
        <w:t xml:space="preserve">There should be a clear statement of the objectives of the work, which you will evaluate at the end of the work. </w:t>
      </w:r>
    </w:p>
    <w:p w14:paraId="50DE96D8" w14:textId="77777777" w:rsidR="009C4D90" w:rsidRPr="00423D9D" w:rsidRDefault="009C4D90" w:rsidP="003A64B8">
      <w:pPr>
        <w:jc w:val="both"/>
        <w:rPr>
          <w:color w:val="FF0000"/>
        </w:rPr>
      </w:pPr>
    </w:p>
    <w:p w14:paraId="064DC632" w14:textId="77777777" w:rsidR="009C4D90" w:rsidRPr="00423D9D" w:rsidRDefault="009C4D90" w:rsidP="003A64B8">
      <w:pPr>
        <w:jc w:val="both"/>
        <w:rPr>
          <w:color w:val="FF0000"/>
          <w:lang w:val="en-US"/>
        </w:rPr>
      </w:pPr>
      <w:r w:rsidRPr="00423D9D">
        <w:rPr>
          <w:color w:val="FF0000"/>
          <w:lang w:val="en-US"/>
        </w:rPr>
        <w:t>In most cases, the agreed objectives or requirements will be the result of a compromise between what would ideally have been produced and what was felt to be possible in the time available. A discussion of the process of arriving at the final list is usually appropriate.</w:t>
      </w:r>
    </w:p>
    <w:p w14:paraId="70B92AF4" w14:textId="77777777" w:rsidR="009C4D90" w:rsidRPr="00423D9D" w:rsidRDefault="009C4D90" w:rsidP="003A64B8">
      <w:pPr>
        <w:jc w:val="both"/>
        <w:rPr>
          <w:color w:val="FF0000"/>
          <w:lang w:val="en-US"/>
        </w:rPr>
      </w:pPr>
    </w:p>
    <w:p w14:paraId="0AB1B4BA" w14:textId="77777777" w:rsidR="009C4D90" w:rsidRDefault="009C4D90" w:rsidP="003A64B8">
      <w:pPr>
        <w:jc w:val="both"/>
        <w:rPr>
          <w:color w:val="FF0000"/>
          <w:lang w:val="en-US"/>
        </w:rPr>
      </w:pPr>
      <w:r w:rsidRPr="00423D9D">
        <w:rPr>
          <w:color w:val="FF0000"/>
          <w:lang w:val="en-US"/>
        </w:rPr>
        <w:t>As mentioned in the lectures, think about possible security issues for the project topic. Whilst these might not be relevant for all projects, do consider if there are relevant for your project. Where there are relevant security issues, discuss how they will this affect the work that you are doing. Carry forward this discussion into relevant areas for design, implementation and testing.</w:t>
      </w:r>
    </w:p>
    <w:p w14:paraId="5E6EEE34" w14:textId="77777777" w:rsidR="009C4D90" w:rsidRDefault="009C4D90">
      <w:pPr>
        <w:pStyle w:val="CommentText"/>
      </w:pPr>
    </w:p>
  </w:comment>
  <w:comment w:id="16" w:author="Robert David Mouncer [rdm10]" w:date="2018-04-28T16:22:00Z" w:initials="RDM[">
    <w:p w14:paraId="60B5284A" w14:textId="77777777" w:rsidR="009C4D90" w:rsidRPr="00D87EE7" w:rsidRDefault="009C4D90" w:rsidP="003A64B8">
      <w:pPr>
        <w:jc w:val="both"/>
        <w:rPr>
          <w:color w:val="FF0000"/>
          <w:lang w:val="en-US"/>
        </w:rPr>
      </w:pPr>
      <w:r>
        <w:rPr>
          <w:rStyle w:val="CommentReference"/>
        </w:rPr>
        <w:annotationRef/>
      </w:r>
      <w:r w:rsidRPr="00D87EE7">
        <w:rPr>
          <w:color w:val="FF0000"/>
          <w:lang w:val="en-US"/>
        </w:rPr>
        <w:t xml:space="preserve">You need to describe briefly the life cycle model or research method that you used. You do not need to write about </w:t>
      </w:r>
      <w:proofErr w:type="gramStart"/>
      <w:r w:rsidRPr="00D87EE7">
        <w:rPr>
          <w:color w:val="FF0000"/>
          <w:lang w:val="en-US"/>
        </w:rPr>
        <w:t>all of</w:t>
      </w:r>
      <w:proofErr w:type="gramEnd"/>
      <w:r w:rsidRPr="00D87EE7">
        <w:rPr>
          <w:color w:val="FF0000"/>
          <w:lang w:val="en-US"/>
        </w:rPr>
        <w:t xml:space="preserve"> the different process models that you are aware of. Focus on the process model that you have used. It is possible that you needed to adapt an existing process model to suit your project; clearly identify what you used and how you adapted it for your needs</w:t>
      </w:r>
      <w:r>
        <w:rPr>
          <w:rStyle w:val="CommentReference"/>
        </w:rPr>
        <w:annotationRef/>
      </w:r>
      <w:r w:rsidRPr="00D87EE7">
        <w:rPr>
          <w:color w:val="FF0000"/>
          <w:lang w:val="en-US"/>
        </w:rPr>
        <w:t>.</w:t>
      </w:r>
    </w:p>
    <w:p w14:paraId="20D79233" w14:textId="77777777" w:rsidR="009C4D90" w:rsidRDefault="009C4D90">
      <w:pPr>
        <w:pStyle w:val="CommentText"/>
      </w:pPr>
    </w:p>
  </w:comment>
  <w:comment w:id="20" w:author="Robert David Mouncer [rdm10]" w:date="2018-04-28T16:24:00Z" w:initials="RDM[">
    <w:p w14:paraId="091076E9" w14:textId="77777777" w:rsidR="009C4D90" w:rsidRPr="00D17575" w:rsidRDefault="009C4D90" w:rsidP="003A64B8">
      <w:pPr>
        <w:jc w:val="both"/>
        <w:rPr>
          <w:color w:val="FF0000"/>
          <w:lang w:val="en-US"/>
        </w:rPr>
      </w:pPr>
      <w:r>
        <w:rPr>
          <w:rStyle w:val="CommentReference"/>
        </w:rPr>
        <w:annotationRef/>
      </w:r>
      <w:r w:rsidRPr="00D17575">
        <w:rPr>
          <w:color w:val="FF0000"/>
          <w:lang w:val="en-US"/>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14:paraId="57AE8DF4" w14:textId="77777777" w:rsidR="009C4D90" w:rsidRPr="002C0343" w:rsidRDefault="009C4D90" w:rsidP="003A64B8">
      <w:pPr>
        <w:jc w:val="both"/>
        <w:rPr>
          <w:lang w:val="en-US"/>
        </w:rPr>
      </w:pPr>
    </w:p>
    <w:p w14:paraId="5E88A427" w14:textId="77777777" w:rsidR="009C4D90" w:rsidRPr="003A64B8" w:rsidRDefault="009C4D90" w:rsidP="003A64B8">
      <w:pPr>
        <w:jc w:val="both"/>
        <w:rPr>
          <w:color w:val="FF0000"/>
          <w:lang w:val="en-US"/>
        </w:rPr>
      </w:pPr>
      <w:r w:rsidRPr="003A64B8">
        <w:rPr>
          <w:color w:val="FF0000"/>
          <w:lang w:val="en-US"/>
        </w:rPr>
        <w:t xml:space="preserve">The design should describe what you expected to </w:t>
      </w:r>
      <w:proofErr w:type="gramStart"/>
      <w:r w:rsidRPr="003A64B8">
        <w:rPr>
          <w:color w:val="FF0000"/>
          <w:lang w:val="en-US"/>
        </w:rPr>
        <w:t>do, and</w:t>
      </w:r>
      <w:proofErr w:type="gramEnd"/>
      <w:r w:rsidRPr="003A64B8">
        <w:rPr>
          <w:color w:val="FF0000"/>
          <w:lang w:val="en-US"/>
        </w:rPr>
        <w:t xml:space="preserve"> might also explain areas that you had to revise after some investigation.</w:t>
      </w:r>
    </w:p>
    <w:p w14:paraId="3B0E5631" w14:textId="77777777" w:rsidR="009C4D90" w:rsidRPr="003A64B8" w:rsidRDefault="009C4D90" w:rsidP="003A64B8">
      <w:pPr>
        <w:jc w:val="both"/>
        <w:rPr>
          <w:color w:val="FF0000"/>
          <w:lang w:val="en-US"/>
        </w:rPr>
      </w:pPr>
    </w:p>
    <w:p w14:paraId="300D7077" w14:textId="77777777" w:rsidR="009C4D90" w:rsidRPr="003A64B8" w:rsidRDefault="009C4D90" w:rsidP="003A64B8">
      <w:pPr>
        <w:jc w:val="both"/>
        <w:rPr>
          <w:color w:val="FF0000"/>
          <w:lang w:val="en-US"/>
        </w:rPr>
      </w:pPr>
      <w:r w:rsidRPr="003A64B8">
        <w:rPr>
          <w:color w:val="FF0000"/>
          <w:lang w:val="en-US"/>
        </w:rPr>
        <w:t>Typically, for an object-oriented design, the discussion will focus on the choice of objects and classes and the allocation of methods to classes. The use made of reusable components should be described and their source referenced. Particularly important decisions concerning data structures usually affect the architecture of a system and so should be described here.</w:t>
      </w:r>
    </w:p>
    <w:p w14:paraId="0EA056D5" w14:textId="77777777" w:rsidR="009C4D90" w:rsidRPr="003A64B8" w:rsidRDefault="009C4D90" w:rsidP="003A64B8">
      <w:pPr>
        <w:jc w:val="both"/>
        <w:rPr>
          <w:color w:val="FF0000"/>
          <w:lang w:val="en-US"/>
        </w:rPr>
      </w:pPr>
    </w:p>
    <w:p w14:paraId="382FD570" w14:textId="77777777" w:rsidR="009C4D90" w:rsidRPr="003A64B8" w:rsidRDefault="009C4D90" w:rsidP="003A64B8">
      <w:pPr>
        <w:jc w:val="both"/>
        <w:rPr>
          <w:color w:val="FF0000"/>
          <w:lang w:val="en-US"/>
        </w:rPr>
      </w:pPr>
      <w:r w:rsidRPr="003A64B8">
        <w:rPr>
          <w:color w:val="FF0000"/>
          <w:lang w:val="en-US"/>
        </w:rPr>
        <w:t>How much material you include on detailed design and implementation will depend very much on the nature of the project. It should not be padded out. Think about the significant aspects of your system. For example, describe the design of the user interface if it is a critical aspect of your system, or provide detail about methods and data structures that are not trivial. Do not spend time on long lists of trivial items and repetitive descriptions. If in doubt about what is appropriate, speak to your supervisor.</w:t>
      </w:r>
    </w:p>
    <w:p w14:paraId="1E1BFC09" w14:textId="77777777" w:rsidR="009C4D90" w:rsidRPr="003A64B8" w:rsidRDefault="009C4D90" w:rsidP="003A64B8">
      <w:pPr>
        <w:jc w:val="both"/>
        <w:rPr>
          <w:color w:val="FF0000"/>
        </w:rPr>
      </w:pPr>
      <w:r w:rsidRPr="003A64B8">
        <w:rPr>
          <w:color w:val="FF0000"/>
        </w:rPr>
        <w:t xml:space="preserve"> </w:t>
      </w:r>
    </w:p>
    <w:p w14:paraId="32A0B0A6" w14:textId="77777777" w:rsidR="009C4D90" w:rsidRPr="003A64B8" w:rsidRDefault="009C4D90" w:rsidP="003A64B8">
      <w:pPr>
        <w:jc w:val="both"/>
        <w:rPr>
          <w:color w:val="FF0000"/>
          <w:lang w:val="en-US"/>
        </w:rPr>
      </w:pPr>
      <w:r w:rsidRPr="003A64B8">
        <w:rPr>
          <w:color w:val="FF0000"/>
          <w:lang w:val="en-US"/>
        </w:rPr>
        <w:t>You should also identify any support tools that you used. You should discuss your choice of implementation tools - programming language, compilers, database management system, program development environment, etc.</w:t>
      </w:r>
    </w:p>
    <w:p w14:paraId="59A59FCD" w14:textId="77777777" w:rsidR="009C4D90" w:rsidRPr="003A64B8" w:rsidRDefault="009C4D90" w:rsidP="003A64B8">
      <w:pPr>
        <w:jc w:val="both"/>
        <w:rPr>
          <w:color w:val="FF0000"/>
        </w:rPr>
      </w:pPr>
    </w:p>
    <w:p w14:paraId="41F070F6" w14:textId="77777777" w:rsidR="009C4D90" w:rsidRPr="003A64B8" w:rsidRDefault="009C4D90" w:rsidP="003A64B8">
      <w:pPr>
        <w:jc w:val="both"/>
        <w:rPr>
          <w:color w:val="FF0000"/>
        </w:rPr>
      </w:pPr>
      <w:r w:rsidRPr="003A64B8">
        <w:rPr>
          <w:color w:val="FF0000"/>
        </w:rPr>
        <w:t xml:space="preserve">Some example sub-sections may be as follows, but the specific sections are for you to define. </w:t>
      </w:r>
    </w:p>
    <w:p w14:paraId="402A6003" w14:textId="77777777" w:rsidR="009C4D90" w:rsidRDefault="009C4D90">
      <w:pPr>
        <w:pStyle w:val="CommentText"/>
      </w:pPr>
    </w:p>
  </w:comment>
  <w:comment w:id="45" w:author="Robert David Mouncer [rdm10]" w:date="2018-04-28T20:58:00Z" w:initials="RDM[">
    <w:p w14:paraId="05BE5F81" w14:textId="77777777" w:rsidR="009C4D90" w:rsidRDefault="009C4D90" w:rsidP="0081726A">
      <w:pPr>
        <w:jc w:val="both"/>
        <w:rPr>
          <w:lang w:val="en-US"/>
        </w:rPr>
      </w:pPr>
      <w:r>
        <w:rPr>
          <w:rStyle w:val="CommentReference"/>
        </w:rPr>
        <w:annotationRef/>
      </w:r>
      <w:r w:rsidRPr="00107B2E">
        <w:rPr>
          <w:lang w:val="en-US"/>
        </w:rPr>
        <w:t>The implementation should look at any issues you encountered as you tried to implement your design. During the work, you might have found that elements of your design were unnecessary or overly complex</w:t>
      </w:r>
      <w:r>
        <w:rPr>
          <w:lang w:val="en-US"/>
        </w:rPr>
        <w:t>;</w:t>
      </w:r>
      <w:r w:rsidRPr="00107B2E">
        <w:rPr>
          <w:lang w:val="en-US"/>
        </w:rPr>
        <w:t xml:space="preserve"> perhaps </w:t>
      </w:r>
      <w:proofErr w:type="gramStart"/>
      <w:r w:rsidRPr="00107B2E">
        <w:rPr>
          <w:lang w:val="en-US"/>
        </w:rPr>
        <w:t>third party</w:t>
      </w:r>
      <w:proofErr w:type="gramEnd"/>
      <w:r w:rsidRPr="00107B2E">
        <w:rPr>
          <w:lang w:val="en-US"/>
        </w:rPr>
        <w:t xml:space="preserve"> libraries were available that simplified some of the functions that you intended to implement. If things were easier in some areas, then how did you adapt your project to take account of your findings?</w:t>
      </w:r>
    </w:p>
    <w:p w14:paraId="73629CDF" w14:textId="77777777" w:rsidR="009C4D90" w:rsidRPr="00107B2E" w:rsidRDefault="009C4D90" w:rsidP="0081726A">
      <w:pPr>
        <w:jc w:val="both"/>
        <w:rPr>
          <w:lang w:val="en-US"/>
        </w:rPr>
      </w:pPr>
    </w:p>
    <w:p w14:paraId="2928FC04" w14:textId="77777777" w:rsidR="009C4D90" w:rsidRPr="00107B2E" w:rsidRDefault="009C4D90" w:rsidP="0081726A">
      <w:pPr>
        <w:jc w:val="both"/>
        <w:rPr>
          <w:lang w:val="en-US"/>
        </w:rPr>
      </w:pPr>
      <w:r w:rsidRPr="00107B2E">
        <w:rPr>
          <w:lang w:val="en-US"/>
        </w:rPr>
        <w:t xml:space="preserve">It is more likely that things were more complex than you first thought. </w:t>
      </w:r>
      <w:proofErr w:type="gramStart"/>
      <w:r w:rsidRPr="00107B2E">
        <w:rPr>
          <w:lang w:val="en-US"/>
        </w:rPr>
        <w:t>In particular, were</w:t>
      </w:r>
      <w:proofErr w:type="gramEnd"/>
      <w:r w:rsidRPr="00107B2E">
        <w:rPr>
          <w:lang w:val="en-US"/>
        </w:rPr>
        <w:t xml:space="preserve"> there any problems or difficulties that you found during implementation that you had to address? Did such problems simply delay you or were they more significant? </w:t>
      </w:r>
    </w:p>
    <w:p w14:paraId="2458F99A" w14:textId="77777777" w:rsidR="009C4D90" w:rsidRDefault="009C4D90" w:rsidP="0081726A">
      <w:pPr>
        <w:jc w:val="both"/>
      </w:pPr>
    </w:p>
    <w:p w14:paraId="69A9308D" w14:textId="046C3BC0" w:rsidR="009C4D90" w:rsidRDefault="009C4D90" w:rsidP="0081726A">
      <w:pPr>
        <w:pStyle w:val="CommentText"/>
      </w:pPr>
      <w:r>
        <w:t>You can conclude this section by reviewing the end of the implementation stage against the planned requirements.</w:t>
      </w:r>
    </w:p>
  </w:comment>
  <w:comment w:id="50" w:author="Robert David Mouncer [rdm10]" w:date="2018-04-28T20:59:00Z" w:initials="RDM[">
    <w:p w14:paraId="3439F6C8" w14:textId="77777777" w:rsidR="009C4D90" w:rsidRPr="00DA0529" w:rsidRDefault="009C4D90" w:rsidP="0081726A">
      <w:r>
        <w:rPr>
          <w:rStyle w:val="CommentReference"/>
        </w:rPr>
        <w:annotationRef/>
      </w:r>
      <w:r w:rsidRPr="00DA0529">
        <w:t xml:space="preserve">Detailed descriptions of every test case are </w:t>
      </w:r>
      <w:proofErr w:type="gramStart"/>
      <w:r w:rsidRPr="00DA0529">
        <w:t>definitely not</w:t>
      </w:r>
      <w:proofErr w:type="gramEnd"/>
      <w:r w:rsidRPr="00DA0529">
        <w:t xml:space="preserve"> what is required here. What is important is to show that you adopted a sensible strategy that was, in principle, capable of testing the system adequately even if you did not have the time to test the system fully.</w:t>
      </w:r>
    </w:p>
    <w:p w14:paraId="2EBD3465" w14:textId="77777777" w:rsidR="009C4D90" w:rsidRDefault="009C4D90" w:rsidP="0081726A">
      <w:pPr>
        <w:jc w:val="both"/>
      </w:pPr>
    </w:p>
    <w:p w14:paraId="2B8FC316" w14:textId="77777777" w:rsidR="009C4D90" w:rsidRDefault="009C4D90" w:rsidP="0081726A">
      <w:pPr>
        <w:jc w:val="both"/>
      </w:pPr>
      <w:r w:rsidRPr="00DA0529">
        <w:t>Provide information in the body of your report and the appendix to explain the testing that has been performed. How does this testing address the requirements and design for the project?</w:t>
      </w:r>
    </w:p>
    <w:p w14:paraId="453BE5E7" w14:textId="77777777" w:rsidR="009C4D90" w:rsidRDefault="009C4D90" w:rsidP="0081726A">
      <w:pPr>
        <w:jc w:val="both"/>
      </w:pPr>
    </w:p>
    <w:p w14:paraId="25EFB0A0" w14:textId="77777777" w:rsidR="009C4D90" w:rsidRPr="00DA0529" w:rsidRDefault="009C4D90" w:rsidP="0081726A">
      <w:pPr>
        <w:jc w:val="both"/>
      </w:pPr>
      <w:r w:rsidRPr="00DA0529">
        <w:t>How comprehensive is the testing within the constraints of the project? Are you testing the normal working behaviour? Are you testing the exceptional behaviour, e.g. error conditions? Are you testing security issues if they are relevant for your project?</w:t>
      </w:r>
    </w:p>
    <w:p w14:paraId="7757BE91" w14:textId="77777777" w:rsidR="009C4D90" w:rsidRDefault="009C4D90" w:rsidP="0081726A">
      <w:pPr>
        <w:jc w:val="both"/>
      </w:pPr>
    </w:p>
    <w:p w14:paraId="7C36B5B6" w14:textId="77777777" w:rsidR="009C4D90" w:rsidRPr="00DA0529" w:rsidRDefault="009C4D90" w:rsidP="0081726A">
      <w:pPr>
        <w:jc w:val="both"/>
      </w:pPr>
      <w:r w:rsidRPr="00DA0529">
        <w:t>Have you tested your system on “real users”? For example, if your system is supposed to solve a problem for a business, then it would be appropriate to present your approach to involve</w:t>
      </w:r>
      <w:r>
        <w:t xml:space="preserve"> </w:t>
      </w:r>
      <w:r w:rsidRPr="00DA0529">
        <w:t>the users in the testing process and to record the results that you obtained. Depending on the level of detail, it is likely that you would put any detailed results in an appendix.</w:t>
      </w:r>
    </w:p>
    <w:p w14:paraId="59E5FCD4" w14:textId="77777777" w:rsidR="009C4D90" w:rsidRDefault="009C4D90" w:rsidP="0081726A">
      <w:pPr>
        <w:jc w:val="both"/>
      </w:pPr>
    </w:p>
    <w:p w14:paraId="672138A4" w14:textId="77777777" w:rsidR="009C4D90" w:rsidRDefault="009C4D90" w:rsidP="0081726A">
      <w:pPr>
        <w:jc w:val="both"/>
        <w:rPr>
          <w:lang w:val="en-US"/>
        </w:rPr>
      </w:pPr>
      <w:r w:rsidRPr="00F14324">
        <w:t>The following sections indicate some areas you might include. Other sections may be more appropriate to your project.</w:t>
      </w:r>
      <w:r>
        <w:rPr>
          <w:lang w:val="en-US"/>
        </w:rPr>
        <w:t xml:space="preserve"> </w:t>
      </w:r>
    </w:p>
    <w:p w14:paraId="74BB8604" w14:textId="59114CF9" w:rsidR="009C4D90" w:rsidRDefault="009C4D90">
      <w:pPr>
        <w:pStyle w:val="CommentText"/>
      </w:pPr>
    </w:p>
  </w:comment>
  <w:comment w:id="70" w:author="Robert David Mouncer [rdm10]" w:date="2018-04-28T20:59:00Z" w:initials="RDM[">
    <w:p w14:paraId="6ABC8163" w14:textId="77777777" w:rsidR="009C4D90" w:rsidRDefault="009C4D90" w:rsidP="0081726A">
      <w:pPr>
        <w:jc w:val="both"/>
        <w:rPr>
          <w:lang w:val="en-US"/>
        </w:rPr>
      </w:pPr>
      <w:r>
        <w:rPr>
          <w:rStyle w:val="CommentReference"/>
        </w:rPr>
        <w:annotationRef/>
      </w:r>
      <w:r w:rsidRPr="00AE4F85">
        <w:rPr>
          <w:lang w:val="en-US"/>
        </w:rPr>
        <w:t>Examiners expect to find in your dissertation a section addressing such questions as:</w:t>
      </w:r>
    </w:p>
    <w:p w14:paraId="5CBC9AE4" w14:textId="77777777" w:rsidR="009C4D90" w:rsidRPr="00AE4F85" w:rsidRDefault="009C4D90" w:rsidP="0081726A">
      <w:pPr>
        <w:jc w:val="both"/>
        <w:rPr>
          <w:lang w:val="en-US"/>
        </w:rPr>
      </w:pPr>
    </w:p>
    <w:p w14:paraId="4A8EF432" w14:textId="77777777" w:rsidR="009C4D90" w:rsidRPr="00AE4F85" w:rsidRDefault="009C4D90" w:rsidP="0081726A">
      <w:pPr>
        <w:pStyle w:val="ListParagraph"/>
        <w:numPr>
          <w:ilvl w:val="0"/>
          <w:numId w:val="8"/>
        </w:numPr>
        <w:spacing w:after="120"/>
        <w:ind w:left="714" w:hanging="357"/>
        <w:contextualSpacing w:val="0"/>
        <w:jc w:val="both"/>
        <w:rPr>
          <w:lang w:val="en-US"/>
        </w:rPr>
      </w:pPr>
      <w:r w:rsidRPr="00AE4F85">
        <w:rPr>
          <w:lang w:val="en-US"/>
        </w:rPr>
        <w:t>Were the requi</w:t>
      </w:r>
      <w:r>
        <w:rPr>
          <w:lang w:val="en-US"/>
        </w:rPr>
        <w:t>rements correctly identified?</w:t>
      </w:r>
    </w:p>
    <w:p w14:paraId="693AF40F" w14:textId="77777777" w:rsidR="009C4D90" w:rsidRPr="00AE4F85" w:rsidRDefault="009C4D90" w:rsidP="0081726A">
      <w:pPr>
        <w:pStyle w:val="ListParagraph"/>
        <w:numPr>
          <w:ilvl w:val="0"/>
          <w:numId w:val="8"/>
        </w:numPr>
        <w:spacing w:after="120"/>
        <w:ind w:left="714" w:hanging="357"/>
        <w:contextualSpacing w:val="0"/>
        <w:jc w:val="both"/>
        <w:rPr>
          <w:lang w:val="en-US"/>
        </w:rPr>
      </w:pPr>
      <w:r w:rsidRPr="00AE4F85">
        <w:rPr>
          <w:lang w:val="en-US"/>
        </w:rPr>
        <w:t>Were the design decisions correct?</w:t>
      </w:r>
    </w:p>
    <w:p w14:paraId="15B1D1BF" w14:textId="77777777" w:rsidR="009C4D90" w:rsidRPr="00AE4F85" w:rsidRDefault="009C4D90" w:rsidP="0081726A">
      <w:pPr>
        <w:pStyle w:val="ListParagraph"/>
        <w:numPr>
          <w:ilvl w:val="0"/>
          <w:numId w:val="8"/>
        </w:numPr>
        <w:spacing w:after="120"/>
        <w:ind w:left="714" w:hanging="357"/>
        <w:contextualSpacing w:val="0"/>
        <w:jc w:val="both"/>
        <w:rPr>
          <w:lang w:val="en-US"/>
        </w:rPr>
      </w:pPr>
      <w:r w:rsidRPr="00AE4F85">
        <w:rPr>
          <w:lang w:val="en-US"/>
        </w:rPr>
        <w:t>Could a more suitable set of tools have been chosen?</w:t>
      </w:r>
    </w:p>
    <w:p w14:paraId="61C84E3F" w14:textId="77777777" w:rsidR="009C4D90" w:rsidRPr="00AE4F85" w:rsidRDefault="009C4D90" w:rsidP="0081726A">
      <w:pPr>
        <w:pStyle w:val="ListParagraph"/>
        <w:numPr>
          <w:ilvl w:val="0"/>
          <w:numId w:val="8"/>
        </w:numPr>
        <w:spacing w:after="120"/>
        <w:ind w:left="714" w:hanging="357"/>
        <w:contextualSpacing w:val="0"/>
        <w:jc w:val="both"/>
        <w:rPr>
          <w:lang w:val="en-US"/>
        </w:rPr>
      </w:pPr>
      <w:r w:rsidRPr="00AE4F85">
        <w:rPr>
          <w:lang w:val="en-US"/>
        </w:rPr>
        <w:t xml:space="preserve">How well did the software meet the needs of those who were expecting to use it? </w:t>
      </w:r>
    </w:p>
    <w:p w14:paraId="5C6EBA20" w14:textId="77777777" w:rsidR="009C4D90" w:rsidRDefault="009C4D90" w:rsidP="0081726A">
      <w:pPr>
        <w:pStyle w:val="ListParagraph"/>
        <w:numPr>
          <w:ilvl w:val="0"/>
          <w:numId w:val="8"/>
        </w:numPr>
        <w:spacing w:after="120"/>
        <w:ind w:left="714" w:hanging="357"/>
        <w:contextualSpacing w:val="0"/>
        <w:jc w:val="both"/>
        <w:rPr>
          <w:lang w:val="en-US"/>
        </w:rPr>
      </w:pPr>
      <w:r w:rsidRPr="00AE4F85">
        <w:rPr>
          <w:lang w:val="en-US"/>
        </w:rPr>
        <w:t>How well were a</w:t>
      </w:r>
      <w:r>
        <w:rPr>
          <w:lang w:val="en-US"/>
        </w:rPr>
        <w:t xml:space="preserve">ny other project aims achieved? </w:t>
      </w:r>
    </w:p>
    <w:p w14:paraId="1EE74567" w14:textId="77777777" w:rsidR="009C4D90" w:rsidRPr="00AE4F85" w:rsidRDefault="009C4D90" w:rsidP="0081726A">
      <w:pPr>
        <w:pStyle w:val="ListParagraph"/>
        <w:numPr>
          <w:ilvl w:val="0"/>
          <w:numId w:val="8"/>
        </w:numPr>
        <w:spacing w:after="120"/>
        <w:ind w:left="714" w:hanging="357"/>
        <w:contextualSpacing w:val="0"/>
        <w:jc w:val="both"/>
        <w:rPr>
          <w:lang w:val="en-US"/>
        </w:rPr>
      </w:pPr>
      <w:r w:rsidRPr="00AE4F85">
        <w:rPr>
          <w:lang w:val="en-US"/>
        </w:rPr>
        <w:t>If you were starting again, what would you do differently?</w:t>
      </w:r>
    </w:p>
    <w:p w14:paraId="295E49D9" w14:textId="77777777" w:rsidR="009C4D90" w:rsidRPr="00AE4F85" w:rsidRDefault="009C4D90" w:rsidP="0081726A">
      <w:pPr>
        <w:jc w:val="both"/>
        <w:rPr>
          <w:lang w:val="en-US"/>
        </w:rPr>
      </w:pPr>
    </w:p>
    <w:p w14:paraId="2143E3F9" w14:textId="77777777" w:rsidR="009C4D90" w:rsidRDefault="009C4D90" w:rsidP="0081726A">
      <w:pPr>
        <w:rPr>
          <w:lang w:val="en-US"/>
        </w:rPr>
      </w:pPr>
      <w:r w:rsidRPr="008A7B3C">
        <w:rPr>
          <w:lang w:val="en-US"/>
        </w:rPr>
        <w:t>Other questions can be addresse</w:t>
      </w:r>
      <w:r>
        <w:rPr>
          <w:lang w:val="en-US"/>
        </w:rPr>
        <w:t>d as appropriate for a project.</w:t>
      </w:r>
    </w:p>
    <w:p w14:paraId="448D8EA4" w14:textId="77777777" w:rsidR="009C4D90" w:rsidRPr="00AE4F85" w:rsidRDefault="009C4D90" w:rsidP="0081726A">
      <w:pPr>
        <w:jc w:val="both"/>
        <w:rPr>
          <w:lang w:val="en-US"/>
        </w:rPr>
      </w:pPr>
    </w:p>
    <w:p w14:paraId="05A5F27D" w14:textId="77777777" w:rsidR="009C4D90" w:rsidRDefault="009C4D90" w:rsidP="0081726A">
      <w:pPr>
        <w:jc w:val="both"/>
        <w:rPr>
          <w:lang w:val="en-US"/>
        </w:rPr>
      </w:pPr>
      <w:r w:rsidRPr="00AE4F85">
        <w:rPr>
          <w:lang w:val="en-US"/>
        </w:rPr>
        <w:t xml:space="preserve">Such material is regarded as </w:t>
      </w:r>
      <w:r>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w:t>
      </w:r>
      <w:proofErr w:type="spellStart"/>
      <w:r w:rsidRPr="00AE4F85">
        <w:rPr>
          <w:lang w:val="en-US"/>
        </w:rPr>
        <w:t>honours</w:t>
      </w:r>
      <w:proofErr w:type="spellEnd"/>
      <w:r w:rsidRPr="00AE4F85">
        <w:rPr>
          <w:lang w:val="en-US"/>
        </w:rPr>
        <w:t xml:space="preserve"> degree. </w:t>
      </w:r>
    </w:p>
    <w:p w14:paraId="4A544EC5" w14:textId="77777777" w:rsidR="009C4D90" w:rsidRDefault="009C4D90" w:rsidP="0081726A">
      <w:pPr>
        <w:jc w:val="both"/>
        <w:rPr>
          <w:lang w:val="en-US"/>
        </w:rPr>
      </w:pPr>
    </w:p>
    <w:p w14:paraId="1F5EBF99" w14:textId="77777777" w:rsidR="009C4D90" w:rsidRDefault="009C4D90" w:rsidP="0081726A">
      <w:pPr>
        <w:jc w:val="both"/>
        <w:rPr>
          <w:lang w:val="en-US"/>
        </w:rPr>
      </w:pPr>
      <w:r>
        <w:rPr>
          <w:lang w:val="en-US"/>
        </w:rPr>
        <w:t xml:space="preserve">There will be good things and room for improvement with any project. As you write this section, identify and discuss the parts of the work that went well </w:t>
      </w:r>
      <w:proofErr w:type="gramStart"/>
      <w:r>
        <w:rPr>
          <w:lang w:val="en-US"/>
        </w:rPr>
        <w:t>and also</w:t>
      </w:r>
      <w:proofErr w:type="gramEnd"/>
      <w:r>
        <w:rPr>
          <w:lang w:val="en-US"/>
        </w:rPr>
        <w:t xml:space="preserve"> consider ways in which the work could be improved</w:t>
      </w:r>
      <w:r w:rsidRPr="00AE4F85">
        <w:rPr>
          <w:lang w:val="en-US"/>
        </w:rPr>
        <w:t>.</w:t>
      </w:r>
      <w:r>
        <w:rPr>
          <w:lang w:val="en-US"/>
        </w:rPr>
        <w:t xml:space="preserve"> </w:t>
      </w:r>
    </w:p>
    <w:p w14:paraId="10E916DE" w14:textId="77777777" w:rsidR="009C4D90" w:rsidRPr="00AE4F85" w:rsidRDefault="009C4D90" w:rsidP="0081726A">
      <w:pPr>
        <w:jc w:val="both"/>
        <w:rPr>
          <w:lang w:val="en-US"/>
        </w:rPr>
      </w:pPr>
    </w:p>
    <w:p w14:paraId="591F04A9" w14:textId="77777777" w:rsidR="009C4D90" w:rsidRDefault="009C4D90" w:rsidP="0081726A">
      <w:r w:rsidRPr="00240A9B">
        <w:rPr>
          <w:lang w:val="en-US"/>
        </w:rPr>
        <w:t>In the latter stages of the module, we will discuss the evaluation. That will probably be around week 9, although that differs each year.</w:t>
      </w:r>
    </w:p>
    <w:p w14:paraId="1602A236" w14:textId="77777777" w:rsidR="009C4D90" w:rsidRDefault="009C4D90" w:rsidP="0081726A"/>
    <w:p w14:paraId="7E15AAC9" w14:textId="77777777" w:rsidR="009C4D90" w:rsidRDefault="009C4D90" w:rsidP="0081726A"/>
    <w:p w14:paraId="2045D190" w14:textId="77777777" w:rsidR="009C4D90" w:rsidRDefault="009C4D90" w:rsidP="0081726A">
      <w:pPr>
        <w:rPr>
          <w:rFonts w:asciiTheme="majorHAnsi" w:eastAsiaTheme="majorEastAsia" w:hAnsiTheme="majorHAnsi" w:cstheme="majorBidi"/>
          <w:sz w:val="32"/>
          <w:szCs w:val="32"/>
        </w:rPr>
      </w:pPr>
      <w:r>
        <w:br w:type="page"/>
      </w:r>
    </w:p>
    <w:p w14:paraId="5B26180F" w14:textId="5F75E811" w:rsidR="009C4D90" w:rsidRDefault="009C4D90">
      <w:pPr>
        <w:pStyle w:val="CommentText"/>
      </w:pPr>
    </w:p>
  </w:comment>
  <w:comment w:id="74" w:author="Robert David Mouncer [rdm10]" w:date="2018-04-28T20:59:00Z" w:initials="RDM[">
    <w:p w14:paraId="6EAA4396" w14:textId="77777777" w:rsidR="009C4D90" w:rsidRPr="00394C7D" w:rsidRDefault="009C4D90" w:rsidP="0081726A">
      <w:pPr>
        <w:jc w:val="both"/>
        <w:rPr>
          <w:color w:val="FF0000"/>
        </w:rPr>
      </w:pPr>
      <w:r>
        <w:rPr>
          <w:rStyle w:val="CommentReference"/>
        </w:rPr>
        <w:annotationRef/>
      </w:r>
      <w:r w:rsidRPr="00394C7D">
        <w:rPr>
          <w:color w:val="FF0000"/>
        </w:rPr>
        <w:t>The appendices are for additional content that is useful to support the discussion in the report. It is material that is not necessarily needed in the body of the report, but its inclusion in the appendices makes it easy to access.</w:t>
      </w:r>
    </w:p>
    <w:p w14:paraId="14EFC230" w14:textId="77777777" w:rsidR="009C4D90" w:rsidRPr="00394C7D" w:rsidRDefault="009C4D90" w:rsidP="0081726A">
      <w:pPr>
        <w:jc w:val="both"/>
        <w:rPr>
          <w:color w:val="FF0000"/>
        </w:rPr>
      </w:pPr>
    </w:p>
    <w:p w14:paraId="4CF9661B" w14:textId="77777777" w:rsidR="009C4D90" w:rsidRPr="00394C7D" w:rsidRDefault="009C4D90" w:rsidP="0081726A">
      <w:pPr>
        <w:jc w:val="both"/>
        <w:rPr>
          <w:color w:val="FF0000"/>
        </w:rPr>
      </w:pPr>
      <w:r w:rsidRPr="00394C7D">
        <w:rPr>
          <w:color w:val="FF0000"/>
        </w:rP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16CEFC44" w14:textId="77777777" w:rsidR="009C4D90" w:rsidRPr="00394C7D" w:rsidRDefault="009C4D90" w:rsidP="0081726A">
      <w:pPr>
        <w:jc w:val="both"/>
        <w:rPr>
          <w:color w:val="FF0000"/>
        </w:rPr>
      </w:pPr>
    </w:p>
    <w:p w14:paraId="1DB08A1B" w14:textId="77777777" w:rsidR="009C4D90" w:rsidRPr="00394C7D" w:rsidRDefault="009C4D90" w:rsidP="0081726A">
      <w:pPr>
        <w:jc w:val="both"/>
        <w:rPr>
          <w:color w:val="FF0000"/>
        </w:rPr>
      </w:pPr>
      <w:r w:rsidRPr="00394C7D">
        <w:rPr>
          <w:color w:val="FF0000"/>
        </w:rP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18AEF9A4" w14:textId="77777777" w:rsidR="009C4D90" w:rsidRPr="00394C7D" w:rsidRDefault="009C4D90" w:rsidP="0081726A">
      <w:pPr>
        <w:jc w:val="both"/>
        <w:rPr>
          <w:color w:val="FF0000"/>
        </w:rPr>
      </w:pPr>
    </w:p>
    <w:p w14:paraId="0BABB52A" w14:textId="77777777" w:rsidR="009C4D90" w:rsidRPr="00394C7D" w:rsidRDefault="009C4D90" w:rsidP="0081726A">
      <w:pPr>
        <w:jc w:val="both"/>
        <w:rPr>
          <w:color w:val="FF0000"/>
        </w:rPr>
      </w:pPr>
      <w:r w:rsidRPr="00394C7D">
        <w:rPr>
          <w:color w:val="FF0000"/>
        </w:rPr>
        <w:t>There is a balance to be struck between what is relevant to include in the body of your report and whether additional supporting evidence is appropriate in the appendices. Speak to your supervisor or the module coordinator if you have questions about this.</w:t>
      </w:r>
    </w:p>
    <w:p w14:paraId="64D607BB" w14:textId="01F3865A" w:rsidR="009C4D90" w:rsidRDefault="009C4D90">
      <w:pPr>
        <w:pStyle w:val="CommentText"/>
      </w:pPr>
    </w:p>
  </w:comment>
  <w:comment w:id="82" w:author="Robert David Mouncer [rdm10]" w:date="2018-04-28T20:59:00Z" w:initials="RDM[">
    <w:p w14:paraId="219D318C" w14:textId="77777777" w:rsidR="009C4D90" w:rsidRDefault="009C4D90" w:rsidP="0081726A">
      <w:pPr>
        <w:jc w:val="both"/>
      </w:pPr>
      <w:r>
        <w:rPr>
          <w:rStyle w:val="CommentReference"/>
        </w:rPr>
        <w:annotationRef/>
      </w:r>
      <w:r>
        <w:t xml:space="preserve">If you have made use of any </w:t>
      </w:r>
      <w:proofErr w:type="gramStart"/>
      <w:r>
        <w:t>third party</w:t>
      </w:r>
      <w:proofErr w:type="gramEnd"/>
      <w:r>
        <w:t xml:space="preserve"> code or software libraries, i.e. any code that you have not designed and written yourself, then you must include this appendix. </w:t>
      </w:r>
    </w:p>
    <w:p w14:paraId="2682793D" w14:textId="77777777" w:rsidR="009C4D90" w:rsidRDefault="009C4D90" w:rsidP="0081726A">
      <w:pPr>
        <w:jc w:val="both"/>
      </w:pPr>
    </w:p>
    <w:p w14:paraId="7671E788" w14:textId="77777777" w:rsidR="009C4D90" w:rsidRDefault="009C4D90" w:rsidP="0081726A">
      <w:pPr>
        <w:jc w:val="both"/>
      </w:pPr>
      <w:r w:rsidRPr="00B16BD7">
        <w:t xml:space="preserve">As has been said in lectures, it is acceptable and likely that you will make use of third-party code and software libraries. If third party code or libraries are used, your work will build on that to produce notable new work. The key requirement is that we understand what </w:t>
      </w:r>
      <w:proofErr w:type="gramStart"/>
      <w:r w:rsidRPr="00B16BD7">
        <w:t>is your original work and what work</w:t>
      </w:r>
      <w:proofErr w:type="gramEnd"/>
      <w:r w:rsidRPr="00B16BD7">
        <w:t xml:space="preserve"> is based on that of other people.</w:t>
      </w:r>
    </w:p>
    <w:p w14:paraId="0ACC4C76" w14:textId="77777777" w:rsidR="009C4D90" w:rsidRDefault="009C4D90" w:rsidP="0081726A">
      <w:pPr>
        <w:jc w:val="both"/>
      </w:pPr>
    </w:p>
    <w:p w14:paraId="5A9E0EAD" w14:textId="77777777" w:rsidR="009C4D90" w:rsidRDefault="009C4D90" w:rsidP="0081726A">
      <w:pPr>
        <w:jc w:val="both"/>
      </w:pPr>
      <w:r>
        <w:t xml:space="preserve">Therefore, you need to clearly state what you have used and where the original material can be found. Also, if you have made any changes to the original versions, you must explain what you have changed. </w:t>
      </w:r>
    </w:p>
    <w:p w14:paraId="7CA5EB72" w14:textId="77777777" w:rsidR="009C4D90" w:rsidRDefault="009C4D90" w:rsidP="0081726A">
      <w:pPr>
        <w:jc w:val="both"/>
      </w:pPr>
    </w:p>
    <w:p w14:paraId="04466423" w14:textId="77777777" w:rsidR="009C4D90" w:rsidRDefault="009C4D90" w:rsidP="0081726A">
      <w:pPr>
        <w:jc w:val="both"/>
      </w:pPr>
      <w:r>
        <w:t xml:space="preserve">As an example, you might include a definition such as: </w:t>
      </w:r>
    </w:p>
    <w:p w14:paraId="1B7C3F99" w14:textId="77777777" w:rsidR="009C4D90" w:rsidRDefault="009C4D90" w:rsidP="0081726A">
      <w:pPr>
        <w:jc w:val="both"/>
      </w:pPr>
    </w:p>
    <w:p w14:paraId="08A0A2DB" w14:textId="77777777" w:rsidR="009C4D90" w:rsidRDefault="009C4D90" w:rsidP="0081726A">
      <w:pPr>
        <w:jc w:val="both"/>
      </w:pPr>
      <w:r w:rsidRPr="005A4A1D">
        <w:rPr>
          <w:b/>
        </w:rPr>
        <w:t>Apache POI library</w:t>
      </w:r>
      <w:r>
        <w:t xml:space="preserve"> – The project has been used to read and write Microsoft Excel files (XLS) as part of the interaction with the client’s existing system for processing data. Version 3.10-FINAL was used. The library is open source and it is available from the Apache Software Foundation </w:t>
      </w:r>
      <w:r>
        <w:fldChar w:fldCharType="begin"/>
      </w:r>
      <w:r>
        <w:instrText xml:space="preserve"> REF _Ref258235107 \r \h  \* MERGEFORMAT </w:instrText>
      </w:r>
      <w:r>
        <w:fldChar w:fldCharType="separate"/>
      </w:r>
      <w:r>
        <w:t>[5]</w:t>
      </w:r>
      <w:r>
        <w:fldChar w:fldCharType="end"/>
      </w:r>
      <w:r>
        <w:t xml:space="preserve">. The library is released using the Apache License </w:t>
      </w:r>
      <w:r>
        <w:fldChar w:fldCharType="begin"/>
      </w:r>
      <w:r>
        <w:instrText xml:space="preserve"> REF _Ref258235124 \r \h  \* MERGEFORMAT </w:instrText>
      </w:r>
      <w:r>
        <w:fldChar w:fldCharType="separate"/>
      </w:r>
      <w:r>
        <w:t>[6]</w:t>
      </w:r>
      <w:r>
        <w:fldChar w:fldCharType="end"/>
      </w:r>
      <w:r>
        <w:t xml:space="preserve">. This library was used without modification. </w:t>
      </w:r>
    </w:p>
    <w:p w14:paraId="31F7EB89" w14:textId="0F13AE54" w:rsidR="009C4D90" w:rsidRDefault="009C4D90">
      <w:pPr>
        <w:pStyle w:val="CommentText"/>
      </w:pPr>
    </w:p>
  </w:comment>
  <w:comment w:id="85" w:author="Robert David Mouncer [rdm10]" w:date="2018-04-28T20:59:00Z" w:initials="RDM[">
    <w:p w14:paraId="3D5F1037" w14:textId="77777777" w:rsidR="009C4D90" w:rsidRPr="00D61D84" w:rsidRDefault="009C4D90" w:rsidP="0081726A">
      <w:r>
        <w:rPr>
          <w:rStyle w:val="CommentReference"/>
        </w:rPr>
        <w:annotationRef/>
      </w:r>
      <w:r w:rsidRPr="00D61D84">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02FDF5FC" w14:textId="77777777" w:rsidR="009C4D90" w:rsidRDefault="009C4D90" w:rsidP="0081726A">
      <w:pPr>
        <w:rPr>
          <w:rFonts w:asciiTheme="majorHAnsi" w:eastAsiaTheme="majorEastAsia" w:hAnsiTheme="majorHAnsi" w:cstheme="majorBidi"/>
          <w:b/>
          <w:bCs/>
          <w:sz w:val="26"/>
          <w:szCs w:val="26"/>
        </w:rPr>
      </w:pPr>
      <w:r>
        <w:br w:type="page"/>
      </w:r>
    </w:p>
    <w:p w14:paraId="5DDCA3E6" w14:textId="74889C52" w:rsidR="009C4D90" w:rsidRDefault="009C4D90">
      <w:pPr>
        <w:pStyle w:val="CommentText"/>
      </w:pPr>
    </w:p>
  </w:comment>
  <w:comment w:id="87" w:author="Robert David Mouncer [rdm10]" w:date="2018-04-28T20:59:00Z" w:initials="RDM[">
    <w:p w14:paraId="7803BAB3" w14:textId="77777777" w:rsidR="009C4D90" w:rsidRDefault="009C4D90" w:rsidP="0081726A">
      <w:pPr>
        <w:jc w:val="both"/>
      </w:pPr>
      <w:r>
        <w:rPr>
          <w:rStyle w:val="CommentReference"/>
        </w:rPr>
        <w:annotationRef/>
      </w:r>
      <w:r>
        <w:t xml:space="preserve">This is an example appendix.  Include as many appendices as you need. The appendices do not count towards the overall word count for the report. </w:t>
      </w:r>
    </w:p>
    <w:p w14:paraId="421E5EB6" w14:textId="77777777" w:rsidR="009C4D90" w:rsidRDefault="009C4D90" w:rsidP="0081726A">
      <w:pPr>
        <w:jc w:val="both"/>
      </w:pPr>
    </w:p>
    <w:p w14:paraId="2224455C" w14:textId="77777777" w:rsidR="009C4D90" w:rsidRDefault="009C4D90" w:rsidP="0081726A">
      <w:pPr>
        <w:jc w:val="both"/>
      </w:pPr>
      <w:r>
        <w:t xml:space="preserve">For some projects, it might be relevant to include some code extracts in an appendix. You are not expected to put </w:t>
      </w:r>
      <w:proofErr w:type="gramStart"/>
      <w:r>
        <w:t>all of</w:t>
      </w:r>
      <w:proofErr w:type="gramEnd"/>
      <w:r>
        <w:t xml:space="preserve">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14:paraId="64859AB5" w14:textId="77777777" w:rsidR="009C4D90" w:rsidRDefault="009C4D90" w:rsidP="0081726A">
      <w:pPr>
        <w:jc w:val="both"/>
      </w:pPr>
    </w:p>
    <w:p w14:paraId="748D0C1C" w14:textId="77777777" w:rsidR="009C4D90" w:rsidRDefault="009C4D90" w:rsidP="0081726A">
      <w:pPr>
        <w:jc w:val="both"/>
      </w:pPr>
      <w:r>
        <w:t>As a general guide, if you are discussing short extracts of code then you are advised to include such code in the body of the report. If there is a longer extract that is relevant, then you might include it as shown in the following section.</w:t>
      </w:r>
    </w:p>
    <w:p w14:paraId="62167FC3" w14:textId="77777777" w:rsidR="009C4D90" w:rsidRDefault="009C4D90" w:rsidP="0081726A">
      <w:pPr>
        <w:jc w:val="both"/>
      </w:pPr>
    </w:p>
    <w:p w14:paraId="143043C5" w14:textId="77777777" w:rsidR="009C4D90" w:rsidRDefault="009C4D90" w:rsidP="0081726A">
      <w:pPr>
        <w:jc w:val="both"/>
      </w:pPr>
      <w:r>
        <w:t>Only include code in the appendix if that code is discussed and referred to in the body of the report.</w:t>
      </w:r>
    </w:p>
    <w:p w14:paraId="1AA48D92" w14:textId="77777777" w:rsidR="009C4D90" w:rsidRDefault="009C4D90" w:rsidP="0081726A">
      <w:pPr>
        <w:jc w:val="both"/>
      </w:pPr>
    </w:p>
    <w:p w14:paraId="35D7EBF0" w14:textId="77777777" w:rsidR="009C4D90" w:rsidRDefault="009C4D90" w:rsidP="0081726A">
      <w:pPr>
        <w:jc w:val="both"/>
      </w:pPr>
      <w:r>
        <w:t>Random Number Generator</w:t>
      </w:r>
    </w:p>
    <w:p w14:paraId="37831E1F" w14:textId="77777777" w:rsidR="009C4D90" w:rsidRDefault="009C4D90" w:rsidP="0081726A">
      <w:pPr>
        <w:jc w:val="both"/>
      </w:pPr>
      <w:r>
        <w:t>The Bayes Durham Shuffle ensures that the pseudo random numbers used in the simulation are further shuffled, ensuring minimal correlation between subsequent random outputs.</w:t>
      </w:r>
    </w:p>
    <w:p w14:paraId="3C274D20" w14:textId="77777777" w:rsidR="009C4D90" w:rsidRDefault="009C4D90" w:rsidP="0081726A">
      <w:pPr>
        <w:jc w:val="both"/>
      </w:pPr>
    </w:p>
    <w:p w14:paraId="4AC69180" w14:textId="77777777" w:rsidR="009C4D90" w:rsidRDefault="009C4D90" w:rsidP="0081726A">
      <w:pPr>
        <w:jc w:val="both"/>
      </w:pPr>
      <w:r>
        <w:t>// Some example code here…</w:t>
      </w:r>
    </w:p>
    <w:p w14:paraId="3EC8C347" w14:textId="77777777" w:rsidR="009C4D90" w:rsidRDefault="009C4D90" w:rsidP="0081726A">
      <w:r>
        <w:br w:type="page"/>
      </w:r>
    </w:p>
    <w:p w14:paraId="113B3133" w14:textId="26DB1F89" w:rsidR="009C4D90" w:rsidRDefault="009C4D9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19B932" w15:done="0"/>
  <w15:commentEx w15:paraId="6194F3FE" w15:done="0"/>
  <w15:commentEx w15:paraId="5E6EEE34" w15:done="0"/>
  <w15:commentEx w15:paraId="20D79233" w15:done="0"/>
  <w15:commentEx w15:paraId="402A6003" w15:done="0"/>
  <w15:commentEx w15:paraId="69A9308D" w15:done="0"/>
  <w15:commentEx w15:paraId="74BB8604" w15:done="0"/>
  <w15:commentEx w15:paraId="5B26180F" w15:done="0"/>
  <w15:commentEx w15:paraId="64D607BB" w15:done="0"/>
  <w15:commentEx w15:paraId="31F7EB89" w15:done="0"/>
  <w15:commentEx w15:paraId="5DDCA3E6" w15:done="0"/>
  <w15:commentEx w15:paraId="113B313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19B932" w16cid:durableId="1E8F1E88"/>
  <w16cid:commentId w16cid:paraId="6194F3FE" w16cid:durableId="1E8F1E77"/>
  <w16cid:commentId w16cid:paraId="5E6EEE34" w16cid:durableId="1E8F1E6C"/>
  <w16cid:commentId w16cid:paraId="20D79233" w16cid:durableId="1E8F1E5F"/>
  <w16cid:commentId w16cid:paraId="402A6003" w16cid:durableId="1E8F1ECA"/>
  <w16cid:commentId w16cid:paraId="69A9308D" w16cid:durableId="1E8F5F06"/>
  <w16cid:commentId w16cid:paraId="74BB8604" w16cid:durableId="1E8F5F15"/>
  <w16cid:commentId w16cid:paraId="5B26180F" w16cid:durableId="1E8F5F1F"/>
  <w16cid:commentId w16cid:paraId="64D607BB" w16cid:durableId="1E8F5F25"/>
  <w16cid:commentId w16cid:paraId="31F7EB89" w16cid:durableId="1E8F5F32"/>
  <w16cid:commentId w16cid:paraId="5DDCA3E6" w16cid:durableId="1E8F5F44"/>
  <w16cid:commentId w16cid:paraId="113B3133" w16cid:durableId="1E8F5F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F31DCE" w14:textId="77777777" w:rsidR="001972D3" w:rsidRDefault="001972D3" w:rsidP="004C12FA">
      <w:r>
        <w:separator/>
      </w:r>
    </w:p>
  </w:endnote>
  <w:endnote w:type="continuationSeparator" w:id="0">
    <w:p w14:paraId="59F0CC97" w14:textId="77777777" w:rsidR="001972D3" w:rsidRDefault="001972D3"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AB78B" w14:textId="4E81D337" w:rsidR="009C4D90" w:rsidRDefault="009C4D90" w:rsidP="004C12FA">
    <w:pPr>
      <w:pStyle w:val="Footer"/>
      <w:jc w:val="center"/>
    </w:pPr>
    <w:r>
      <w:t xml:space="preserve">Page </w:t>
    </w:r>
    <w:r>
      <w:fldChar w:fldCharType="begin"/>
    </w:r>
    <w:r>
      <w:instrText xml:space="preserve"> PAGE  \* MERGEFORMAT </w:instrText>
    </w:r>
    <w:r>
      <w:fldChar w:fldCharType="separate"/>
    </w:r>
    <w:r>
      <w:rPr>
        <w:noProof/>
      </w:rPr>
      <w:t>5</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280309">
      <w:rPr>
        <w:noProof/>
        <w:lang w:val="en-US"/>
      </w:rPr>
      <w:t>23</w:t>
    </w:r>
    <w:r>
      <w:rPr>
        <w:lang w:val="en-US"/>
      </w:rPr>
      <w:fldChar w:fldCharType="end"/>
    </w:r>
  </w:p>
  <w:p w14:paraId="65D00DAF" w14:textId="77777777" w:rsidR="009C4D90" w:rsidRDefault="009C4D90"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6A266" w14:textId="77777777" w:rsidR="001972D3" w:rsidRDefault="001972D3" w:rsidP="004C12FA">
      <w:r>
        <w:separator/>
      </w:r>
    </w:p>
  </w:footnote>
  <w:footnote w:type="continuationSeparator" w:id="0">
    <w:p w14:paraId="2D9CA8A8" w14:textId="77777777" w:rsidR="001972D3" w:rsidRDefault="001972D3"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58DFC" w14:textId="77777777" w:rsidR="009C4D90" w:rsidRPr="001F35A4" w:rsidRDefault="009C4D90" w:rsidP="004C12FA">
    <w:pPr>
      <w:pStyle w:val="Header"/>
    </w:pPr>
    <w:r>
      <w:t>Air Quality Mapping</w:t>
    </w:r>
    <w:r w:rsidRPr="001F35A4">
      <w:tab/>
    </w:r>
    <w:r w:rsidRPr="001F35A4">
      <w:tab/>
    </w:r>
    <w:r>
      <w:t>Robert Mouncer</w:t>
    </w:r>
    <w:r w:rsidRPr="001F35A4">
      <w:t xml:space="preserve"> (</w:t>
    </w:r>
    <w:r>
      <w:t>rdm10</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B3A29"/>
    <w:multiLevelType w:val="hybridMultilevel"/>
    <w:tmpl w:val="0CB03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C0F11D8"/>
    <w:multiLevelType w:val="hybridMultilevel"/>
    <w:tmpl w:val="8298A0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E5574A"/>
    <w:multiLevelType w:val="hybridMultilevel"/>
    <w:tmpl w:val="F4224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4F1B98"/>
    <w:multiLevelType w:val="hybridMultilevel"/>
    <w:tmpl w:val="797022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A347657"/>
    <w:multiLevelType w:val="hybridMultilevel"/>
    <w:tmpl w:val="6C94E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FDA266F"/>
    <w:multiLevelType w:val="hybridMultilevel"/>
    <w:tmpl w:val="6E4CEC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0" w15:restartNumberingAfterBreak="0">
    <w:nsid w:val="7316691A"/>
    <w:multiLevelType w:val="hybridMultilevel"/>
    <w:tmpl w:val="C67AB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9"/>
  </w:num>
  <w:num w:numId="3">
    <w:abstractNumId w:val="27"/>
  </w:num>
  <w:num w:numId="4">
    <w:abstractNumId w:val="3"/>
  </w:num>
  <w:num w:numId="5">
    <w:abstractNumId w:val="0"/>
  </w:num>
  <w:num w:numId="6">
    <w:abstractNumId w:val="11"/>
  </w:num>
  <w:num w:numId="7">
    <w:abstractNumId w:val="16"/>
  </w:num>
  <w:num w:numId="8">
    <w:abstractNumId w:val="5"/>
  </w:num>
  <w:num w:numId="9">
    <w:abstractNumId w:val="31"/>
  </w:num>
  <w:num w:numId="10">
    <w:abstractNumId w:val="32"/>
  </w:num>
  <w:num w:numId="11">
    <w:abstractNumId w:val="19"/>
  </w:num>
  <w:num w:numId="12">
    <w:abstractNumId w:val="2"/>
  </w:num>
  <w:num w:numId="13">
    <w:abstractNumId w:val="12"/>
  </w:num>
  <w:num w:numId="14">
    <w:abstractNumId w:val="21"/>
  </w:num>
  <w:num w:numId="15">
    <w:abstractNumId w:val="6"/>
  </w:num>
  <w:num w:numId="16">
    <w:abstractNumId w:val="15"/>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8"/>
  </w:num>
  <w:num w:numId="20">
    <w:abstractNumId w:val="23"/>
  </w:num>
  <w:num w:numId="21">
    <w:abstractNumId w:val="26"/>
  </w:num>
  <w:num w:numId="22">
    <w:abstractNumId w:val="29"/>
  </w:num>
  <w:num w:numId="23">
    <w:abstractNumId w:val="24"/>
  </w:num>
  <w:num w:numId="24">
    <w:abstractNumId w:val="8"/>
  </w:num>
  <w:num w:numId="25">
    <w:abstractNumId w:val="33"/>
  </w:num>
  <w:num w:numId="26">
    <w:abstractNumId w:val="14"/>
  </w:num>
  <w:num w:numId="27">
    <w:abstractNumId w:val="4"/>
  </w:num>
  <w:num w:numId="28">
    <w:abstractNumId w:val="25"/>
  </w:num>
  <w:num w:numId="29">
    <w:abstractNumId w:val="20"/>
  </w:num>
  <w:num w:numId="30">
    <w:abstractNumId w:val="7"/>
  </w:num>
  <w:num w:numId="31">
    <w:abstractNumId w:val="30"/>
  </w:num>
  <w:num w:numId="32">
    <w:abstractNumId w:val="18"/>
  </w:num>
  <w:num w:numId="33">
    <w:abstractNumId w:val="1"/>
  </w:num>
  <w:num w:numId="34">
    <w:abstractNumId w:val="22"/>
  </w:num>
  <w:num w:numId="3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 David Mouncer [rdm10]">
    <w15:presenceInfo w15:providerId="AD" w15:userId="S-1-12-1-3477429548-1179678031-2663806344-8035029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50A"/>
    <w:rsid w:val="000075F8"/>
    <w:rsid w:val="00011F27"/>
    <w:rsid w:val="000121A8"/>
    <w:rsid w:val="00030D48"/>
    <w:rsid w:val="00031FBA"/>
    <w:rsid w:val="000367D4"/>
    <w:rsid w:val="00047EB1"/>
    <w:rsid w:val="00070030"/>
    <w:rsid w:val="00071943"/>
    <w:rsid w:val="00071D9D"/>
    <w:rsid w:val="0009699F"/>
    <w:rsid w:val="000A0100"/>
    <w:rsid w:val="000B7680"/>
    <w:rsid w:val="000D3C18"/>
    <w:rsid w:val="000E5039"/>
    <w:rsid w:val="000F0A11"/>
    <w:rsid w:val="00102D97"/>
    <w:rsid w:val="00107B2E"/>
    <w:rsid w:val="0012492A"/>
    <w:rsid w:val="0012797D"/>
    <w:rsid w:val="001467A2"/>
    <w:rsid w:val="001839D2"/>
    <w:rsid w:val="0018587C"/>
    <w:rsid w:val="00195F6D"/>
    <w:rsid w:val="001972D3"/>
    <w:rsid w:val="001B2546"/>
    <w:rsid w:val="001B459E"/>
    <w:rsid w:val="001D46DC"/>
    <w:rsid w:val="001E5E69"/>
    <w:rsid w:val="001F35A4"/>
    <w:rsid w:val="0022115F"/>
    <w:rsid w:val="002679F6"/>
    <w:rsid w:val="00280309"/>
    <w:rsid w:val="0028358F"/>
    <w:rsid w:val="002B0070"/>
    <w:rsid w:val="002B67EA"/>
    <w:rsid w:val="002C0343"/>
    <w:rsid w:val="002D544D"/>
    <w:rsid w:val="002E3E4F"/>
    <w:rsid w:val="002F1A62"/>
    <w:rsid w:val="002F2BE6"/>
    <w:rsid w:val="00300C93"/>
    <w:rsid w:val="00303620"/>
    <w:rsid w:val="00307356"/>
    <w:rsid w:val="00314CDA"/>
    <w:rsid w:val="00326281"/>
    <w:rsid w:val="003268BD"/>
    <w:rsid w:val="00345CD6"/>
    <w:rsid w:val="00347FB9"/>
    <w:rsid w:val="00352398"/>
    <w:rsid w:val="0036526A"/>
    <w:rsid w:val="003856E7"/>
    <w:rsid w:val="00394C7D"/>
    <w:rsid w:val="003A64B8"/>
    <w:rsid w:val="003B340B"/>
    <w:rsid w:val="003B5D1F"/>
    <w:rsid w:val="003B73E3"/>
    <w:rsid w:val="003C2954"/>
    <w:rsid w:val="003D01DA"/>
    <w:rsid w:val="003D172A"/>
    <w:rsid w:val="003D59A8"/>
    <w:rsid w:val="003D628B"/>
    <w:rsid w:val="003F1BFF"/>
    <w:rsid w:val="003F7AAB"/>
    <w:rsid w:val="00410DB4"/>
    <w:rsid w:val="00422FD8"/>
    <w:rsid w:val="00423D9D"/>
    <w:rsid w:val="0042405C"/>
    <w:rsid w:val="00431556"/>
    <w:rsid w:val="00437F9C"/>
    <w:rsid w:val="004603BB"/>
    <w:rsid w:val="00462CC0"/>
    <w:rsid w:val="00465C7F"/>
    <w:rsid w:val="004705A5"/>
    <w:rsid w:val="004710AA"/>
    <w:rsid w:val="00482D6B"/>
    <w:rsid w:val="00495198"/>
    <w:rsid w:val="004C12FA"/>
    <w:rsid w:val="004C18C3"/>
    <w:rsid w:val="004D38CC"/>
    <w:rsid w:val="004D45DD"/>
    <w:rsid w:val="004E168A"/>
    <w:rsid w:val="004E63C0"/>
    <w:rsid w:val="004F1DC9"/>
    <w:rsid w:val="004F7178"/>
    <w:rsid w:val="0050259B"/>
    <w:rsid w:val="00522736"/>
    <w:rsid w:val="00524125"/>
    <w:rsid w:val="00525B9C"/>
    <w:rsid w:val="00536C05"/>
    <w:rsid w:val="00552956"/>
    <w:rsid w:val="00573350"/>
    <w:rsid w:val="00574FBB"/>
    <w:rsid w:val="00586D33"/>
    <w:rsid w:val="005A0731"/>
    <w:rsid w:val="005A4A1D"/>
    <w:rsid w:val="005F42DC"/>
    <w:rsid w:val="005F7F64"/>
    <w:rsid w:val="00602E16"/>
    <w:rsid w:val="00615BDB"/>
    <w:rsid w:val="006272AE"/>
    <w:rsid w:val="00632569"/>
    <w:rsid w:val="006426CA"/>
    <w:rsid w:val="0065298C"/>
    <w:rsid w:val="00654EF2"/>
    <w:rsid w:val="006833BB"/>
    <w:rsid w:val="00694611"/>
    <w:rsid w:val="00694DC5"/>
    <w:rsid w:val="006A312C"/>
    <w:rsid w:val="006A3C04"/>
    <w:rsid w:val="006B23A9"/>
    <w:rsid w:val="006C3D5A"/>
    <w:rsid w:val="006C503D"/>
    <w:rsid w:val="006C7832"/>
    <w:rsid w:val="006D351D"/>
    <w:rsid w:val="006D4146"/>
    <w:rsid w:val="00705040"/>
    <w:rsid w:val="00711DBE"/>
    <w:rsid w:val="007322BF"/>
    <w:rsid w:val="00740C6B"/>
    <w:rsid w:val="00776F9C"/>
    <w:rsid w:val="007776D2"/>
    <w:rsid w:val="00792F45"/>
    <w:rsid w:val="00797398"/>
    <w:rsid w:val="007A0997"/>
    <w:rsid w:val="007A3E41"/>
    <w:rsid w:val="007A66BC"/>
    <w:rsid w:val="007C2312"/>
    <w:rsid w:val="007C52BC"/>
    <w:rsid w:val="007C5E19"/>
    <w:rsid w:val="007D4718"/>
    <w:rsid w:val="007F42B8"/>
    <w:rsid w:val="007F6CEB"/>
    <w:rsid w:val="00804C32"/>
    <w:rsid w:val="00806CFF"/>
    <w:rsid w:val="00815F7B"/>
    <w:rsid w:val="0081726A"/>
    <w:rsid w:val="00836A6B"/>
    <w:rsid w:val="00847B80"/>
    <w:rsid w:val="00862073"/>
    <w:rsid w:val="00862123"/>
    <w:rsid w:val="0086252C"/>
    <w:rsid w:val="00875F45"/>
    <w:rsid w:val="00876154"/>
    <w:rsid w:val="00885F12"/>
    <w:rsid w:val="008868F2"/>
    <w:rsid w:val="00887F1C"/>
    <w:rsid w:val="0089101B"/>
    <w:rsid w:val="008A08A1"/>
    <w:rsid w:val="008A33EE"/>
    <w:rsid w:val="008C17EB"/>
    <w:rsid w:val="008E046A"/>
    <w:rsid w:val="008E4179"/>
    <w:rsid w:val="008F340C"/>
    <w:rsid w:val="0090251C"/>
    <w:rsid w:val="009161DD"/>
    <w:rsid w:val="009247CF"/>
    <w:rsid w:val="00927DC5"/>
    <w:rsid w:val="00932C40"/>
    <w:rsid w:val="00937FDD"/>
    <w:rsid w:val="00942E34"/>
    <w:rsid w:val="00942F32"/>
    <w:rsid w:val="0095650A"/>
    <w:rsid w:val="009608F8"/>
    <w:rsid w:val="00961B44"/>
    <w:rsid w:val="00965579"/>
    <w:rsid w:val="0097080E"/>
    <w:rsid w:val="0097667B"/>
    <w:rsid w:val="00982587"/>
    <w:rsid w:val="00983D12"/>
    <w:rsid w:val="009A1955"/>
    <w:rsid w:val="009A54F2"/>
    <w:rsid w:val="009B764F"/>
    <w:rsid w:val="009C4D90"/>
    <w:rsid w:val="009C52EA"/>
    <w:rsid w:val="009D4328"/>
    <w:rsid w:val="00A10C24"/>
    <w:rsid w:val="00A11B8A"/>
    <w:rsid w:val="00A13EB5"/>
    <w:rsid w:val="00A1493B"/>
    <w:rsid w:val="00A17F3B"/>
    <w:rsid w:val="00A24017"/>
    <w:rsid w:val="00A257C9"/>
    <w:rsid w:val="00A304C2"/>
    <w:rsid w:val="00A46648"/>
    <w:rsid w:val="00A65BA2"/>
    <w:rsid w:val="00A77D80"/>
    <w:rsid w:val="00A82D60"/>
    <w:rsid w:val="00AB1193"/>
    <w:rsid w:val="00AD2478"/>
    <w:rsid w:val="00AD24F0"/>
    <w:rsid w:val="00AD5B71"/>
    <w:rsid w:val="00AE4F85"/>
    <w:rsid w:val="00AE59D0"/>
    <w:rsid w:val="00AF1FBE"/>
    <w:rsid w:val="00AF53CC"/>
    <w:rsid w:val="00AF61DC"/>
    <w:rsid w:val="00B017FE"/>
    <w:rsid w:val="00B1213E"/>
    <w:rsid w:val="00B16BD7"/>
    <w:rsid w:val="00B27172"/>
    <w:rsid w:val="00B40716"/>
    <w:rsid w:val="00B53D40"/>
    <w:rsid w:val="00B566C4"/>
    <w:rsid w:val="00B915D8"/>
    <w:rsid w:val="00B95712"/>
    <w:rsid w:val="00BD079A"/>
    <w:rsid w:val="00BE40EA"/>
    <w:rsid w:val="00BE51BE"/>
    <w:rsid w:val="00BF75E8"/>
    <w:rsid w:val="00C16942"/>
    <w:rsid w:val="00C25B6A"/>
    <w:rsid w:val="00C34F43"/>
    <w:rsid w:val="00C4659E"/>
    <w:rsid w:val="00C5112C"/>
    <w:rsid w:val="00C5548D"/>
    <w:rsid w:val="00C64A45"/>
    <w:rsid w:val="00C74B6A"/>
    <w:rsid w:val="00C766B1"/>
    <w:rsid w:val="00CA7A3C"/>
    <w:rsid w:val="00CB7352"/>
    <w:rsid w:val="00CD43FC"/>
    <w:rsid w:val="00D00CD1"/>
    <w:rsid w:val="00D17575"/>
    <w:rsid w:val="00D42484"/>
    <w:rsid w:val="00D4298B"/>
    <w:rsid w:val="00D61D84"/>
    <w:rsid w:val="00D87EE7"/>
    <w:rsid w:val="00D91D33"/>
    <w:rsid w:val="00DA26BF"/>
    <w:rsid w:val="00DB089C"/>
    <w:rsid w:val="00DB3BC0"/>
    <w:rsid w:val="00DB78FA"/>
    <w:rsid w:val="00DD40B2"/>
    <w:rsid w:val="00DE76C7"/>
    <w:rsid w:val="00DF1E46"/>
    <w:rsid w:val="00E23996"/>
    <w:rsid w:val="00E253D9"/>
    <w:rsid w:val="00E349CE"/>
    <w:rsid w:val="00E45CCE"/>
    <w:rsid w:val="00E54A20"/>
    <w:rsid w:val="00E61859"/>
    <w:rsid w:val="00E61B6D"/>
    <w:rsid w:val="00E64EE7"/>
    <w:rsid w:val="00EA2A56"/>
    <w:rsid w:val="00EA2A62"/>
    <w:rsid w:val="00EA3953"/>
    <w:rsid w:val="00EC1958"/>
    <w:rsid w:val="00ED1CB7"/>
    <w:rsid w:val="00ED3D37"/>
    <w:rsid w:val="00ED6E7B"/>
    <w:rsid w:val="00EE5489"/>
    <w:rsid w:val="00EF50EE"/>
    <w:rsid w:val="00F10B61"/>
    <w:rsid w:val="00F27A53"/>
    <w:rsid w:val="00F34F05"/>
    <w:rsid w:val="00F37DD1"/>
    <w:rsid w:val="00F56705"/>
    <w:rsid w:val="00F76106"/>
    <w:rsid w:val="00F80671"/>
    <w:rsid w:val="00F91BF3"/>
    <w:rsid w:val="00FC7A9D"/>
    <w:rsid w:val="00FE1DDF"/>
    <w:rsid w:val="00FF4D9D"/>
    <w:rsid w:val="00FF6D5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753BD94"/>
  <w15:docId w15:val="{9B4E8CCC-657F-4526-8093-7F9118D1F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styleId="UnresolvedMention">
    <w:name w:val="Unresolved Mention"/>
    <w:basedOn w:val="DefaultParagraphFont"/>
    <w:uiPriority w:val="99"/>
    <w:rsid w:val="0095650A"/>
    <w:rPr>
      <w:color w:val="808080"/>
      <w:shd w:val="clear" w:color="auto" w:fill="E6E6E6"/>
    </w:rPr>
  </w:style>
  <w:style w:type="paragraph" w:styleId="Bibliography">
    <w:name w:val="Bibliography"/>
    <w:basedOn w:val="Normal"/>
    <w:next w:val="Normal"/>
    <w:uiPriority w:val="37"/>
    <w:unhideWhenUsed/>
    <w:rsid w:val="00FF6D5D"/>
  </w:style>
  <w:style w:type="paragraph" w:styleId="Caption">
    <w:name w:val="caption"/>
    <w:basedOn w:val="Normal"/>
    <w:next w:val="Normal"/>
    <w:uiPriority w:val="35"/>
    <w:unhideWhenUsed/>
    <w:qFormat/>
    <w:rsid w:val="0052412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62047">
      <w:bodyDiv w:val="1"/>
      <w:marLeft w:val="0"/>
      <w:marRight w:val="0"/>
      <w:marTop w:val="0"/>
      <w:marBottom w:val="0"/>
      <w:divBdr>
        <w:top w:val="none" w:sz="0" w:space="0" w:color="auto"/>
        <w:left w:val="none" w:sz="0" w:space="0" w:color="auto"/>
        <w:bottom w:val="none" w:sz="0" w:space="0" w:color="auto"/>
        <w:right w:val="none" w:sz="0" w:space="0" w:color="auto"/>
      </w:divBdr>
    </w:div>
    <w:div w:id="470290050">
      <w:bodyDiv w:val="1"/>
      <w:marLeft w:val="0"/>
      <w:marRight w:val="0"/>
      <w:marTop w:val="0"/>
      <w:marBottom w:val="0"/>
      <w:divBdr>
        <w:top w:val="none" w:sz="0" w:space="0" w:color="auto"/>
        <w:left w:val="none" w:sz="0" w:space="0" w:color="auto"/>
        <w:bottom w:val="none" w:sz="0" w:space="0" w:color="auto"/>
        <w:right w:val="none" w:sz="0" w:space="0" w:color="auto"/>
      </w:divBdr>
    </w:div>
    <w:div w:id="913508636">
      <w:bodyDiv w:val="1"/>
      <w:marLeft w:val="0"/>
      <w:marRight w:val="0"/>
      <w:marTop w:val="0"/>
      <w:marBottom w:val="0"/>
      <w:divBdr>
        <w:top w:val="none" w:sz="0" w:space="0" w:color="auto"/>
        <w:left w:val="none" w:sz="0" w:space="0" w:color="auto"/>
        <w:bottom w:val="none" w:sz="0" w:space="0" w:color="auto"/>
        <w:right w:val="none" w:sz="0" w:space="0" w:color="auto"/>
      </w:divBdr>
    </w:div>
    <w:div w:id="1092625413">
      <w:bodyDiv w:val="1"/>
      <w:marLeft w:val="0"/>
      <w:marRight w:val="0"/>
      <w:marTop w:val="0"/>
      <w:marBottom w:val="0"/>
      <w:divBdr>
        <w:top w:val="none" w:sz="0" w:space="0" w:color="auto"/>
        <w:left w:val="none" w:sz="0" w:space="0" w:color="auto"/>
        <w:bottom w:val="none" w:sz="0" w:space="0" w:color="auto"/>
        <w:right w:val="none" w:sz="0" w:space="0" w:color="auto"/>
      </w:divBdr>
    </w:div>
    <w:div w:id="1268198704">
      <w:bodyDiv w:val="1"/>
      <w:marLeft w:val="0"/>
      <w:marRight w:val="0"/>
      <w:marTop w:val="0"/>
      <w:marBottom w:val="0"/>
      <w:divBdr>
        <w:top w:val="none" w:sz="0" w:space="0" w:color="auto"/>
        <w:left w:val="none" w:sz="0" w:space="0" w:color="auto"/>
        <w:bottom w:val="none" w:sz="0" w:space="0" w:color="auto"/>
        <w:right w:val="none" w:sz="0" w:space="0" w:color="auto"/>
      </w:divBdr>
    </w:div>
    <w:div w:id="1760364785">
      <w:bodyDiv w:val="1"/>
      <w:marLeft w:val="0"/>
      <w:marRight w:val="0"/>
      <w:marTop w:val="0"/>
      <w:marBottom w:val="0"/>
      <w:divBdr>
        <w:top w:val="none" w:sz="0" w:space="0" w:color="auto"/>
        <w:left w:val="none" w:sz="0" w:space="0" w:color="auto"/>
        <w:bottom w:val="none" w:sz="0" w:space="0" w:color="auto"/>
        <w:right w:val="none" w:sz="0" w:space="0" w:color="auto"/>
      </w:divBdr>
    </w:div>
    <w:div w:id="1782339159">
      <w:bodyDiv w:val="1"/>
      <w:marLeft w:val="0"/>
      <w:marRight w:val="0"/>
      <w:marTop w:val="0"/>
      <w:marBottom w:val="0"/>
      <w:divBdr>
        <w:top w:val="none" w:sz="0" w:space="0" w:color="auto"/>
        <w:left w:val="none" w:sz="0" w:space="0" w:color="auto"/>
        <w:bottom w:val="none" w:sz="0" w:space="0" w:color="auto"/>
        <w:right w:val="none" w:sz="0" w:space="0" w:color="auto"/>
      </w:divBdr>
    </w:div>
    <w:div w:id="1904563128">
      <w:bodyDiv w:val="1"/>
      <w:marLeft w:val="0"/>
      <w:marRight w:val="0"/>
      <w:marTop w:val="0"/>
      <w:marBottom w:val="0"/>
      <w:divBdr>
        <w:top w:val="none" w:sz="0" w:space="0" w:color="auto"/>
        <w:left w:val="none" w:sz="0" w:space="0" w:color="auto"/>
        <w:bottom w:val="none" w:sz="0" w:space="0" w:color="auto"/>
        <w:right w:val="none" w:sz="0" w:space="0" w:color="auto"/>
      </w:divBdr>
    </w:div>
    <w:div w:id="2114741049">
      <w:bodyDiv w:val="1"/>
      <w:marLeft w:val="0"/>
      <w:marRight w:val="0"/>
      <w:marTop w:val="0"/>
      <w:marBottom w:val="0"/>
      <w:divBdr>
        <w:top w:val="none" w:sz="0" w:space="0" w:color="auto"/>
        <w:left w:val="none" w:sz="0" w:space="0" w:color="auto"/>
        <w:bottom w:val="none" w:sz="0" w:space="0" w:color="auto"/>
        <w:right w:val="none" w:sz="0" w:space="0" w:color="auto"/>
      </w:divBdr>
    </w:div>
    <w:div w:id="21158303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dm10@aber.ac.uk"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8.jpe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work\Git\Major-Project\Documentation\03%20-%20Report\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Dep17</b:Tag>
    <b:SourceType>DocumentFromInternetSite</b:SourceType>
    <b:Guid>{D235B6A6-4377-4F9F-B102-1C0FA5B51683}</b:Guid>
    <b:Title>Vehicle licensing statistics: January to March 2017</b:Title>
    <b:Year>2017</b:Year>
    <b:Author>
      <b:Author>
        <b:Corporate>Department of Transport</b:Corporate>
      </b:Author>
    </b:Author>
    <b:InternetSiteTitle>www.gov.uk</b:InternetSiteTitle>
    <b:Month>January</b:Month>
    <b:URL>https://assets.publishing.service.gov.uk/government/uploads/system/uploads/attachment_data/file/620223/vehicle-licensing-january-to-march-2017.pdf</b:URL>
    <b:RefOrder>1</b:RefOrder>
  </b:Source>
  <b:Source>
    <b:Tag>Roy16</b:Tag>
    <b:SourceType>DocumentFromInternetSite</b:SourceType>
    <b:Guid>{90D880BC-21A7-4A5D-89E2-C373CB90FEC6}</b:Guid>
    <b:Author>
      <b:Author>
        <b:Corporate>Royal College of Physicians</b:Corporate>
      </b:Author>
    </b:Author>
    <b:Title>Every breath we take: the lifelong impact of air pollution</b:Title>
    <b:InternetSiteTitle>www.rcplondon.ac.uk</b:InternetSiteTitle>
    <b:Year>2016</b:Year>
    <b:Month>February</b:Month>
    <b:Day>23</b:Day>
    <b:URL>https://www.rcplondon.ac.uk/projects/outputs/every-breath-we-take-lifelong-impact-air-pollution</b:URL>
    <b:RefOrder>2</b:RefOrder>
  </b:Source>
  <b:Source>
    <b:Tag>Dep18</b:Tag>
    <b:SourceType>InternetSite</b:SourceType>
    <b:Guid>{AD74C636-12BD-4763-923E-739BFE4185F4}</b:Guid>
    <b:Author>
      <b:Author>
        <b:Corporate>Department for Environment Food &amp; Rural Affairs</b:Corporate>
      </b:Author>
    </b:Author>
    <b:Title>UK-AIR: Air Information Resource</b:Title>
    <b:InternetSiteTitle>uk-air.defra</b:InternetSiteTitle>
    <b:Year>2018</b:Year>
    <b:Month>04</b:Month>
    <b:Day>27</b:Day>
    <b:URL>https://uk-air.defra.gov.uk/</b:URL>
    <b:RefOrder>3</b:RefOrder>
  </b:Source>
  <b:Source>
    <b:Tag>Wel18</b:Tag>
    <b:SourceType>InternetSite</b:SourceType>
    <b:Guid>{FE242553-19E4-4AF0-94C4-E75FE12CAD78}</b:Guid>
    <b:Author>
      <b:Author>
        <b:Corporate>Welsh Government</b:Corporate>
      </b:Author>
    </b:Author>
    <b:InternetSiteTitle>Air Quality In Wales</b:InternetSiteTitle>
    <b:Year>2018</b:Year>
    <b:Month>04</b:Month>
    <b:Day>27</b:Day>
    <b:URL>https://airquality.gov.wales/</b:URL>
    <b:RefOrder>4</b:RefOrder>
  </b:Source>
  <b:Source>
    <b:Tag>Air18</b:Tag>
    <b:SourceType>InternetSite</b:SourceType>
    <b:Guid>{79E1C508-C15B-47C1-B789-F1D3AF02533E}</b:Guid>
    <b:Author>
      <b:Author>
        <b:Corporate>Air Quality in Scotland</b:Corporate>
      </b:Author>
    </b:Author>
    <b:Year>2018</b:Year>
    <b:Month>04</b:Month>
    <b:Day>27</b:Day>
    <b:URL>http://www.scottishairquality.co.uk/</b:URL>
    <b:RefOrder>5</b:RefOrder>
  </b:Source>
  <b:Source>
    <b:Tag>Plu18</b:Tag>
    <b:SourceType>InternetSite</b:SourceType>
    <b:Guid>{60423B20-00B6-4929-B462-1D3C2164083B}</b:Guid>
    <b:Author>
      <b:Author>
        <b:Corporate>Plume Labs</b:Corporate>
      </b:Author>
    </b:Author>
    <b:Title>Pigeon Air Patrol</b:Title>
    <b:Year>2018</b:Year>
    <b:Month>04</b:Month>
    <b:Day>27</b:Day>
    <b:URL>http://www.pigeonairpatrol.com/</b:URL>
    <b:RefOrder>6</b:RefOrder>
  </b:Source>
  <b:Source>
    <b:Tag>Spa18</b:Tag>
    <b:SourceType>InternetSite</b:SourceType>
    <b:Guid>{4E32CAC1-6FBA-4FD4-B3F4-B168E97440FD}</b:Guid>
    <b:Author>
      <b:Author>
        <b:Corporate>SparkFun</b:Corporate>
      </b:Author>
    </b:Author>
    <b:Title>I2C at the hardware level</b:Title>
    <b:InternetSiteTitle>Sparkfun</b:InternetSiteTitle>
    <b:Year>2018</b:Year>
    <b:Month>04</b:Month>
    <b:Day>28</b:Day>
    <b:URL>https://learn.sparkfun.com/tutorials/i2c/i2c-at-the-hardware-level</b:URL>
    <b:RefOrder>7</b:RefOrder>
  </b:Source>
</b:Sources>
</file>

<file path=customXml/itemProps1.xml><?xml version="1.0" encoding="utf-8"?>
<ds:datastoreItem xmlns:ds="http://schemas.openxmlformats.org/officeDocument/2006/customXml" ds:itemID="{DEE9AC90-1AB9-456B-9410-EF50D3196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1235</TotalTime>
  <Pages>23</Pages>
  <Words>4812</Words>
  <Characters>27431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David Mouncer [rdm10]</dc:creator>
  <cp:keywords/>
  <dc:description/>
  <cp:lastModifiedBy>Robert David Mouncer [rdm10]</cp:lastModifiedBy>
  <cp:revision>21</cp:revision>
  <cp:lastPrinted>2014-04-04T11:58:00Z</cp:lastPrinted>
  <dcterms:created xsi:type="dcterms:W3CDTF">2018-04-27T14:02:00Z</dcterms:created>
  <dcterms:modified xsi:type="dcterms:W3CDTF">2018-04-28T23:52:00Z</dcterms:modified>
</cp:coreProperties>
</file>