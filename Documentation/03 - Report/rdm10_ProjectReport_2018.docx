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52FD7A" w14:textId="77777777" w:rsidR="00536C05" w:rsidRDefault="00536C05" w:rsidP="004C12FA">
      <w:bookmarkStart w:id="0" w:name="_Hlk513069677"/>
      <w:bookmarkEnd w:id="0"/>
    </w:p>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28E66A39" w:rsidR="00DB78FA" w:rsidRDefault="00DB78FA" w:rsidP="008A08A1">
      <w:pPr>
        <w:jc w:val="center"/>
      </w:pPr>
      <w:r w:rsidRPr="00DB78FA">
        <w:rPr>
          <w:i/>
        </w:rPr>
        <w:t>Author</w:t>
      </w:r>
      <w:r>
        <w:t xml:space="preserve">: </w:t>
      </w:r>
      <w:r w:rsidR="0095650A">
        <w:t xml:space="preserve">Robert </w:t>
      </w:r>
      <w:r w:rsidR="00676A70">
        <w:t xml:space="preserve">David </w:t>
      </w:r>
      <w:r w:rsidR="0095650A">
        <w:t>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Dr. </w:t>
      </w:r>
      <w:r w:rsidR="0095650A">
        <w:t>Neal Snooke</w:t>
      </w:r>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42E0A2A6" w:rsidR="004E63C0" w:rsidRDefault="004E63C0" w:rsidP="008A08A1">
      <w:pPr>
        <w:jc w:val="center"/>
      </w:pPr>
      <w:r>
        <w:t>Version 1.0 (</w:t>
      </w:r>
      <w:r w:rsidR="00676A70">
        <w:t>Release</w:t>
      </w:r>
      <w:r>
        <w: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249DCA1F" w:rsidR="00BE51BE" w:rsidRPr="00AF61DC" w:rsidRDefault="00D17575" w:rsidP="004C12FA">
      <w:pPr>
        <w:rPr>
          <w:lang w:val="en-US"/>
        </w:rPr>
      </w:pPr>
      <w:r>
        <w:rPr>
          <w:lang w:val="en-US"/>
        </w:rPr>
        <w:t>Name Robert</w:t>
      </w:r>
      <w:r w:rsidR="0095650A">
        <w:rPr>
          <w:lang w:val="en-US"/>
        </w:rPr>
        <w:t xml:space="preserve"> </w:t>
      </w:r>
      <w:r w:rsidR="00676A70">
        <w:rPr>
          <w:lang w:val="en-US"/>
        </w:rPr>
        <w:t xml:space="preserve">David </w:t>
      </w:r>
      <w:r w:rsidR="0095650A">
        <w:rPr>
          <w:lang w:val="en-US"/>
        </w:rPr>
        <w:t>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5C2B33C6" w:rsidR="00E61859" w:rsidRDefault="00DB3BC0" w:rsidP="004C12FA">
      <w:r>
        <w:t>I am grateful t</w:t>
      </w:r>
      <w:r w:rsidR="00D4298B">
        <w:t xml:space="preserve">o Dr Neal Snooke, my project supervisor, for overseeing the project and </w:t>
      </w:r>
      <w:r w:rsidR="00A13EB5">
        <w:t xml:space="preserve">guiding me in the right direction when </w:t>
      </w:r>
      <w:r w:rsidR="00AA3A6D">
        <w:t>help was needed</w:t>
      </w:r>
      <w:r w:rsidR="00A13EB5">
        <w:t xml:space="preserve">. </w:t>
      </w:r>
    </w:p>
    <w:p w14:paraId="6B976A86" w14:textId="77777777" w:rsidR="006A312C" w:rsidRDefault="006A312C" w:rsidP="004C12FA"/>
    <w:p w14:paraId="2ADE8FEA" w14:textId="7AD1E004" w:rsidR="006A312C" w:rsidRDefault="006A312C" w:rsidP="004C12FA">
      <w:r>
        <w:t>I am grateful to Information Services and C</w:t>
      </w:r>
      <w:r w:rsidR="007E3A63">
        <w:t xml:space="preserve">omputer Science </w:t>
      </w:r>
      <w:r>
        <w:t xml:space="preserve">Support for the hosting of data and </w:t>
      </w:r>
      <w:r w:rsidR="00AA3A6D">
        <w:t>webpages</w:t>
      </w:r>
      <w:r>
        <w:t xml:space="preserve">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3383CC5C"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AA3A6D">
        <w:t>have been linked to causing</w:t>
      </w:r>
      <w:r w:rsidR="00280309">
        <w:t xml:space="preserve"> damage to multiple </w:t>
      </w:r>
      <w:r w:rsidR="005D55B8">
        <w:t>targets</w:t>
      </w:r>
      <w:r w:rsidR="00F37DD1">
        <w:t xml:space="preserve">. 40,000 deaths within the UK each year </w:t>
      </w:r>
      <w:r w:rsidR="005D55B8">
        <w:t>have been associated with air quality levels</w:t>
      </w:r>
      <w:r w:rsidR="00F061AB">
        <w:t xml:space="preserve"> [1</w:t>
      </w:r>
      <w:r w:rsidR="00280309">
        <w:t>]</w:t>
      </w:r>
      <w:r w:rsidR="00F37DD1">
        <w:t xml:space="preserve"> with a large </w:t>
      </w:r>
      <w:r w:rsidR="005D55B8">
        <w:t xml:space="preserve">proportion </w:t>
      </w:r>
      <w:r w:rsidR="00845A71">
        <w:t>of the</w:t>
      </w:r>
      <w:r w:rsidR="005D55B8">
        <w:t xml:space="preserve"> </w:t>
      </w:r>
      <w:r w:rsidR="00F37DD1">
        <w:t>deaths happening in major cities such as London.</w:t>
      </w:r>
      <w:r>
        <w:t xml:space="preserve"> </w:t>
      </w:r>
      <w:r w:rsidR="008E099B">
        <w:t>January</w:t>
      </w:r>
      <w:r w:rsidR="007A0997">
        <w:t>-March 2017 it was estimated that nearly 40 million vehicles are on Great British roads [</w:t>
      </w:r>
      <w:r w:rsidR="00F061AB">
        <w:t>2</w:t>
      </w:r>
      <w:r w:rsidR="007A0997">
        <w:t xml:space="preserve">]. This </w:t>
      </w:r>
      <w:r w:rsidR="00410DB4">
        <w:t xml:space="preserve">has a large </w:t>
      </w:r>
      <w:r w:rsidR="00845A71">
        <w:t xml:space="preserve">impact </w:t>
      </w:r>
      <w:r w:rsidR="00410DB4">
        <w:t>on the air pollution levels within the UK, but these vehicles may help provide a solution to this problem.</w:t>
      </w:r>
    </w:p>
    <w:p w14:paraId="6339FA67" w14:textId="77777777" w:rsidR="00F37DD1" w:rsidRDefault="00F37DD1" w:rsidP="00D61D84">
      <w:pPr>
        <w:jc w:val="both"/>
      </w:pPr>
    </w:p>
    <w:p w14:paraId="42483735" w14:textId="53F35912" w:rsidR="007A0997" w:rsidRDefault="00845A71" w:rsidP="00845A71">
      <w:pPr>
        <w:pStyle w:val="CommentText"/>
      </w:pPr>
      <w:r>
        <w:t>In 2016 the Royal College of Physicians released the 14 steps they felt were needed in order to improve air pollution levels,</w:t>
      </w:r>
      <w:r w:rsidR="007A0997">
        <w:t xml:space="preserve"> one of these was to “monitor air pollution effectively” and to “educate the public” [</w:t>
      </w:r>
      <w:r w:rsidR="00F061AB">
        <w:t>1</w:t>
      </w:r>
      <w:r w:rsidR="007A0997">
        <w:t xml:space="preserve">]. </w:t>
      </w:r>
      <w:r w:rsidR="00B325FF">
        <w:t>The purpose of this project</w:t>
      </w:r>
      <w:r w:rsidR="00FF6D5D">
        <w:t xml:space="preserve"> is to provide a means of educating the public of the air quality on public roads.</w:t>
      </w:r>
      <w:r w:rsidR="007A0997">
        <w:t xml:space="preserve"> The project will contain two systems, a monitoring system that will be used within vehicles to collect </w:t>
      </w:r>
      <w:r w:rsidR="00AA3A6D">
        <w:t>air quality</w:t>
      </w:r>
      <w:r w:rsidR="007A0997">
        <w:t xml:space="preserve"> data while travelling</w:t>
      </w:r>
      <w:r w:rsidR="00B325FF">
        <w:t>,</w:t>
      </w:r>
      <w:r w:rsidR="007A0997">
        <w:t xml:space="preserve">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F0D51B1"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w:t>
      </w:r>
      <w:r w:rsidR="00AA3A6D">
        <w:t>by</w:t>
      </w:r>
      <w:r w:rsidR="00EA2A62">
        <w:t xml:space="preserve">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4B31FB5F" w14:textId="2AD3E48C" w:rsidR="00AA3A6D"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AA3A6D">
        <w:rPr>
          <w:noProof/>
        </w:rPr>
        <w:t>1.</w:t>
      </w:r>
      <w:r w:rsidR="00AA3A6D">
        <w:rPr>
          <w:rFonts w:asciiTheme="minorHAnsi" w:hAnsiTheme="minorHAnsi" w:cstheme="minorBidi"/>
          <w:b w:val="0"/>
          <w:caps w:val="0"/>
          <w:noProof/>
          <w:lang w:eastAsia="en-GB"/>
        </w:rPr>
        <w:tab/>
      </w:r>
      <w:r w:rsidR="00AA3A6D">
        <w:rPr>
          <w:noProof/>
        </w:rPr>
        <w:t>Background, Analysis &amp; Process</w:t>
      </w:r>
      <w:r w:rsidR="00AA3A6D">
        <w:rPr>
          <w:noProof/>
        </w:rPr>
        <w:tab/>
      </w:r>
      <w:r w:rsidR="00AA3A6D">
        <w:rPr>
          <w:noProof/>
        </w:rPr>
        <w:fldChar w:fldCharType="begin"/>
      </w:r>
      <w:r w:rsidR="00AA3A6D">
        <w:rPr>
          <w:noProof/>
        </w:rPr>
        <w:instrText xml:space="preserve"> PAGEREF _Toc513163066 \h </w:instrText>
      </w:r>
      <w:r w:rsidR="00AA3A6D">
        <w:rPr>
          <w:noProof/>
        </w:rPr>
      </w:r>
      <w:r w:rsidR="00AA3A6D">
        <w:rPr>
          <w:noProof/>
        </w:rPr>
        <w:fldChar w:fldCharType="separate"/>
      </w:r>
      <w:r w:rsidR="00AA3A6D">
        <w:rPr>
          <w:noProof/>
        </w:rPr>
        <w:t>7</w:t>
      </w:r>
      <w:r w:rsidR="00AA3A6D">
        <w:rPr>
          <w:noProof/>
        </w:rPr>
        <w:fldChar w:fldCharType="end"/>
      </w:r>
    </w:p>
    <w:p w14:paraId="5785420E" w14:textId="37BD6E3B"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_Toc513163067 \h </w:instrText>
      </w:r>
      <w:r>
        <w:rPr>
          <w:noProof/>
        </w:rPr>
      </w:r>
      <w:r>
        <w:rPr>
          <w:noProof/>
        </w:rPr>
        <w:fldChar w:fldCharType="separate"/>
      </w:r>
      <w:r>
        <w:rPr>
          <w:noProof/>
        </w:rPr>
        <w:t>7</w:t>
      </w:r>
      <w:r>
        <w:rPr>
          <w:noProof/>
        </w:rPr>
        <w:fldChar w:fldCharType="end"/>
      </w:r>
    </w:p>
    <w:p w14:paraId="2E43E50F" w14:textId="4C79D0EC"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_Toc513163068 \h </w:instrText>
      </w:r>
      <w:r>
        <w:rPr>
          <w:noProof/>
        </w:rPr>
      </w:r>
      <w:r>
        <w:rPr>
          <w:noProof/>
        </w:rPr>
        <w:fldChar w:fldCharType="separate"/>
      </w:r>
      <w:r>
        <w:rPr>
          <w:noProof/>
        </w:rPr>
        <w:t>12</w:t>
      </w:r>
      <w:r>
        <w:rPr>
          <w:noProof/>
        </w:rPr>
        <w:fldChar w:fldCharType="end"/>
      </w:r>
    </w:p>
    <w:p w14:paraId="7DB73F58" w14:textId="1868293C"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_Toc513163069 \h </w:instrText>
      </w:r>
      <w:r>
        <w:rPr>
          <w:noProof/>
        </w:rPr>
      </w:r>
      <w:r>
        <w:rPr>
          <w:noProof/>
        </w:rPr>
        <w:fldChar w:fldCharType="separate"/>
      </w:r>
      <w:r>
        <w:rPr>
          <w:noProof/>
        </w:rPr>
        <w:t>14</w:t>
      </w:r>
      <w:r>
        <w:rPr>
          <w:noProof/>
        </w:rPr>
        <w:fldChar w:fldCharType="end"/>
      </w:r>
    </w:p>
    <w:p w14:paraId="7A061D6F" w14:textId="0CD2B901" w:rsidR="00AA3A6D" w:rsidRDefault="00AA3A6D">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_Toc513163070 \h </w:instrText>
      </w:r>
      <w:r>
        <w:rPr>
          <w:noProof/>
        </w:rPr>
      </w:r>
      <w:r>
        <w:rPr>
          <w:noProof/>
        </w:rPr>
        <w:fldChar w:fldCharType="separate"/>
      </w:r>
      <w:r>
        <w:rPr>
          <w:noProof/>
        </w:rPr>
        <w:t>16</w:t>
      </w:r>
      <w:r>
        <w:rPr>
          <w:noProof/>
        </w:rPr>
        <w:fldChar w:fldCharType="end"/>
      </w:r>
    </w:p>
    <w:p w14:paraId="57A41EF0" w14:textId="163976DB"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_Toc513163071 \h </w:instrText>
      </w:r>
      <w:r>
        <w:rPr>
          <w:noProof/>
        </w:rPr>
      </w:r>
      <w:r>
        <w:rPr>
          <w:noProof/>
        </w:rPr>
        <w:fldChar w:fldCharType="separate"/>
      </w:r>
      <w:r>
        <w:rPr>
          <w:noProof/>
        </w:rPr>
        <w:t>16</w:t>
      </w:r>
      <w:r>
        <w:rPr>
          <w:noProof/>
        </w:rPr>
        <w:fldChar w:fldCharType="end"/>
      </w:r>
    </w:p>
    <w:p w14:paraId="4E43C184" w14:textId="47D483DC"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_Toc513163072 \h </w:instrText>
      </w:r>
      <w:r>
        <w:rPr>
          <w:noProof/>
        </w:rPr>
      </w:r>
      <w:r>
        <w:rPr>
          <w:noProof/>
        </w:rPr>
        <w:fldChar w:fldCharType="separate"/>
      </w:r>
      <w:r>
        <w:rPr>
          <w:noProof/>
        </w:rPr>
        <w:t>17</w:t>
      </w:r>
      <w:r>
        <w:rPr>
          <w:noProof/>
        </w:rPr>
        <w:fldChar w:fldCharType="end"/>
      </w:r>
    </w:p>
    <w:p w14:paraId="1863C71D" w14:textId="7F74017A" w:rsidR="00AA3A6D" w:rsidRPr="00AA3A6D" w:rsidRDefault="00AA3A6D">
      <w:pPr>
        <w:pStyle w:val="TOC2"/>
        <w:tabs>
          <w:tab w:val="left" w:pos="880"/>
          <w:tab w:val="right" w:leader="dot" w:pos="8290"/>
        </w:tabs>
        <w:rPr>
          <w:rFonts w:asciiTheme="minorHAnsi" w:hAnsiTheme="minorHAnsi" w:cstheme="minorBidi"/>
          <w:smallCaps w:val="0"/>
          <w:noProof/>
          <w:lang w:val="it-IT" w:eastAsia="en-GB"/>
        </w:rPr>
      </w:pPr>
      <w:r w:rsidRPr="00AA3A6D">
        <w:rPr>
          <w:noProof/>
          <w:lang w:val="it-IT"/>
        </w:rPr>
        <w:t>2.3.</w:t>
      </w:r>
      <w:r w:rsidRPr="00AA3A6D">
        <w:rPr>
          <w:rFonts w:asciiTheme="minorHAnsi" w:hAnsiTheme="minorHAnsi" w:cstheme="minorBidi"/>
          <w:smallCaps w:val="0"/>
          <w:noProof/>
          <w:lang w:val="it-IT" w:eastAsia="en-GB"/>
        </w:rPr>
        <w:tab/>
      </w:r>
      <w:r w:rsidRPr="00AA3A6D">
        <w:rPr>
          <w:noProof/>
          <w:lang w:val="it-IT"/>
        </w:rPr>
        <w:t>Monitoring Software Design</w:t>
      </w:r>
      <w:r w:rsidRPr="00AA3A6D">
        <w:rPr>
          <w:noProof/>
          <w:lang w:val="it-IT"/>
        </w:rPr>
        <w:tab/>
      </w:r>
      <w:r>
        <w:rPr>
          <w:noProof/>
        </w:rPr>
        <w:fldChar w:fldCharType="begin"/>
      </w:r>
      <w:r w:rsidRPr="00AA3A6D">
        <w:rPr>
          <w:noProof/>
          <w:lang w:val="it-IT"/>
        </w:rPr>
        <w:instrText xml:space="preserve"> PAGEREF _Toc513163073 \h </w:instrText>
      </w:r>
      <w:r>
        <w:rPr>
          <w:noProof/>
        </w:rPr>
      </w:r>
      <w:r>
        <w:rPr>
          <w:noProof/>
        </w:rPr>
        <w:fldChar w:fldCharType="separate"/>
      </w:r>
      <w:r w:rsidRPr="00AA3A6D">
        <w:rPr>
          <w:noProof/>
          <w:lang w:val="it-IT"/>
        </w:rPr>
        <w:t>20</w:t>
      </w:r>
      <w:r>
        <w:rPr>
          <w:noProof/>
        </w:rPr>
        <w:fldChar w:fldCharType="end"/>
      </w:r>
    </w:p>
    <w:p w14:paraId="46DA5510" w14:textId="0C55828B" w:rsidR="00AA3A6D" w:rsidRPr="00AA3A6D" w:rsidRDefault="00AA3A6D">
      <w:pPr>
        <w:pStyle w:val="TOC3"/>
        <w:tabs>
          <w:tab w:val="left" w:pos="1320"/>
          <w:tab w:val="right" w:leader="dot" w:pos="8290"/>
        </w:tabs>
        <w:rPr>
          <w:rFonts w:asciiTheme="minorHAnsi" w:hAnsiTheme="minorHAnsi" w:cstheme="minorBidi"/>
          <w:i w:val="0"/>
          <w:noProof/>
          <w:lang w:val="it-IT" w:eastAsia="en-GB"/>
        </w:rPr>
      </w:pPr>
      <w:r w:rsidRPr="004940C1">
        <w:rPr>
          <w:noProof/>
          <w:lang w:val="it-IT"/>
        </w:rPr>
        <w:t>2.3.1.</w:t>
      </w:r>
      <w:r w:rsidRPr="00AA3A6D">
        <w:rPr>
          <w:rFonts w:asciiTheme="minorHAnsi" w:hAnsiTheme="minorHAnsi" w:cstheme="minorBidi"/>
          <w:i w:val="0"/>
          <w:noProof/>
          <w:lang w:val="it-IT" w:eastAsia="en-GB"/>
        </w:rPr>
        <w:tab/>
      </w:r>
      <w:r w:rsidRPr="004940C1">
        <w:rPr>
          <w:noProof/>
          <w:lang w:val="it-IT"/>
        </w:rPr>
        <w:t>Data Logging (Data_logger.py) Design</w:t>
      </w:r>
      <w:r w:rsidRPr="00AA3A6D">
        <w:rPr>
          <w:noProof/>
          <w:lang w:val="it-IT"/>
        </w:rPr>
        <w:tab/>
      </w:r>
      <w:r>
        <w:rPr>
          <w:noProof/>
        </w:rPr>
        <w:fldChar w:fldCharType="begin"/>
      </w:r>
      <w:r w:rsidRPr="00AA3A6D">
        <w:rPr>
          <w:noProof/>
          <w:lang w:val="it-IT"/>
        </w:rPr>
        <w:instrText xml:space="preserve"> PAGEREF _Toc513163074 \h </w:instrText>
      </w:r>
      <w:r>
        <w:rPr>
          <w:noProof/>
        </w:rPr>
      </w:r>
      <w:r>
        <w:rPr>
          <w:noProof/>
        </w:rPr>
        <w:fldChar w:fldCharType="separate"/>
      </w:r>
      <w:r w:rsidRPr="00AA3A6D">
        <w:rPr>
          <w:noProof/>
          <w:lang w:val="it-IT"/>
        </w:rPr>
        <w:t>21</w:t>
      </w:r>
      <w:r>
        <w:rPr>
          <w:noProof/>
        </w:rPr>
        <w:fldChar w:fldCharType="end"/>
      </w:r>
    </w:p>
    <w:p w14:paraId="40FE2320" w14:textId="65CBE897" w:rsidR="00AA3A6D" w:rsidRDefault="00AA3A6D">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Upload (Upload.py) Design</w:t>
      </w:r>
      <w:r>
        <w:rPr>
          <w:noProof/>
        </w:rPr>
        <w:tab/>
      </w:r>
      <w:r>
        <w:rPr>
          <w:noProof/>
        </w:rPr>
        <w:fldChar w:fldCharType="begin"/>
      </w:r>
      <w:r>
        <w:rPr>
          <w:noProof/>
        </w:rPr>
        <w:instrText xml:space="preserve"> PAGEREF _Toc513163075 \h </w:instrText>
      </w:r>
      <w:r>
        <w:rPr>
          <w:noProof/>
        </w:rPr>
      </w:r>
      <w:r>
        <w:rPr>
          <w:noProof/>
        </w:rPr>
        <w:fldChar w:fldCharType="separate"/>
      </w:r>
      <w:r>
        <w:rPr>
          <w:noProof/>
        </w:rPr>
        <w:t>22</w:t>
      </w:r>
      <w:r>
        <w:rPr>
          <w:noProof/>
        </w:rPr>
        <w:fldChar w:fldCharType="end"/>
      </w:r>
    </w:p>
    <w:p w14:paraId="70965412" w14:textId="338B6AB0"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Visualisation Software Design</w:t>
      </w:r>
      <w:r>
        <w:rPr>
          <w:noProof/>
        </w:rPr>
        <w:tab/>
      </w:r>
      <w:r>
        <w:rPr>
          <w:noProof/>
        </w:rPr>
        <w:fldChar w:fldCharType="begin"/>
      </w:r>
      <w:r>
        <w:rPr>
          <w:noProof/>
        </w:rPr>
        <w:instrText xml:space="preserve"> PAGEREF _Toc513163076 \h </w:instrText>
      </w:r>
      <w:r>
        <w:rPr>
          <w:noProof/>
        </w:rPr>
      </w:r>
      <w:r>
        <w:rPr>
          <w:noProof/>
        </w:rPr>
        <w:fldChar w:fldCharType="separate"/>
      </w:r>
      <w:r>
        <w:rPr>
          <w:noProof/>
        </w:rPr>
        <w:t>23</w:t>
      </w:r>
      <w:r>
        <w:rPr>
          <w:noProof/>
        </w:rPr>
        <w:fldChar w:fldCharType="end"/>
      </w:r>
    </w:p>
    <w:p w14:paraId="52242163" w14:textId="3730284E"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Visualisation User Interface Design</w:t>
      </w:r>
      <w:r>
        <w:rPr>
          <w:noProof/>
        </w:rPr>
        <w:tab/>
      </w:r>
      <w:r>
        <w:rPr>
          <w:noProof/>
        </w:rPr>
        <w:fldChar w:fldCharType="begin"/>
      </w:r>
      <w:r>
        <w:rPr>
          <w:noProof/>
        </w:rPr>
        <w:instrText xml:space="preserve"> PAGEREF _Toc513163077 \h </w:instrText>
      </w:r>
      <w:r>
        <w:rPr>
          <w:noProof/>
        </w:rPr>
      </w:r>
      <w:r>
        <w:rPr>
          <w:noProof/>
        </w:rPr>
        <w:fldChar w:fldCharType="separate"/>
      </w:r>
      <w:r>
        <w:rPr>
          <w:noProof/>
        </w:rPr>
        <w:t>24</w:t>
      </w:r>
      <w:r>
        <w:rPr>
          <w:noProof/>
        </w:rPr>
        <w:fldChar w:fldCharType="end"/>
      </w:r>
    </w:p>
    <w:p w14:paraId="4F21ADB4" w14:textId="3A8BFC18" w:rsidR="00AA3A6D" w:rsidRDefault="00AA3A6D">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_Toc513163078 \h </w:instrText>
      </w:r>
      <w:r>
        <w:rPr>
          <w:noProof/>
        </w:rPr>
      </w:r>
      <w:r>
        <w:rPr>
          <w:noProof/>
        </w:rPr>
        <w:fldChar w:fldCharType="separate"/>
      </w:r>
      <w:r>
        <w:rPr>
          <w:noProof/>
        </w:rPr>
        <w:t>26</w:t>
      </w:r>
      <w:r>
        <w:rPr>
          <w:noProof/>
        </w:rPr>
        <w:fldChar w:fldCharType="end"/>
      </w:r>
    </w:p>
    <w:p w14:paraId="5A11AAF4" w14:textId="4B2C5D8F"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Hardware implementation</w:t>
      </w:r>
      <w:r>
        <w:rPr>
          <w:noProof/>
        </w:rPr>
        <w:tab/>
      </w:r>
      <w:r>
        <w:rPr>
          <w:noProof/>
        </w:rPr>
        <w:fldChar w:fldCharType="begin"/>
      </w:r>
      <w:r>
        <w:rPr>
          <w:noProof/>
        </w:rPr>
        <w:instrText xml:space="preserve"> PAGEREF _Toc513163079 \h </w:instrText>
      </w:r>
      <w:r>
        <w:rPr>
          <w:noProof/>
        </w:rPr>
      </w:r>
      <w:r>
        <w:rPr>
          <w:noProof/>
        </w:rPr>
        <w:fldChar w:fldCharType="separate"/>
      </w:r>
      <w:r>
        <w:rPr>
          <w:noProof/>
        </w:rPr>
        <w:t>26</w:t>
      </w:r>
      <w:r>
        <w:rPr>
          <w:noProof/>
        </w:rPr>
        <w:fldChar w:fldCharType="end"/>
      </w:r>
    </w:p>
    <w:p w14:paraId="72D8474D" w14:textId="6D1B9D76"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Setting up the environment for the Raspberry Pi</w:t>
      </w:r>
      <w:r>
        <w:rPr>
          <w:noProof/>
        </w:rPr>
        <w:tab/>
      </w:r>
      <w:r>
        <w:rPr>
          <w:noProof/>
        </w:rPr>
        <w:fldChar w:fldCharType="begin"/>
      </w:r>
      <w:r>
        <w:rPr>
          <w:noProof/>
        </w:rPr>
        <w:instrText xml:space="preserve"> PAGEREF _Toc513163080 \h </w:instrText>
      </w:r>
      <w:r>
        <w:rPr>
          <w:noProof/>
        </w:rPr>
      </w:r>
      <w:r>
        <w:rPr>
          <w:noProof/>
        </w:rPr>
        <w:fldChar w:fldCharType="separate"/>
      </w:r>
      <w:r>
        <w:rPr>
          <w:noProof/>
        </w:rPr>
        <w:t>26</w:t>
      </w:r>
      <w:r>
        <w:rPr>
          <w:noProof/>
        </w:rPr>
        <w:fldChar w:fldCharType="end"/>
      </w:r>
    </w:p>
    <w:p w14:paraId="6E344E0E" w14:textId="660C5FD6" w:rsidR="00AA3A6D" w:rsidRDefault="00AA3A6D">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Installing Linux and connecting to the RPI</w:t>
      </w:r>
      <w:r>
        <w:rPr>
          <w:noProof/>
        </w:rPr>
        <w:tab/>
      </w:r>
      <w:r>
        <w:rPr>
          <w:noProof/>
        </w:rPr>
        <w:fldChar w:fldCharType="begin"/>
      </w:r>
      <w:r>
        <w:rPr>
          <w:noProof/>
        </w:rPr>
        <w:instrText xml:space="preserve"> PAGEREF _Toc513163081 \h </w:instrText>
      </w:r>
      <w:r>
        <w:rPr>
          <w:noProof/>
        </w:rPr>
      </w:r>
      <w:r>
        <w:rPr>
          <w:noProof/>
        </w:rPr>
        <w:fldChar w:fldCharType="separate"/>
      </w:r>
      <w:r>
        <w:rPr>
          <w:noProof/>
        </w:rPr>
        <w:t>26</w:t>
      </w:r>
      <w:r>
        <w:rPr>
          <w:noProof/>
        </w:rPr>
        <w:fldChar w:fldCharType="end"/>
      </w:r>
    </w:p>
    <w:p w14:paraId="67A35D4E" w14:textId="5C918AAF" w:rsidR="00AA3A6D" w:rsidRDefault="00AA3A6D">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Setting up the Samba server</w:t>
      </w:r>
      <w:r>
        <w:rPr>
          <w:noProof/>
        </w:rPr>
        <w:tab/>
      </w:r>
      <w:r>
        <w:rPr>
          <w:noProof/>
        </w:rPr>
        <w:fldChar w:fldCharType="begin"/>
      </w:r>
      <w:r>
        <w:rPr>
          <w:noProof/>
        </w:rPr>
        <w:instrText xml:space="preserve"> PAGEREF _Toc513163082 \h </w:instrText>
      </w:r>
      <w:r>
        <w:rPr>
          <w:noProof/>
        </w:rPr>
      </w:r>
      <w:r>
        <w:rPr>
          <w:noProof/>
        </w:rPr>
        <w:fldChar w:fldCharType="separate"/>
      </w:r>
      <w:r>
        <w:rPr>
          <w:noProof/>
        </w:rPr>
        <w:t>26</w:t>
      </w:r>
      <w:r>
        <w:rPr>
          <w:noProof/>
        </w:rPr>
        <w:fldChar w:fldCharType="end"/>
      </w:r>
    </w:p>
    <w:p w14:paraId="013F5AAC" w14:textId="64DEE31F"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3.3.</w:t>
      </w:r>
      <w:r>
        <w:rPr>
          <w:rFonts w:asciiTheme="minorHAnsi" w:hAnsiTheme="minorHAnsi" w:cstheme="minorBidi"/>
          <w:smallCaps w:val="0"/>
          <w:noProof/>
          <w:lang w:eastAsia="en-GB"/>
        </w:rPr>
        <w:tab/>
      </w:r>
      <w:r>
        <w:rPr>
          <w:noProof/>
        </w:rPr>
        <w:t>Monitoring System – Data Logger</w:t>
      </w:r>
      <w:r>
        <w:rPr>
          <w:noProof/>
        </w:rPr>
        <w:tab/>
      </w:r>
      <w:r>
        <w:rPr>
          <w:noProof/>
        </w:rPr>
        <w:fldChar w:fldCharType="begin"/>
      </w:r>
      <w:r>
        <w:rPr>
          <w:noProof/>
        </w:rPr>
        <w:instrText xml:space="preserve"> PAGEREF _Toc513163083 \h </w:instrText>
      </w:r>
      <w:r>
        <w:rPr>
          <w:noProof/>
        </w:rPr>
      </w:r>
      <w:r>
        <w:rPr>
          <w:noProof/>
        </w:rPr>
        <w:fldChar w:fldCharType="separate"/>
      </w:r>
      <w:r>
        <w:rPr>
          <w:noProof/>
        </w:rPr>
        <w:t>27</w:t>
      </w:r>
      <w:r>
        <w:rPr>
          <w:noProof/>
        </w:rPr>
        <w:fldChar w:fldCharType="end"/>
      </w:r>
    </w:p>
    <w:p w14:paraId="76862A15" w14:textId="2377C856" w:rsidR="00AA3A6D" w:rsidRDefault="00AA3A6D">
      <w:pPr>
        <w:pStyle w:val="TOC3"/>
        <w:tabs>
          <w:tab w:val="left" w:pos="1320"/>
          <w:tab w:val="right" w:leader="dot" w:pos="8290"/>
        </w:tabs>
        <w:rPr>
          <w:rFonts w:asciiTheme="minorHAnsi" w:hAnsiTheme="minorHAnsi" w:cstheme="minorBidi"/>
          <w:i w:val="0"/>
          <w:noProof/>
          <w:lang w:eastAsia="en-GB"/>
        </w:rPr>
      </w:pPr>
      <w:r>
        <w:rPr>
          <w:noProof/>
        </w:rPr>
        <w:t>3.3.1.</w:t>
      </w:r>
      <w:r>
        <w:rPr>
          <w:rFonts w:asciiTheme="minorHAnsi" w:hAnsiTheme="minorHAnsi" w:cstheme="minorBidi"/>
          <w:i w:val="0"/>
          <w:noProof/>
          <w:lang w:eastAsia="en-GB"/>
        </w:rPr>
        <w:tab/>
      </w:r>
      <w:r>
        <w:rPr>
          <w:noProof/>
        </w:rPr>
        <w:t>Retrieving serial readings</w:t>
      </w:r>
      <w:r>
        <w:rPr>
          <w:noProof/>
        </w:rPr>
        <w:tab/>
      </w:r>
      <w:r>
        <w:rPr>
          <w:noProof/>
        </w:rPr>
        <w:fldChar w:fldCharType="begin"/>
      </w:r>
      <w:r>
        <w:rPr>
          <w:noProof/>
        </w:rPr>
        <w:instrText xml:space="preserve"> PAGEREF _Toc513163084 \h </w:instrText>
      </w:r>
      <w:r>
        <w:rPr>
          <w:noProof/>
        </w:rPr>
      </w:r>
      <w:r>
        <w:rPr>
          <w:noProof/>
        </w:rPr>
        <w:fldChar w:fldCharType="separate"/>
      </w:r>
      <w:r>
        <w:rPr>
          <w:noProof/>
        </w:rPr>
        <w:t>27</w:t>
      </w:r>
      <w:r>
        <w:rPr>
          <w:noProof/>
        </w:rPr>
        <w:fldChar w:fldCharType="end"/>
      </w:r>
    </w:p>
    <w:p w14:paraId="14097147" w14:textId="3BCA3974" w:rsidR="00AA3A6D" w:rsidRDefault="00AA3A6D">
      <w:pPr>
        <w:pStyle w:val="TOC3"/>
        <w:tabs>
          <w:tab w:val="left" w:pos="1320"/>
          <w:tab w:val="right" w:leader="dot" w:pos="8290"/>
        </w:tabs>
        <w:rPr>
          <w:rFonts w:asciiTheme="minorHAnsi" w:hAnsiTheme="minorHAnsi" w:cstheme="minorBidi"/>
          <w:i w:val="0"/>
          <w:noProof/>
          <w:lang w:eastAsia="en-GB"/>
        </w:rPr>
      </w:pPr>
      <w:r>
        <w:rPr>
          <w:noProof/>
        </w:rPr>
        <w:t>3.3.2.</w:t>
      </w:r>
      <w:r>
        <w:rPr>
          <w:rFonts w:asciiTheme="minorHAnsi" w:hAnsiTheme="minorHAnsi" w:cstheme="minorBidi"/>
          <w:i w:val="0"/>
          <w:noProof/>
          <w:lang w:eastAsia="en-GB"/>
        </w:rPr>
        <w:tab/>
      </w:r>
      <w:r>
        <w:rPr>
          <w:noProof/>
        </w:rPr>
        <w:t>Format of GPS data</w:t>
      </w:r>
      <w:r>
        <w:rPr>
          <w:noProof/>
        </w:rPr>
        <w:tab/>
      </w:r>
      <w:r>
        <w:rPr>
          <w:noProof/>
        </w:rPr>
        <w:fldChar w:fldCharType="begin"/>
      </w:r>
      <w:r>
        <w:rPr>
          <w:noProof/>
        </w:rPr>
        <w:instrText xml:space="preserve"> PAGEREF _Toc513163085 \h </w:instrText>
      </w:r>
      <w:r>
        <w:rPr>
          <w:noProof/>
        </w:rPr>
      </w:r>
      <w:r>
        <w:rPr>
          <w:noProof/>
        </w:rPr>
        <w:fldChar w:fldCharType="separate"/>
      </w:r>
      <w:r>
        <w:rPr>
          <w:noProof/>
        </w:rPr>
        <w:t>27</w:t>
      </w:r>
      <w:r>
        <w:rPr>
          <w:noProof/>
        </w:rPr>
        <w:fldChar w:fldCharType="end"/>
      </w:r>
    </w:p>
    <w:p w14:paraId="494B635F" w14:textId="5097E271" w:rsidR="00AA3A6D" w:rsidRDefault="00AA3A6D">
      <w:pPr>
        <w:pStyle w:val="TOC3"/>
        <w:tabs>
          <w:tab w:val="left" w:pos="1320"/>
          <w:tab w:val="right" w:leader="dot" w:pos="8290"/>
        </w:tabs>
        <w:rPr>
          <w:rFonts w:asciiTheme="minorHAnsi" w:hAnsiTheme="minorHAnsi" w:cstheme="minorBidi"/>
          <w:i w:val="0"/>
          <w:noProof/>
          <w:lang w:eastAsia="en-GB"/>
        </w:rPr>
      </w:pPr>
      <w:r>
        <w:rPr>
          <w:noProof/>
        </w:rPr>
        <w:t>3.3.3.</w:t>
      </w:r>
      <w:r>
        <w:rPr>
          <w:rFonts w:asciiTheme="minorHAnsi" w:hAnsiTheme="minorHAnsi" w:cstheme="minorBidi"/>
          <w:i w:val="0"/>
          <w:noProof/>
          <w:lang w:eastAsia="en-GB"/>
        </w:rPr>
        <w:tab/>
      </w:r>
      <w:r>
        <w:rPr>
          <w:noProof/>
        </w:rPr>
        <w:t>Starting a logging method</w:t>
      </w:r>
      <w:r>
        <w:rPr>
          <w:noProof/>
        </w:rPr>
        <w:tab/>
      </w:r>
      <w:r>
        <w:rPr>
          <w:noProof/>
        </w:rPr>
        <w:fldChar w:fldCharType="begin"/>
      </w:r>
      <w:r>
        <w:rPr>
          <w:noProof/>
        </w:rPr>
        <w:instrText xml:space="preserve"> PAGEREF _Toc513163086 \h </w:instrText>
      </w:r>
      <w:r>
        <w:rPr>
          <w:noProof/>
        </w:rPr>
      </w:r>
      <w:r>
        <w:rPr>
          <w:noProof/>
        </w:rPr>
        <w:fldChar w:fldCharType="separate"/>
      </w:r>
      <w:r>
        <w:rPr>
          <w:noProof/>
        </w:rPr>
        <w:t>27</w:t>
      </w:r>
      <w:r>
        <w:rPr>
          <w:noProof/>
        </w:rPr>
        <w:fldChar w:fldCharType="end"/>
      </w:r>
    </w:p>
    <w:p w14:paraId="6C2FFE4A" w14:textId="2E25906C" w:rsidR="00AA3A6D" w:rsidRDefault="00AA3A6D">
      <w:pPr>
        <w:pStyle w:val="TOC3"/>
        <w:tabs>
          <w:tab w:val="left" w:pos="1320"/>
          <w:tab w:val="right" w:leader="dot" w:pos="8290"/>
        </w:tabs>
        <w:rPr>
          <w:rFonts w:asciiTheme="minorHAnsi" w:hAnsiTheme="minorHAnsi" w:cstheme="minorBidi"/>
          <w:i w:val="0"/>
          <w:noProof/>
          <w:lang w:eastAsia="en-GB"/>
        </w:rPr>
      </w:pPr>
      <w:r>
        <w:rPr>
          <w:noProof/>
        </w:rPr>
        <w:t>3.3.4.</w:t>
      </w:r>
      <w:r>
        <w:rPr>
          <w:rFonts w:asciiTheme="minorHAnsi" w:hAnsiTheme="minorHAnsi" w:cstheme="minorBidi"/>
          <w:i w:val="0"/>
          <w:noProof/>
          <w:lang w:eastAsia="en-GB"/>
        </w:rPr>
        <w:tab/>
      </w:r>
      <w:r>
        <w:rPr>
          <w:noProof/>
        </w:rPr>
        <w:t>Implementing the I2C interface</w:t>
      </w:r>
      <w:r>
        <w:rPr>
          <w:noProof/>
        </w:rPr>
        <w:tab/>
      </w:r>
      <w:r>
        <w:rPr>
          <w:noProof/>
        </w:rPr>
        <w:fldChar w:fldCharType="begin"/>
      </w:r>
      <w:r>
        <w:rPr>
          <w:noProof/>
        </w:rPr>
        <w:instrText xml:space="preserve"> PAGEREF _Toc513163087 \h </w:instrText>
      </w:r>
      <w:r>
        <w:rPr>
          <w:noProof/>
        </w:rPr>
      </w:r>
      <w:r>
        <w:rPr>
          <w:noProof/>
        </w:rPr>
        <w:fldChar w:fldCharType="separate"/>
      </w:r>
      <w:r>
        <w:rPr>
          <w:noProof/>
        </w:rPr>
        <w:t>28</w:t>
      </w:r>
      <w:r>
        <w:rPr>
          <w:noProof/>
        </w:rPr>
        <w:fldChar w:fldCharType="end"/>
      </w:r>
    </w:p>
    <w:p w14:paraId="083B415E" w14:textId="7DBFCAE7" w:rsidR="00AA3A6D" w:rsidRDefault="00AA3A6D">
      <w:pPr>
        <w:pStyle w:val="TOC3"/>
        <w:tabs>
          <w:tab w:val="left" w:pos="1320"/>
          <w:tab w:val="right" w:leader="dot" w:pos="8290"/>
        </w:tabs>
        <w:rPr>
          <w:rFonts w:asciiTheme="minorHAnsi" w:hAnsiTheme="minorHAnsi" w:cstheme="minorBidi"/>
          <w:i w:val="0"/>
          <w:noProof/>
          <w:lang w:eastAsia="en-GB"/>
        </w:rPr>
      </w:pPr>
      <w:r>
        <w:rPr>
          <w:noProof/>
        </w:rPr>
        <w:t>3.3.5.</w:t>
      </w:r>
      <w:r>
        <w:rPr>
          <w:rFonts w:asciiTheme="minorHAnsi" w:hAnsiTheme="minorHAnsi" w:cstheme="minorBidi"/>
          <w:i w:val="0"/>
          <w:noProof/>
          <w:lang w:eastAsia="en-GB"/>
        </w:rPr>
        <w:tab/>
      </w:r>
      <w:r>
        <w:rPr>
          <w:noProof/>
        </w:rPr>
        <w:t>Logging method</w:t>
      </w:r>
      <w:r>
        <w:rPr>
          <w:noProof/>
        </w:rPr>
        <w:tab/>
      </w:r>
      <w:r>
        <w:rPr>
          <w:noProof/>
        </w:rPr>
        <w:fldChar w:fldCharType="begin"/>
      </w:r>
      <w:r>
        <w:rPr>
          <w:noProof/>
        </w:rPr>
        <w:instrText xml:space="preserve"> PAGEREF _Toc513163088 \h </w:instrText>
      </w:r>
      <w:r>
        <w:rPr>
          <w:noProof/>
        </w:rPr>
      </w:r>
      <w:r>
        <w:rPr>
          <w:noProof/>
        </w:rPr>
        <w:fldChar w:fldCharType="separate"/>
      </w:r>
      <w:r>
        <w:rPr>
          <w:noProof/>
        </w:rPr>
        <w:t>31</w:t>
      </w:r>
      <w:r>
        <w:rPr>
          <w:noProof/>
        </w:rPr>
        <w:fldChar w:fldCharType="end"/>
      </w:r>
    </w:p>
    <w:p w14:paraId="64475696" w14:textId="5E4ED639" w:rsidR="00AA3A6D" w:rsidRDefault="00AA3A6D">
      <w:pPr>
        <w:pStyle w:val="TOC3"/>
        <w:tabs>
          <w:tab w:val="left" w:pos="1320"/>
          <w:tab w:val="right" w:leader="dot" w:pos="8290"/>
        </w:tabs>
        <w:rPr>
          <w:rFonts w:asciiTheme="minorHAnsi" w:hAnsiTheme="minorHAnsi" w:cstheme="minorBidi"/>
          <w:i w:val="0"/>
          <w:noProof/>
          <w:lang w:eastAsia="en-GB"/>
        </w:rPr>
      </w:pPr>
      <w:r>
        <w:rPr>
          <w:noProof/>
        </w:rPr>
        <w:t>3.3.6.</w:t>
      </w:r>
      <w:r>
        <w:rPr>
          <w:rFonts w:asciiTheme="minorHAnsi" w:hAnsiTheme="minorHAnsi" w:cstheme="minorBidi"/>
          <w:i w:val="0"/>
          <w:noProof/>
          <w:lang w:eastAsia="en-GB"/>
        </w:rPr>
        <w:tab/>
      </w:r>
      <w:r>
        <w:rPr>
          <w:noProof/>
        </w:rPr>
        <w:t>Creating cron jobs for the data logger</w:t>
      </w:r>
      <w:r>
        <w:rPr>
          <w:noProof/>
        </w:rPr>
        <w:tab/>
      </w:r>
      <w:r>
        <w:rPr>
          <w:noProof/>
        </w:rPr>
        <w:fldChar w:fldCharType="begin"/>
      </w:r>
      <w:r>
        <w:rPr>
          <w:noProof/>
        </w:rPr>
        <w:instrText xml:space="preserve"> PAGEREF _Toc513163089 \h </w:instrText>
      </w:r>
      <w:r>
        <w:rPr>
          <w:noProof/>
        </w:rPr>
      </w:r>
      <w:r>
        <w:rPr>
          <w:noProof/>
        </w:rPr>
        <w:fldChar w:fldCharType="separate"/>
      </w:r>
      <w:r>
        <w:rPr>
          <w:noProof/>
        </w:rPr>
        <w:t>31</w:t>
      </w:r>
      <w:r>
        <w:rPr>
          <w:noProof/>
        </w:rPr>
        <w:fldChar w:fldCharType="end"/>
      </w:r>
    </w:p>
    <w:p w14:paraId="1FD1B57A" w14:textId="256301D4" w:rsidR="00AA3A6D" w:rsidRDefault="00AA3A6D">
      <w:pPr>
        <w:pStyle w:val="TOC3"/>
        <w:tabs>
          <w:tab w:val="left" w:pos="1320"/>
          <w:tab w:val="right" w:leader="dot" w:pos="8290"/>
        </w:tabs>
        <w:rPr>
          <w:rFonts w:asciiTheme="minorHAnsi" w:hAnsiTheme="minorHAnsi" w:cstheme="minorBidi"/>
          <w:i w:val="0"/>
          <w:noProof/>
          <w:lang w:eastAsia="en-GB"/>
        </w:rPr>
      </w:pPr>
      <w:r>
        <w:rPr>
          <w:noProof/>
        </w:rPr>
        <w:t>3.3.7.</w:t>
      </w:r>
      <w:r>
        <w:rPr>
          <w:rFonts w:asciiTheme="minorHAnsi" w:hAnsiTheme="minorHAnsi" w:cstheme="minorBidi"/>
          <w:i w:val="0"/>
          <w:noProof/>
          <w:lang w:eastAsia="en-GB"/>
        </w:rPr>
        <w:tab/>
      </w:r>
      <w:r>
        <w:rPr>
          <w:noProof/>
        </w:rPr>
        <w:t>Analysis of the data logger</w:t>
      </w:r>
      <w:r>
        <w:rPr>
          <w:noProof/>
        </w:rPr>
        <w:tab/>
      </w:r>
      <w:r>
        <w:rPr>
          <w:noProof/>
        </w:rPr>
        <w:fldChar w:fldCharType="begin"/>
      </w:r>
      <w:r>
        <w:rPr>
          <w:noProof/>
        </w:rPr>
        <w:instrText xml:space="preserve"> PAGEREF _Toc513163090 \h </w:instrText>
      </w:r>
      <w:r>
        <w:rPr>
          <w:noProof/>
        </w:rPr>
      </w:r>
      <w:r>
        <w:rPr>
          <w:noProof/>
        </w:rPr>
        <w:fldChar w:fldCharType="separate"/>
      </w:r>
      <w:r>
        <w:rPr>
          <w:noProof/>
        </w:rPr>
        <w:t>31</w:t>
      </w:r>
      <w:r>
        <w:rPr>
          <w:noProof/>
        </w:rPr>
        <w:fldChar w:fldCharType="end"/>
      </w:r>
    </w:p>
    <w:p w14:paraId="4B2BBBE6" w14:textId="785BBAEA"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Monitoring system – Uploading Data</w:t>
      </w:r>
      <w:r>
        <w:rPr>
          <w:noProof/>
        </w:rPr>
        <w:tab/>
      </w:r>
      <w:r>
        <w:rPr>
          <w:noProof/>
        </w:rPr>
        <w:fldChar w:fldCharType="begin"/>
      </w:r>
      <w:r>
        <w:rPr>
          <w:noProof/>
        </w:rPr>
        <w:instrText xml:space="preserve"> PAGEREF _Toc513163091 \h </w:instrText>
      </w:r>
      <w:r>
        <w:rPr>
          <w:noProof/>
        </w:rPr>
      </w:r>
      <w:r>
        <w:rPr>
          <w:noProof/>
        </w:rPr>
        <w:fldChar w:fldCharType="separate"/>
      </w:r>
      <w:r>
        <w:rPr>
          <w:noProof/>
        </w:rPr>
        <w:t>32</w:t>
      </w:r>
      <w:r>
        <w:rPr>
          <w:noProof/>
        </w:rPr>
        <w:fldChar w:fldCharType="end"/>
      </w:r>
    </w:p>
    <w:p w14:paraId="67D43155" w14:textId="18E133B8" w:rsidR="00AA3A6D" w:rsidRDefault="00AA3A6D">
      <w:pPr>
        <w:pStyle w:val="TOC3"/>
        <w:tabs>
          <w:tab w:val="left" w:pos="1320"/>
          <w:tab w:val="right" w:leader="dot" w:pos="8290"/>
        </w:tabs>
        <w:rPr>
          <w:rFonts w:asciiTheme="minorHAnsi" w:hAnsiTheme="minorHAnsi" w:cstheme="minorBidi"/>
          <w:i w:val="0"/>
          <w:noProof/>
          <w:lang w:eastAsia="en-GB"/>
        </w:rPr>
      </w:pPr>
      <w:r>
        <w:rPr>
          <w:noProof/>
        </w:rPr>
        <w:t>3.4.1.</w:t>
      </w:r>
      <w:r>
        <w:rPr>
          <w:rFonts w:asciiTheme="minorHAnsi" w:hAnsiTheme="minorHAnsi" w:cstheme="minorBidi"/>
          <w:i w:val="0"/>
          <w:noProof/>
          <w:lang w:eastAsia="en-GB"/>
        </w:rPr>
        <w:tab/>
      </w:r>
      <w:r>
        <w:rPr>
          <w:noProof/>
        </w:rPr>
        <w:t>Connecting to the MySQL server</w:t>
      </w:r>
      <w:r>
        <w:rPr>
          <w:noProof/>
        </w:rPr>
        <w:tab/>
      </w:r>
      <w:r>
        <w:rPr>
          <w:noProof/>
        </w:rPr>
        <w:fldChar w:fldCharType="begin"/>
      </w:r>
      <w:r>
        <w:rPr>
          <w:noProof/>
        </w:rPr>
        <w:instrText xml:space="preserve"> PAGEREF _Toc513163092 \h </w:instrText>
      </w:r>
      <w:r>
        <w:rPr>
          <w:noProof/>
        </w:rPr>
      </w:r>
      <w:r>
        <w:rPr>
          <w:noProof/>
        </w:rPr>
        <w:fldChar w:fldCharType="separate"/>
      </w:r>
      <w:r>
        <w:rPr>
          <w:noProof/>
        </w:rPr>
        <w:t>32</w:t>
      </w:r>
      <w:r>
        <w:rPr>
          <w:noProof/>
        </w:rPr>
        <w:fldChar w:fldCharType="end"/>
      </w:r>
    </w:p>
    <w:p w14:paraId="52756E5B" w14:textId="256D8090" w:rsidR="00AA3A6D" w:rsidRDefault="00AA3A6D">
      <w:pPr>
        <w:pStyle w:val="TOC3"/>
        <w:tabs>
          <w:tab w:val="left" w:pos="1320"/>
          <w:tab w:val="right" w:leader="dot" w:pos="8290"/>
        </w:tabs>
        <w:rPr>
          <w:rFonts w:asciiTheme="minorHAnsi" w:hAnsiTheme="minorHAnsi" w:cstheme="minorBidi"/>
          <w:i w:val="0"/>
          <w:noProof/>
          <w:lang w:eastAsia="en-GB"/>
        </w:rPr>
      </w:pPr>
      <w:r>
        <w:rPr>
          <w:noProof/>
        </w:rPr>
        <w:t>3.4.2.</w:t>
      </w:r>
      <w:r>
        <w:rPr>
          <w:rFonts w:asciiTheme="minorHAnsi" w:hAnsiTheme="minorHAnsi" w:cstheme="minorBidi"/>
          <w:i w:val="0"/>
          <w:noProof/>
          <w:lang w:eastAsia="en-GB"/>
        </w:rPr>
        <w:tab/>
      </w:r>
      <w:r>
        <w:rPr>
          <w:noProof/>
        </w:rPr>
        <w:t>Executing statements on the MySQL server</w:t>
      </w:r>
      <w:r>
        <w:rPr>
          <w:noProof/>
        </w:rPr>
        <w:tab/>
      </w:r>
      <w:r>
        <w:rPr>
          <w:noProof/>
        </w:rPr>
        <w:fldChar w:fldCharType="begin"/>
      </w:r>
      <w:r>
        <w:rPr>
          <w:noProof/>
        </w:rPr>
        <w:instrText xml:space="preserve"> PAGEREF _Toc513163093 \h </w:instrText>
      </w:r>
      <w:r>
        <w:rPr>
          <w:noProof/>
        </w:rPr>
      </w:r>
      <w:r>
        <w:rPr>
          <w:noProof/>
        </w:rPr>
        <w:fldChar w:fldCharType="separate"/>
      </w:r>
      <w:r>
        <w:rPr>
          <w:noProof/>
        </w:rPr>
        <w:t>32</w:t>
      </w:r>
      <w:r>
        <w:rPr>
          <w:noProof/>
        </w:rPr>
        <w:fldChar w:fldCharType="end"/>
      </w:r>
    </w:p>
    <w:p w14:paraId="7E178926" w14:textId="0F52AD16" w:rsidR="00AA3A6D" w:rsidRDefault="00AA3A6D">
      <w:pPr>
        <w:pStyle w:val="TOC3"/>
        <w:tabs>
          <w:tab w:val="left" w:pos="1320"/>
          <w:tab w:val="right" w:leader="dot" w:pos="8290"/>
        </w:tabs>
        <w:rPr>
          <w:rFonts w:asciiTheme="minorHAnsi" w:hAnsiTheme="minorHAnsi" w:cstheme="minorBidi"/>
          <w:i w:val="0"/>
          <w:noProof/>
          <w:lang w:eastAsia="en-GB"/>
        </w:rPr>
      </w:pPr>
      <w:r>
        <w:rPr>
          <w:noProof/>
        </w:rPr>
        <w:t>3.4.3.</w:t>
      </w:r>
      <w:r>
        <w:rPr>
          <w:rFonts w:asciiTheme="minorHAnsi" w:hAnsiTheme="minorHAnsi" w:cstheme="minorBidi"/>
          <w:i w:val="0"/>
          <w:noProof/>
          <w:lang w:eastAsia="en-GB"/>
        </w:rPr>
        <w:tab/>
      </w:r>
      <w:r>
        <w:rPr>
          <w:noProof/>
        </w:rPr>
        <w:t>Analysis of the uploading script</w:t>
      </w:r>
      <w:r>
        <w:rPr>
          <w:noProof/>
        </w:rPr>
        <w:tab/>
      </w:r>
      <w:r>
        <w:rPr>
          <w:noProof/>
        </w:rPr>
        <w:fldChar w:fldCharType="begin"/>
      </w:r>
      <w:r>
        <w:rPr>
          <w:noProof/>
        </w:rPr>
        <w:instrText xml:space="preserve"> PAGEREF _Toc513163094 \h </w:instrText>
      </w:r>
      <w:r>
        <w:rPr>
          <w:noProof/>
        </w:rPr>
      </w:r>
      <w:r>
        <w:rPr>
          <w:noProof/>
        </w:rPr>
        <w:fldChar w:fldCharType="separate"/>
      </w:r>
      <w:r>
        <w:rPr>
          <w:noProof/>
        </w:rPr>
        <w:t>33</w:t>
      </w:r>
      <w:r>
        <w:rPr>
          <w:noProof/>
        </w:rPr>
        <w:fldChar w:fldCharType="end"/>
      </w:r>
    </w:p>
    <w:p w14:paraId="67F56CD1" w14:textId="0F53A7F8" w:rsidR="00AA3A6D" w:rsidRDefault="00AA3A6D">
      <w:pPr>
        <w:pStyle w:val="TOC3"/>
        <w:tabs>
          <w:tab w:val="left" w:pos="1320"/>
          <w:tab w:val="right" w:leader="dot" w:pos="8290"/>
        </w:tabs>
        <w:rPr>
          <w:rFonts w:asciiTheme="minorHAnsi" w:hAnsiTheme="minorHAnsi" w:cstheme="minorBidi"/>
          <w:i w:val="0"/>
          <w:noProof/>
          <w:lang w:eastAsia="en-GB"/>
        </w:rPr>
      </w:pPr>
      <w:r>
        <w:rPr>
          <w:noProof/>
        </w:rPr>
        <w:t>3.4.4.</w:t>
      </w:r>
      <w:r>
        <w:rPr>
          <w:rFonts w:asciiTheme="minorHAnsi" w:hAnsiTheme="minorHAnsi" w:cstheme="minorBidi"/>
          <w:i w:val="0"/>
          <w:noProof/>
          <w:lang w:eastAsia="en-GB"/>
        </w:rPr>
        <w:tab/>
      </w:r>
      <w:r>
        <w:rPr>
          <w:noProof/>
        </w:rPr>
        <w:t>Creating Cron jobs for the upload function</w:t>
      </w:r>
      <w:r>
        <w:rPr>
          <w:noProof/>
        </w:rPr>
        <w:tab/>
      </w:r>
      <w:r>
        <w:rPr>
          <w:noProof/>
        </w:rPr>
        <w:fldChar w:fldCharType="begin"/>
      </w:r>
      <w:r>
        <w:rPr>
          <w:noProof/>
        </w:rPr>
        <w:instrText xml:space="preserve"> PAGEREF _Toc513163095 \h </w:instrText>
      </w:r>
      <w:r>
        <w:rPr>
          <w:noProof/>
        </w:rPr>
      </w:r>
      <w:r>
        <w:rPr>
          <w:noProof/>
        </w:rPr>
        <w:fldChar w:fldCharType="separate"/>
      </w:r>
      <w:r>
        <w:rPr>
          <w:noProof/>
        </w:rPr>
        <w:t>33</w:t>
      </w:r>
      <w:r>
        <w:rPr>
          <w:noProof/>
        </w:rPr>
        <w:fldChar w:fldCharType="end"/>
      </w:r>
    </w:p>
    <w:p w14:paraId="4D5C6B10" w14:textId="60F21629"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3.5.</w:t>
      </w:r>
      <w:r>
        <w:rPr>
          <w:rFonts w:asciiTheme="minorHAnsi" w:hAnsiTheme="minorHAnsi" w:cstheme="minorBidi"/>
          <w:smallCaps w:val="0"/>
          <w:noProof/>
          <w:lang w:eastAsia="en-GB"/>
        </w:rPr>
        <w:tab/>
      </w:r>
      <w:r>
        <w:rPr>
          <w:noProof/>
        </w:rPr>
        <w:t>Visualisation</w:t>
      </w:r>
      <w:r>
        <w:rPr>
          <w:noProof/>
        </w:rPr>
        <w:tab/>
      </w:r>
      <w:r>
        <w:rPr>
          <w:noProof/>
        </w:rPr>
        <w:fldChar w:fldCharType="begin"/>
      </w:r>
      <w:r>
        <w:rPr>
          <w:noProof/>
        </w:rPr>
        <w:instrText xml:space="preserve"> PAGEREF _Toc513163096 \h </w:instrText>
      </w:r>
      <w:r>
        <w:rPr>
          <w:noProof/>
        </w:rPr>
      </w:r>
      <w:r>
        <w:rPr>
          <w:noProof/>
        </w:rPr>
        <w:fldChar w:fldCharType="separate"/>
      </w:r>
      <w:r>
        <w:rPr>
          <w:noProof/>
        </w:rPr>
        <w:t>34</w:t>
      </w:r>
      <w:r>
        <w:rPr>
          <w:noProof/>
        </w:rPr>
        <w:fldChar w:fldCharType="end"/>
      </w:r>
    </w:p>
    <w:p w14:paraId="6D84162F" w14:textId="5BEF0ABB" w:rsidR="00AA3A6D" w:rsidRDefault="00AA3A6D">
      <w:pPr>
        <w:pStyle w:val="TOC3"/>
        <w:tabs>
          <w:tab w:val="left" w:pos="1320"/>
          <w:tab w:val="right" w:leader="dot" w:pos="8290"/>
        </w:tabs>
        <w:rPr>
          <w:rFonts w:asciiTheme="minorHAnsi" w:hAnsiTheme="minorHAnsi" w:cstheme="minorBidi"/>
          <w:i w:val="0"/>
          <w:noProof/>
          <w:lang w:eastAsia="en-GB"/>
        </w:rPr>
      </w:pPr>
      <w:r>
        <w:rPr>
          <w:noProof/>
        </w:rPr>
        <w:t>3.5.1.</w:t>
      </w:r>
      <w:r>
        <w:rPr>
          <w:rFonts w:asciiTheme="minorHAnsi" w:hAnsiTheme="minorHAnsi" w:cstheme="minorBidi"/>
          <w:i w:val="0"/>
          <w:noProof/>
          <w:lang w:eastAsia="en-GB"/>
        </w:rPr>
        <w:tab/>
      </w:r>
      <w:r>
        <w:rPr>
          <w:noProof/>
        </w:rPr>
        <w:t>Finding a suitable plugin</w:t>
      </w:r>
      <w:r>
        <w:rPr>
          <w:noProof/>
        </w:rPr>
        <w:tab/>
      </w:r>
      <w:r>
        <w:rPr>
          <w:noProof/>
        </w:rPr>
        <w:fldChar w:fldCharType="begin"/>
      </w:r>
      <w:r>
        <w:rPr>
          <w:noProof/>
        </w:rPr>
        <w:instrText xml:space="preserve"> PAGEREF _Toc513163097 \h </w:instrText>
      </w:r>
      <w:r>
        <w:rPr>
          <w:noProof/>
        </w:rPr>
      </w:r>
      <w:r>
        <w:rPr>
          <w:noProof/>
        </w:rPr>
        <w:fldChar w:fldCharType="separate"/>
      </w:r>
      <w:r>
        <w:rPr>
          <w:noProof/>
        </w:rPr>
        <w:t>34</w:t>
      </w:r>
      <w:r>
        <w:rPr>
          <w:noProof/>
        </w:rPr>
        <w:fldChar w:fldCharType="end"/>
      </w:r>
    </w:p>
    <w:p w14:paraId="7F53ECF3" w14:textId="52EF759B" w:rsidR="00AA3A6D" w:rsidRDefault="00AA3A6D">
      <w:pPr>
        <w:pStyle w:val="TOC3"/>
        <w:tabs>
          <w:tab w:val="left" w:pos="1320"/>
          <w:tab w:val="right" w:leader="dot" w:pos="8290"/>
        </w:tabs>
        <w:rPr>
          <w:rFonts w:asciiTheme="minorHAnsi" w:hAnsiTheme="minorHAnsi" w:cstheme="minorBidi"/>
          <w:i w:val="0"/>
          <w:noProof/>
          <w:lang w:eastAsia="en-GB"/>
        </w:rPr>
      </w:pPr>
      <w:r>
        <w:rPr>
          <w:noProof/>
        </w:rPr>
        <w:t>3.5.2.</w:t>
      </w:r>
      <w:r>
        <w:rPr>
          <w:rFonts w:asciiTheme="minorHAnsi" w:hAnsiTheme="minorHAnsi" w:cstheme="minorBidi"/>
          <w:i w:val="0"/>
          <w:noProof/>
          <w:lang w:eastAsia="en-GB"/>
        </w:rPr>
        <w:tab/>
      </w:r>
      <w:r>
        <w:rPr>
          <w:noProof/>
        </w:rPr>
        <w:t>Implementing Leaflet.heat</w:t>
      </w:r>
      <w:r>
        <w:rPr>
          <w:noProof/>
        </w:rPr>
        <w:tab/>
      </w:r>
      <w:r>
        <w:rPr>
          <w:noProof/>
        </w:rPr>
        <w:fldChar w:fldCharType="begin"/>
      </w:r>
      <w:r>
        <w:rPr>
          <w:noProof/>
        </w:rPr>
        <w:instrText xml:space="preserve"> PAGEREF _Toc513163098 \h </w:instrText>
      </w:r>
      <w:r>
        <w:rPr>
          <w:noProof/>
        </w:rPr>
      </w:r>
      <w:r>
        <w:rPr>
          <w:noProof/>
        </w:rPr>
        <w:fldChar w:fldCharType="separate"/>
      </w:r>
      <w:r>
        <w:rPr>
          <w:noProof/>
        </w:rPr>
        <w:t>34</w:t>
      </w:r>
      <w:r>
        <w:rPr>
          <w:noProof/>
        </w:rPr>
        <w:fldChar w:fldCharType="end"/>
      </w:r>
    </w:p>
    <w:p w14:paraId="51B62B6D" w14:textId="79CE7EF3" w:rsidR="00AA3A6D" w:rsidRDefault="00AA3A6D">
      <w:pPr>
        <w:pStyle w:val="TOC3"/>
        <w:tabs>
          <w:tab w:val="left" w:pos="1320"/>
          <w:tab w:val="right" w:leader="dot" w:pos="8290"/>
        </w:tabs>
        <w:rPr>
          <w:rFonts w:asciiTheme="minorHAnsi" w:hAnsiTheme="minorHAnsi" w:cstheme="minorBidi"/>
          <w:i w:val="0"/>
          <w:noProof/>
          <w:lang w:eastAsia="en-GB"/>
        </w:rPr>
      </w:pPr>
      <w:r>
        <w:rPr>
          <w:noProof/>
        </w:rPr>
        <w:t>3.5.3.</w:t>
      </w:r>
      <w:r>
        <w:rPr>
          <w:rFonts w:asciiTheme="minorHAnsi" w:hAnsiTheme="minorHAnsi" w:cstheme="minorBidi"/>
          <w:i w:val="0"/>
          <w:noProof/>
          <w:lang w:eastAsia="en-GB"/>
        </w:rPr>
        <w:tab/>
      </w:r>
      <w:r>
        <w:rPr>
          <w:noProof/>
        </w:rPr>
        <w:t>Retrieving data from the MySQL server</w:t>
      </w:r>
      <w:r>
        <w:rPr>
          <w:noProof/>
        </w:rPr>
        <w:tab/>
      </w:r>
      <w:r>
        <w:rPr>
          <w:noProof/>
        </w:rPr>
        <w:fldChar w:fldCharType="begin"/>
      </w:r>
      <w:r>
        <w:rPr>
          <w:noProof/>
        </w:rPr>
        <w:instrText xml:space="preserve"> PAGEREF _Toc513163099 \h </w:instrText>
      </w:r>
      <w:r>
        <w:rPr>
          <w:noProof/>
        </w:rPr>
      </w:r>
      <w:r>
        <w:rPr>
          <w:noProof/>
        </w:rPr>
        <w:fldChar w:fldCharType="separate"/>
      </w:r>
      <w:r>
        <w:rPr>
          <w:noProof/>
        </w:rPr>
        <w:t>34</w:t>
      </w:r>
      <w:r>
        <w:rPr>
          <w:noProof/>
        </w:rPr>
        <w:fldChar w:fldCharType="end"/>
      </w:r>
    </w:p>
    <w:p w14:paraId="54ACC5E5" w14:textId="26E68D74" w:rsidR="00AA3A6D" w:rsidRDefault="00AA3A6D">
      <w:pPr>
        <w:pStyle w:val="TOC3"/>
        <w:tabs>
          <w:tab w:val="left" w:pos="1320"/>
          <w:tab w:val="right" w:leader="dot" w:pos="8290"/>
        </w:tabs>
        <w:rPr>
          <w:rFonts w:asciiTheme="minorHAnsi" w:hAnsiTheme="minorHAnsi" w:cstheme="minorBidi"/>
          <w:i w:val="0"/>
          <w:noProof/>
          <w:lang w:eastAsia="en-GB"/>
        </w:rPr>
      </w:pPr>
      <w:r>
        <w:rPr>
          <w:noProof/>
        </w:rPr>
        <w:t>3.5.4.</w:t>
      </w:r>
      <w:r>
        <w:rPr>
          <w:rFonts w:asciiTheme="minorHAnsi" w:hAnsiTheme="minorHAnsi" w:cstheme="minorBidi"/>
          <w:i w:val="0"/>
          <w:noProof/>
          <w:lang w:eastAsia="en-GB"/>
        </w:rPr>
        <w:tab/>
      </w:r>
      <w:r>
        <w:rPr>
          <w:noProof/>
        </w:rPr>
        <w:t>Selecting data to view</w:t>
      </w:r>
      <w:r>
        <w:rPr>
          <w:noProof/>
        </w:rPr>
        <w:tab/>
      </w:r>
      <w:r>
        <w:rPr>
          <w:noProof/>
        </w:rPr>
        <w:fldChar w:fldCharType="begin"/>
      </w:r>
      <w:r>
        <w:rPr>
          <w:noProof/>
        </w:rPr>
        <w:instrText xml:space="preserve"> PAGEREF _Toc513163100 \h </w:instrText>
      </w:r>
      <w:r>
        <w:rPr>
          <w:noProof/>
        </w:rPr>
      </w:r>
      <w:r>
        <w:rPr>
          <w:noProof/>
        </w:rPr>
        <w:fldChar w:fldCharType="separate"/>
      </w:r>
      <w:r>
        <w:rPr>
          <w:noProof/>
        </w:rPr>
        <w:t>35</w:t>
      </w:r>
      <w:r>
        <w:rPr>
          <w:noProof/>
        </w:rPr>
        <w:fldChar w:fldCharType="end"/>
      </w:r>
    </w:p>
    <w:p w14:paraId="0330BF1B" w14:textId="3A1DF3D8" w:rsidR="00AA3A6D" w:rsidRDefault="00AA3A6D">
      <w:pPr>
        <w:pStyle w:val="TOC3"/>
        <w:tabs>
          <w:tab w:val="left" w:pos="1320"/>
          <w:tab w:val="right" w:leader="dot" w:pos="8290"/>
        </w:tabs>
        <w:rPr>
          <w:rFonts w:asciiTheme="minorHAnsi" w:hAnsiTheme="minorHAnsi" w:cstheme="minorBidi"/>
          <w:i w:val="0"/>
          <w:noProof/>
          <w:lang w:eastAsia="en-GB"/>
        </w:rPr>
      </w:pPr>
      <w:r>
        <w:rPr>
          <w:noProof/>
        </w:rPr>
        <w:t>3.5.5.</w:t>
      </w:r>
      <w:r>
        <w:rPr>
          <w:rFonts w:asciiTheme="minorHAnsi" w:hAnsiTheme="minorHAnsi" w:cstheme="minorBidi"/>
          <w:i w:val="0"/>
          <w:noProof/>
          <w:lang w:eastAsia="en-GB"/>
        </w:rPr>
        <w:tab/>
      </w:r>
      <w:r>
        <w:rPr>
          <w:noProof/>
        </w:rPr>
        <w:t>Viewing the data</w:t>
      </w:r>
      <w:r>
        <w:rPr>
          <w:noProof/>
        </w:rPr>
        <w:tab/>
      </w:r>
      <w:r>
        <w:rPr>
          <w:noProof/>
        </w:rPr>
        <w:fldChar w:fldCharType="begin"/>
      </w:r>
      <w:r>
        <w:rPr>
          <w:noProof/>
        </w:rPr>
        <w:instrText xml:space="preserve"> PAGEREF _Toc513163101 \h </w:instrText>
      </w:r>
      <w:r>
        <w:rPr>
          <w:noProof/>
        </w:rPr>
      </w:r>
      <w:r>
        <w:rPr>
          <w:noProof/>
        </w:rPr>
        <w:fldChar w:fldCharType="separate"/>
      </w:r>
      <w:r>
        <w:rPr>
          <w:noProof/>
        </w:rPr>
        <w:t>35</w:t>
      </w:r>
      <w:r>
        <w:rPr>
          <w:noProof/>
        </w:rPr>
        <w:fldChar w:fldCharType="end"/>
      </w:r>
    </w:p>
    <w:p w14:paraId="00202B48" w14:textId="79CF4A63" w:rsidR="00AA3A6D" w:rsidRDefault="00AA3A6D">
      <w:pPr>
        <w:pStyle w:val="TOC3"/>
        <w:tabs>
          <w:tab w:val="left" w:pos="1320"/>
          <w:tab w:val="right" w:leader="dot" w:pos="8290"/>
        </w:tabs>
        <w:rPr>
          <w:rFonts w:asciiTheme="minorHAnsi" w:hAnsiTheme="minorHAnsi" w:cstheme="minorBidi"/>
          <w:i w:val="0"/>
          <w:noProof/>
          <w:lang w:eastAsia="en-GB"/>
        </w:rPr>
      </w:pPr>
      <w:r>
        <w:rPr>
          <w:noProof/>
        </w:rPr>
        <w:t>3.5.6.</w:t>
      </w:r>
      <w:r>
        <w:rPr>
          <w:rFonts w:asciiTheme="minorHAnsi" w:hAnsiTheme="minorHAnsi" w:cstheme="minorBidi"/>
          <w:i w:val="0"/>
          <w:noProof/>
          <w:lang w:eastAsia="en-GB"/>
        </w:rPr>
        <w:tab/>
      </w:r>
      <w:r>
        <w:rPr>
          <w:noProof/>
        </w:rPr>
        <w:t>Interactive tools</w:t>
      </w:r>
      <w:r>
        <w:rPr>
          <w:noProof/>
        </w:rPr>
        <w:tab/>
      </w:r>
      <w:r>
        <w:rPr>
          <w:noProof/>
        </w:rPr>
        <w:fldChar w:fldCharType="begin"/>
      </w:r>
      <w:r>
        <w:rPr>
          <w:noProof/>
        </w:rPr>
        <w:instrText xml:space="preserve"> PAGEREF _Toc513163102 \h </w:instrText>
      </w:r>
      <w:r>
        <w:rPr>
          <w:noProof/>
        </w:rPr>
      </w:r>
      <w:r>
        <w:rPr>
          <w:noProof/>
        </w:rPr>
        <w:fldChar w:fldCharType="separate"/>
      </w:r>
      <w:r>
        <w:rPr>
          <w:noProof/>
        </w:rPr>
        <w:t>37</w:t>
      </w:r>
      <w:r>
        <w:rPr>
          <w:noProof/>
        </w:rPr>
        <w:fldChar w:fldCharType="end"/>
      </w:r>
    </w:p>
    <w:p w14:paraId="6D290CAC" w14:textId="05F62BE3" w:rsidR="00AA3A6D" w:rsidRDefault="00AA3A6D">
      <w:pPr>
        <w:pStyle w:val="TOC3"/>
        <w:tabs>
          <w:tab w:val="left" w:pos="1320"/>
          <w:tab w:val="right" w:leader="dot" w:pos="8290"/>
        </w:tabs>
        <w:rPr>
          <w:rFonts w:asciiTheme="minorHAnsi" w:hAnsiTheme="minorHAnsi" w:cstheme="minorBidi"/>
          <w:i w:val="0"/>
          <w:noProof/>
          <w:lang w:eastAsia="en-GB"/>
        </w:rPr>
      </w:pPr>
      <w:r>
        <w:rPr>
          <w:noProof/>
        </w:rPr>
        <w:t>3.5.7.</w:t>
      </w:r>
      <w:r>
        <w:rPr>
          <w:rFonts w:asciiTheme="minorHAnsi" w:hAnsiTheme="minorHAnsi" w:cstheme="minorBidi"/>
          <w:i w:val="0"/>
          <w:noProof/>
          <w:lang w:eastAsia="en-GB"/>
        </w:rPr>
        <w:tab/>
      </w:r>
      <w:r>
        <w:rPr>
          <w:noProof/>
        </w:rPr>
        <w:t>GUI for webpage</w:t>
      </w:r>
      <w:r>
        <w:rPr>
          <w:noProof/>
        </w:rPr>
        <w:tab/>
      </w:r>
      <w:r>
        <w:rPr>
          <w:noProof/>
        </w:rPr>
        <w:fldChar w:fldCharType="begin"/>
      </w:r>
      <w:r>
        <w:rPr>
          <w:noProof/>
        </w:rPr>
        <w:instrText xml:space="preserve"> PAGEREF _Toc513163103 \h </w:instrText>
      </w:r>
      <w:r>
        <w:rPr>
          <w:noProof/>
        </w:rPr>
      </w:r>
      <w:r>
        <w:rPr>
          <w:noProof/>
        </w:rPr>
        <w:fldChar w:fldCharType="separate"/>
      </w:r>
      <w:r>
        <w:rPr>
          <w:noProof/>
        </w:rPr>
        <w:t>38</w:t>
      </w:r>
      <w:r>
        <w:rPr>
          <w:noProof/>
        </w:rPr>
        <w:fldChar w:fldCharType="end"/>
      </w:r>
    </w:p>
    <w:p w14:paraId="5AD81711" w14:textId="6D55B3BA" w:rsidR="00AA3A6D" w:rsidRDefault="00AA3A6D">
      <w:pPr>
        <w:pStyle w:val="TOC3"/>
        <w:tabs>
          <w:tab w:val="left" w:pos="1320"/>
          <w:tab w:val="right" w:leader="dot" w:pos="8290"/>
        </w:tabs>
        <w:rPr>
          <w:rFonts w:asciiTheme="minorHAnsi" w:hAnsiTheme="minorHAnsi" w:cstheme="minorBidi"/>
          <w:i w:val="0"/>
          <w:noProof/>
          <w:lang w:eastAsia="en-GB"/>
        </w:rPr>
      </w:pPr>
      <w:r>
        <w:rPr>
          <w:noProof/>
        </w:rPr>
        <w:t>3.5.8.</w:t>
      </w:r>
      <w:r>
        <w:rPr>
          <w:rFonts w:asciiTheme="minorHAnsi" w:hAnsiTheme="minorHAnsi" w:cstheme="minorBidi"/>
          <w:i w:val="0"/>
          <w:noProof/>
          <w:lang w:eastAsia="en-GB"/>
        </w:rPr>
        <w:tab/>
      </w:r>
      <w:r>
        <w:rPr>
          <w:noProof/>
        </w:rPr>
        <w:t>Problems found with Leaflet.heat</w:t>
      </w:r>
      <w:r>
        <w:rPr>
          <w:noProof/>
        </w:rPr>
        <w:tab/>
      </w:r>
      <w:r>
        <w:rPr>
          <w:noProof/>
        </w:rPr>
        <w:fldChar w:fldCharType="begin"/>
      </w:r>
      <w:r>
        <w:rPr>
          <w:noProof/>
        </w:rPr>
        <w:instrText xml:space="preserve"> PAGEREF _Toc513163104 \h </w:instrText>
      </w:r>
      <w:r>
        <w:rPr>
          <w:noProof/>
        </w:rPr>
      </w:r>
      <w:r>
        <w:rPr>
          <w:noProof/>
        </w:rPr>
        <w:fldChar w:fldCharType="separate"/>
      </w:r>
      <w:r>
        <w:rPr>
          <w:noProof/>
        </w:rPr>
        <w:t>38</w:t>
      </w:r>
      <w:r>
        <w:rPr>
          <w:noProof/>
        </w:rPr>
        <w:fldChar w:fldCharType="end"/>
      </w:r>
    </w:p>
    <w:p w14:paraId="2EF9C91C" w14:textId="076F5A2D" w:rsidR="00AA3A6D" w:rsidRDefault="00AA3A6D">
      <w:pPr>
        <w:pStyle w:val="TOC3"/>
        <w:tabs>
          <w:tab w:val="left" w:pos="1320"/>
          <w:tab w:val="right" w:leader="dot" w:pos="8290"/>
        </w:tabs>
        <w:rPr>
          <w:rFonts w:asciiTheme="minorHAnsi" w:hAnsiTheme="minorHAnsi" w:cstheme="minorBidi"/>
          <w:i w:val="0"/>
          <w:noProof/>
          <w:lang w:eastAsia="en-GB"/>
        </w:rPr>
      </w:pPr>
      <w:r>
        <w:rPr>
          <w:noProof/>
        </w:rPr>
        <w:t>3.5.9.</w:t>
      </w:r>
      <w:r>
        <w:rPr>
          <w:rFonts w:asciiTheme="minorHAnsi" w:hAnsiTheme="minorHAnsi" w:cstheme="minorBidi"/>
          <w:i w:val="0"/>
          <w:noProof/>
          <w:lang w:eastAsia="en-GB"/>
        </w:rPr>
        <w:tab/>
      </w:r>
      <w:r>
        <w:rPr>
          <w:noProof/>
        </w:rPr>
        <w:t>Analysis of Leaflet.heat</w:t>
      </w:r>
      <w:r>
        <w:rPr>
          <w:noProof/>
        </w:rPr>
        <w:tab/>
      </w:r>
      <w:r>
        <w:rPr>
          <w:noProof/>
        </w:rPr>
        <w:fldChar w:fldCharType="begin"/>
      </w:r>
      <w:r>
        <w:rPr>
          <w:noProof/>
        </w:rPr>
        <w:instrText xml:space="preserve"> PAGEREF _Toc513163105 \h </w:instrText>
      </w:r>
      <w:r>
        <w:rPr>
          <w:noProof/>
        </w:rPr>
      </w:r>
      <w:r>
        <w:rPr>
          <w:noProof/>
        </w:rPr>
        <w:fldChar w:fldCharType="separate"/>
      </w:r>
      <w:r>
        <w:rPr>
          <w:noProof/>
        </w:rPr>
        <w:t>39</w:t>
      </w:r>
      <w:r>
        <w:rPr>
          <w:noProof/>
        </w:rPr>
        <w:fldChar w:fldCharType="end"/>
      </w:r>
    </w:p>
    <w:p w14:paraId="3FA4FA28" w14:textId="225B255D" w:rsidR="00AA3A6D" w:rsidRDefault="00AA3A6D">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_Toc513163106 \h </w:instrText>
      </w:r>
      <w:r>
        <w:rPr>
          <w:noProof/>
        </w:rPr>
      </w:r>
      <w:r>
        <w:rPr>
          <w:noProof/>
        </w:rPr>
        <w:fldChar w:fldCharType="separate"/>
      </w:r>
      <w:r>
        <w:rPr>
          <w:noProof/>
        </w:rPr>
        <w:t>40</w:t>
      </w:r>
      <w:r>
        <w:rPr>
          <w:noProof/>
        </w:rPr>
        <w:fldChar w:fldCharType="end"/>
      </w:r>
    </w:p>
    <w:p w14:paraId="371DB935" w14:textId="100C7B83" w:rsidR="00AA3A6D" w:rsidRDefault="00AA3A6D">
      <w:pPr>
        <w:pStyle w:val="TOC2"/>
        <w:tabs>
          <w:tab w:val="left" w:pos="880"/>
          <w:tab w:val="right" w:leader="dot" w:pos="8290"/>
        </w:tabs>
        <w:rPr>
          <w:rFonts w:asciiTheme="minorHAnsi" w:hAnsiTheme="minorHAnsi" w:cstheme="minorBidi"/>
          <w:smallCaps w:val="0"/>
          <w:noProof/>
          <w:lang w:eastAsia="en-GB"/>
        </w:rPr>
      </w:pPr>
      <w:r w:rsidRPr="004940C1">
        <w:rPr>
          <w:noProof/>
          <w:lang w:val="en-US"/>
        </w:rPr>
        <w:t>4.1.</w:t>
      </w:r>
      <w:r>
        <w:rPr>
          <w:rFonts w:asciiTheme="minorHAnsi" w:hAnsiTheme="minorHAnsi" w:cstheme="minorBidi"/>
          <w:smallCaps w:val="0"/>
          <w:noProof/>
          <w:lang w:eastAsia="en-GB"/>
        </w:rPr>
        <w:tab/>
      </w:r>
      <w:r w:rsidRPr="004940C1">
        <w:rPr>
          <w:noProof/>
          <w:lang w:val="en-US"/>
        </w:rPr>
        <w:t>Overall Approach to Testing</w:t>
      </w:r>
      <w:r>
        <w:rPr>
          <w:noProof/>
        </w:rPr>
        <w:tab/>
      </w:r>
      <w:r>
        <w:rPr>
          <w:noProof/>
        </w:rPr>
        <w:fldChar w:fldCharType="begin"/>
      </w:r>
      <w:r>
        <w:rPr>
          <w:noProof/>
        </w:rPr>
        <w:instrText xml:space="preserve"> PAGEREF _Toc513163107 \h </w:instrText>
      </w:r>
      <w:r>
        <w:rPr>
          <w:noProof/>
        </w:rPr>
      </w:r>
      <w:r>
        <w:rPr>
          <w:noProof/>
        </w:rPr>
        <w:fldChar w:fldCharType="separate"/>
      </w:r>
      <w:r>
        <w:rPr>
          <w:noProof/>
        </w:rPr>
        <w:t>40</w:t>
      </w:r>
      <w:r>
        <w:rPr>
          <w:noProof/>
        </w:rPr>
        <w:fldChar w:fldCharType="end"/>
      </w:r>
    </w:p>
    <w:p w14:paraId="0A56F695" w14:textId="4667A143" w:rsidR="00AA3A6D" w:rsidRDefault="00AA3A6D">
      <w:pPr>
        <w:pStyle w:val="TOC2"/>
        <w:tabs>
          <w:tab w:val="left" w:pos="880"/>
          <w:tab w:val="right" w:leader="dot" w:pos="8290"/>
        </w:tabs>
        <w:rPr>
          <w:rFonts w:asciiTheme="minorHAnsi" w:hAnsiTheme="minorHAnsi" w:cstheme="minorBidi"/>
          <w:smallCaps w:val="0"/>
          <w:noProof/>
          <w:lang w:eastAsia="en-GB"/>
        </w:rPr>
      </w:pPr>
      <w:r w:rsidRPr="004940C1">
        <w:rPr>
          <w:noProof/>
          <w:lang w:val="en-US"/>
        </w:rPr>
        <w:t>4.2.</w:t>
      </w:r>
      <w:r>
        <w:rPr>
          <w:rFonts w:asciiTheme="minorHAnsi" w:hAnsiTheme="minorHAnsi" w:cstheme="minorBidi"/>
          <w:smallCaps w:val="0"/>
          <w:noProof/>
          <w:lang w:eastAsia="en-GB"/>
        </w:rPr>
        <w:tab/>
      </w:r>
      <w:r w:rsidRPr="004940C1">
        <w:rPr>
          <w:noProof/>
          <w:lang w:val="en-US"/>
        </w:rPr>
        <w:t>Unit Tests</w:t>
      </w:r>
      <w:r>
        <w:rPr>
          <w:noProof/>
        </w:rPr>
        <w:tab/>
      </w:r>
      <w:r>
        <w:rPr>
          <w:noProof/>
        </w:rPr>
        <w:fldChar w:fldCharType="begin"/>
      </w:r>
      <w:r>
        <w:rPr>
          <w:noProof/>
        </w:rPr>
        <w:instrText xml:space="preserve"> PAGEREF _Toc513163108 \h </w:instrText>
      </w:r>
      <w:r>
        <w:rPr>
          <w:noProof/>
        </w:rPr>
      </w:r>
      <w:r>
        <w:rPr>
          <w:noProof/>
        </w:rPr>
        <w:fldChar w:fldCharType="separate"/>
      </w:r>
      <w:r>
        <w:rPr>
          <w:noProof/>
        </w:rPr>
        <w:t>41</w:t>
      </w:r>
      <w:r>
        <w:rPr>
          <w:noProof/>
        </w:rPr>
        <w:fldChar w:fldCharType="end"/>
      </w:r>
    </w:p>
    <w:p w14:paraId="453E5AD1" w14:textId="74ECD11B"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4.2.1.</w:t>
      </w:r>
      <w:r>
        <w:rPr>
          <w:rFonts w:asciiTheme="minorHAnsi" w:hAnsiTheme="minorHAnsi" w:cstheme="minorBidi"/>
          <w:i w:val="0"/>
          <w:noProof/>
          <w:lang w:eastAsia="en-GB"/>
        </w:rPr>
        <w:tab/>
      </w:r>
      <w:r w:rsidRPr="004940C1">
        <w:rPr>
          <w:noProof/>
          <w:lang w:val="en-US"/>
        </w:rPr>
        <w:t>Unit Tests – Data Logger</w:t>
      </w:r>
      <w:r>
        <w:rPr>
          <w:noProof/>
        </w:rPr>
        <w:tab/>
      </w:r>
      <w:r>
        <w:rPr>
          <w:noProof/>
        </w:rPr>
        <w:fldChar w:fldCharType="begin"/>
      </w:r>
      <w:r>
        <w:rPr>
          <w:noProof/>
        </w:rPr>
        <w:instrText xml:space="preserve"> PAGEREF _Toc513163109 \h </w:instrText>
      </w:r>
      <w:r>
        <w:rPr>
          <w:noProof/>
        </w:rPr>
      </w:r>
      <w:r>
        <w:rPr>
          <w:noProof/>
        </w:rPr>
        <w:fldChar w:fldCharType="separate"/>
      </w:r>
      <w:r>
        <w:rPr>
          <w:noProof/>
        </w:rPr>
        <w:t>41</w:t>
      </w:r>
      <w:r>
        <w:rPr>
          <w:noProof/>
        </w:rPr>
        <w:fldChar w:fldCharType="end"/>
      </w:r>
    </w:p>
    <w:p w14:paraId="042ECF9B" w14:textId="42A07F97"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4.2.2.</w:t>
      </w:r>
      <w:r>
        <w:rPr>
          <w:rFonts w:asciiTheme="minorHAnsi" w:hAnsiTheme="minorHAnsi" w:cstheme="minorBidi"/>
          <w:i w:val="0"/>
          <w:noProof/>
          <w:lang w:eastAsia="en-GB"/>
        </w:rPr>
        <w:tab/>
      </w:r>
      <w:r w:rsidRPr="004940C1">
        <w:rPr>
          <w:noProof/>
          <w:lang w:val="en-US"/>
        </w:rPr>
        <w:t>Unit Tests – Upload Script</w:t>
      </w:r>
      <w:r>
        <w:rPr>
          <w:noProof/>
        </w:rPr>
        <w:tab/>
      </w:r>
      <w:r>
        <w:rPr>
          <w:noProof/>
        </w:rPr>
        <w:fldChar w:fldCharType="begin"/>
      </w:r>
      <w:r>
        <w:rPr>
          <w:noProof/>
        </w:rPr>
        <w:instrText xml:space="preserve"> PAGEREF _Toc513163110 \h </w:instrText>
      </w:r>
      <w:r>
        <w:rPr>
          <w:noProof/>
        </w:rPr>
      </w:r>
      <w:r>
        <w:rPr>
          <w:noProof/>
        </w:rPr>
        <w:fldChar w:fldCharType="separate"/>
      </w:r>
      <w:r>
        <w:rPr>
          <w:noProof/>
        </w:rPr>
        <w:t>42</w:t>
      </w:r>
      <w:r>
        <w:rPr>
          <w:noProof/>
        </w:rPr>
        <w:fldChar w:fldCharType="end"/>
      </w:r>
    </w:p>
    <w:p w14:paraId="12DF3252" w14:textId="7516FD1B" w:rsidR="00AA3A6D" w:rsidRDefault="00AA3A6D">
      <w:pPr>
        <w:pStyle w:val="TOC2"/>
        <w:tabs>
          <w:tab w:val="left" w:pos="880"/>
          <w:tab w:val="right" w:leader="dot" w:pos="8290"/>
        </w:tabs>
        <w:rPr>
          <w:rFonts w:asciiTheme="minorHAnsi" w:hAnsiTheme="minorHAnsi" w:cstheme="minorBidi"/>
          <w:smallCaps w:val="0"/>
          <w:noProof/>
          <w:lang w:eastAsia="en-GB"/>
        </w:rPr>
      </w:pPr>
      <w:r w:rsidRPr="004940C1">
        <w:rPr>
          <w:noProof/>
          <w:lang w:val="en-US"/>
        </w:rPr>
        <w:t>4.3.</w:t>
      </w:r>
      <w:r>
        <w:rPr>
          <w:rFonts w:asciiTheme="minorHAnsi" w:hAnsiTheme="minorHAnsi" w:cstheme="minorBidi"/>
          <w:smallCaps w:val="0"/>
          <w:noProof/>
          <w:lang w:eastAsia="en-GB"/>
        </w:rPr>
        <w:tab/>
      </w:r>
      <w:r w:rsidRPr="004940C1">
        <w:rPr>
          <w:noProof/>
          <w:lang w:val="en-US"/>
        </w:rPr>
        <w:t>Manual Testing</w:t>
      </w:r>
      <w:r>
        <w:rPr>
          <w:noProof/>
        </w:rPr>
        <w:tab/>
      </w:r>
      <w:r>
        <w:rPr>
          <w:noProof/>
        </w:rPr>
        <w:fldChar w:fldCharType="begin"/>
      </w:r>
      <w:r>
        <w:rPr>
          <w:noProof/>
        </w:rPr>
        <w:instrText xml:space="preserve"> PAGEREF _Toc513163111 \h </w:instrText>
      </w:r>
      <w:r>
        <w:rPr>
          <w:noProof/>
        </w:rPr>
      </w:r>
      <w:r>
        <w:rPr>
          <w:noProof/>
        </w:rPr>
        <w:fldChar w:fldCharType="separate"/>
      </w:r>
      <w:r>
        <w:rPr>
          <w:noProof/>
        </w:rPr>
        <w:t>43</w:t>
      </w:r>
      <w:r>
        <w:rPr>
          <w:noProof/>
        </w:rPr>
        <w:fldChar w:fldCharType="end"/>
      </w:r>
    </w:p>
    <w:p w14:paraId="179A326F" w14:textId="48774143"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4.3.1.</w:t>
      </w:r>
      <w:r>
        <w:rPr>
          <w:rFonts w:asciiTheme="minorHAnsi" w:hAnsiTheme="minorHAnsi" w:cstheme="minorBidi"/>
          <w:i w:val="0"/>
          <w:noProof/>
          <w:lang w:eastAsia="en-GB"/>
        </w:rPr>
        <w:tab/>
      </w:r>
      <w:r w:rsidRPr="004940C1">
        <w:rPr>
          <w:noProof/>
          <w:lang w:val="en-US"/>
        </w:rPr>
        <w:t>RPI Security Testing</w:t>
      </w:r>
      <w:r>
        <w:rPr>
          <w:noProof/>
        </w:rPr>
        <w:tab/>
      </w:r>
      <w:r>
        <w:rPr>
          <w:noProof/>
        </w:rPr>
        <w:fldChar w:fldCharType="begin"/>
      </w:r>
      <w:r>
        <w:rPr>
          <w:noProof/>
        </w:rPr>
        <w:instrText xml:space="preserve"> PAGEREF _Toc513163112 \h </w:instrText>
      </w:r>
      <w:r>
        <w:rPr>
          <w:noProof/>
        </w:rPr>
      </w:r>
      <w:r>
        <w:rPr>
          <w:noProof/>
        </w:rPr>
        <w:fldChar w:fldCharType="separate"/>
      </w:r>
      <w:r>
        <w:rPr>
          <w:noProof/>
        </w:rPr>
        <w:t>43</w:t>
      </w:r>
      <w:r>
        <w:rPr>
          <w:noProof/>
        </w:rPr>
        <w:fldChar w:fldCharType="end"/>
      </w:r>
    </w:p>
    <w:p w14:paraId="118D7A1C" w14:textId="558BBA76"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4.3.2.</w:t>
      </w:r>
      <w:r>
        <w:rPr>
          <w:rFonts w:asciiTheme="minorHAnsi" w:hAnsiTheme="minorHAnsi" w:cstheme="minorBidi"/>
          <w:i w:val="0"/>
          <w:noProof/>
          <w:lang w:eastAsia="en-GB"/>
        </w:rPr>
        <w:tab/>
      </w:r>
      <w:r w:rsidRPr="004940C1">
        <w:rPr>
          <w:noProof/>
          <w:lang w:val="en-US"/>
        </w:rPr>
        <w:t>Data logger</w:t>
      </w:r>
      <w:r>
        <w:rPr>
          <w:noProof/>
        </w:rPr>
        <w:tab/>
      </w:r>
      <w:r>
        <w:rPr>
          <w:noProof/>
        </w:rPr>
        <w:fldChar w:fldCharType="begin"/>
      </w:r>
      <w:r>
        <w:rPr>
          <w:noProof/>
        </w:rPr>
        <w:instrText xml:space="preserve"> PAGEREF _Toc513163113 \h </w:instrText>
      </w:r>
      <w:r>
        <w:rPr>
          <w:noProof/>
        </w:rPr>
      </w:r>
      <w:r>
        <w:rPr>
          <w:noProof/>
        </w:rPr>
        <w:fldChar w:fldCharType="separate"/>
      </w:r>
      <w:r>
        <w:rPr>
          <w:noProof/>
        </w:rPr>
        <w:t>43</w:t>
      </w:r>
      <w:r>
        <w:rPr>
          <w:noProof/>
        </w:rPr>
        <w:fldChar w:fldCharType="end"/>
      </w:r>
    </w:p>
    <w:p w14:paraId="7B9236F8" w14:textId="396FFD5B"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4.3.3.</w:t>
      </w:r>
      <w:r>
        <w:rPr>
          <w:rFonts w:asciiTheme="minorHAnsi" w:hAnsiTheme="minorHAnsi" w:cstheme="minorBidi"/>
          <w:i w:val="0"/>
          <w:noProof/>
          <w:lang w:eastAsia="en-GB"/>
        </w:rPr>
        <w:tab/>
      </w:r>
      <w:r w:rsidRPr="004940C1">
        <w:rPr>
          <w:noProof/>
          <w:lang w:val="en-US"/>
        </w:rPr>
        <w:t>Upload script</w:t>
      </w:r>
      <w:r>
        <w:rPr>
          <w:noProof/>
        </w:rPr>
        <w:tab/>
      </w:r>
      <w:r>
        <w:rPr>
          <w:noProof/>
        </w:rPr>
        <w:fldChar w:fldCharType="begin"/>
      </w:r>
      <w:r>
        <w:rPr>
          <w:noProof/>
        </w:rPr>
        <w:instrText xml:space="preserve"> PAGEREF _Toc513163114 \h </w:instrText>
      </w:r>
      <w:r>
        <w:rPr>
          <w:noProof/>
        </w:rPr>
      </w:r>
      <w:r>
        <w:rPr>
          <w:noProof/>
        </w:rPr>
        <w:fldChar w:fldCharType="separate"/>
      </w:r>
      <w:r>
        <w:rPr>
          <w:noProof/>
        </w:rPr>
        <w:t>44</w:t>
      </w:r>
      <w:r>
        <w:rPr>
          <w:noProof/>
        </w:rPr>
        <w:fldChar w:fldCharType="end"/>
      </w:r>
    </w:p>
    <w:p w14:paraId="3353CE24" w14:textId="4228B3BA"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4.3.4.</w:t>
      </w:r>
      <w:r>
        <w:rPr>
          <w:rFonts w:asciiTheme="minorHAnsi" w:hAnsiTheme="minorHAnsi" w:cstheme="minorBidi"/>
          <w:i w:val="0"/>
          <w:noProof/>
          <w:lang w:eastAsia="en-GB"/>
        </w:rPr>
        <w:tab/>
      </w:r>
      <w:r w:rsidRPr="004940C1">
        <w:rPr>
          <w:noProof/>
          <w:lang w:val="en-US"/>
        </w:rPr>
        <w:t>Visualisation Application Testing</w:t>
      </w:r>
      <w:r>
        <w:rPr>
          <w:noProof/>
        </w:rPr>
        <w:tab/>
      </w:r>
      <w:r>
        <w:rPr>
          <w:noProof/>
        </w:rPr>
        <w:fldChar w:fldCharType="begin"/>
      </w:r>
      <w:r>
        <w:rPr>
          <w:noProof/>
        </w:rPr>
        <w:instrText xml:space="preserve"> PAGEREF _Toc513163115 \h </w:instrText>
      </w:r>
      <w:r>
        <w:rPr>
          <w:noProof/>
        </w:rPr>
      </w:r>
      <w:r>
        <w:rPr>
          <w:noProof/>
        </w:rPr>
        <w:fldChar w:fldCharType="separate"/>
      </w:r>
      <w:r>
        <w:rPr>
          <w:noProof/>
        </w:rPr>
        <w:t>44</w:t>
      </w:r>
      <w:r>
        <w:rPr>
          <w:noProof/>
        </w:rPr>
        <w:fldChar w:fldCharType="end"/>
      </w:r>
    </w:p>
    <w:p w14:paraId="31181345" w14:textId="2BF78F61" w:rsidR="00AA3A6D" w:rsidRDefault="00AA3A6D">
      <w:pPr>
        <w:pStyle w:val="TOC3"/>
        <w:tabs>
          <w:tab w:val="left" w:pos="1320"/>
          <w:tab w:val="right" w:leader="dot" w:pos="8290"/>
        </w:tabs>
        <w:rPr>
          <w:rFonts w:asciiTheme="minorHAnsi" w:hAnsiTheme="minorHAnsi" w:cstheme="minorBidi"/>
          <w:i w:val="0"/>
          <w:noProof/>
          <w:lang w:eastAsia="en-GB"/>
        </w:rPr>
      </w:pPr>
      <w:r w:rsidRPr="004940C1">
        <w:rPr>
          <w:noProof/>
          <w:lang w:val="en-US"/>
        </w:rPr>
        <w:t>4.3.5.</w:t>
      </w:r>
      <w:r>
        <w:rPr>
          <w:rFonts w:asciiTheme="minorHAnsi" w:hAnsiTheme="minorHAnsi" w:cstheme="minorBidi"/>
          <w:i w:val="0"/>
          <w:noProof/>
          <w:lang w:eastAsia="en-GB"/>
        </w:rPr>
        <w:tab/>
      </w:r>
      <w:r w:rsidRPr="004940C1">
        <w:rPr>
          <w:noProof/>
          <w:lang w:val="en-US"/>
        </w:rPr>
        <w:t>User Interface Testing</w:t>
      </w:r>
      <w:r>
        <w:rPr>
          <w:noProof/>
        </w:rPr>
        <w:tab/>
      </w:r>
      <w:r>
        <w:rPr>
          <w:noProof/>
        </w:rPr>
        <w:fldChar w:fldCharType="begin"/>
      </w:r>
      <w:r>
        <w:rPr>
          <w:noProof/>
        </w:rPr>
        <w:instrText xml:space="preserve"> PAGEREF _Toc513163116 \h </w:instrText>
      </w:r>
      <w:r>
        <w:rPr>
          <w:noProof/>
        </w:rPr>
      </w:r>
      <w:r>
        <w:rPr>
          <w:noProof/>
        </w:rPr>
        <w:fldChar w:fldCharType="separate"/>
      </w:r>
      <w:r>
        <w:rPr>
          <w:noProof/>
        </w:rPr>
        <w:t>45</w:t>
      </w:r>
      <w:r>
        <w:rPr>
          <w:noProof/>
        </w:rPr>
        <w:fldChar w:fldCharType="end"/>
      </w:r>
    </w:p>
    <w:p w14:paraId="03A80FE4" w14:textId="33D0E0D5"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4.4.</w:t>
      </w:r>
      <w:r>
        <w:rPr>
          <w:rFonts w:asciiTheme="minorHAnsi" w:hAnsiTheme="minorHAnsi" w:cstheme="minorBidi"/>
          <w:smallCaps w:val="0"/>
          <w:noProof/>
          <w:lang w:eastAsia="en-GB"/>
        </w:rPr>
        <w:tab/>
      </w:r>
      <w:r>
        <w:rPr>
          <w:noProof/>
        </w:rPr>
        <w:t>Known Bugs</w:t>
      </w:r>
      <w:r>
        <w:rPr>
          <w:noProof/>
        </w:rPr>
        <w:tab/>
      </w:r>
      <w:r>
        <w:rPr>
          <w:noProof/>
        </w:rPr>
        <w:fldChar w:fldCharType="begin"/>
      </w:r>
      <w:r>
        <w:rPr>
          <w:noProof/>
        </w:rPr>
        <w:instrText xml:space="preserve"> PAGEREF _Toc513163117 \h </w:instrText>
      </w:r>
      <w:r>
        <w:rPr>
          <w:noProof/>
        </w:rPr>
      </w:r>
      <w:r>
        <w:rPr>
          <w:noProof/>
        </w:rPr>
        <w:fldChar w:fldCharType="separate"/>
      </w:r>
      <w:r>
        <w:rPr>
          <w:noProof/>
        </w:rPr>
        <w:t>47</w:t>
      </w:r>
      <w:r>
        <w:rPr>
          <w:noProof/>
        </w:rPr>
        <w:fldChar w:fldCharType="end"/>
      </w:r>
    </w:p>
    <w:p w14:paraId="61765ECA" w14:textId="2724100E" w:rsidR="00AA3A6D" w:rsidRDefault="00AA3A6D">
      <w:pPr>
        <w:pStyle w:val="TOC3"/>
        <w:tabs>
          <w:tab w:val="left" w:pos="1320"/>
          <w:tab w:val="right" w:leader="dot" w:pos="8290"/>
        </w:tabs>
        <w:rPr>
          <w:rFonts w:asciiTheme="minorHAnsi" w:hAnsiTheme="minorHAnsi" w:cstheme="minorBidi"/>
          <w:i w:val="0"/>
          <w:noProof/>
          <w:lang w:eastAsia="en-GB"/>
        </w:rPr>
      </w:pPr>
      <w:r>
        <w:rPr>
          <w:noProof/>
        </w:rPr>
        <w:t>4.4.1.</w:t>
      </w:r>
      <w:r>
        <w:rPr>
          <w:rFonts w:asciiTheme="minorHAnsi" w:hAnsiTheme="minorHAnsi" w:cstheme="minorBidi"/>
          <w:i w:val="0"/>
          <w:noProof/>
          <w:lang w:eastAsia="en-GB"/>
        </w:rPr>
        <w:tab/>
      </w:r>
      <w:r>
        <w:rPr>
          <w:noProof/>
        </w:rPr>
        <w:t>Data logger</w:t>
      </w:r>
      <w:r>
        <w:rPr>
          <w:noProof/>
        </w:rPr>
        <w:tab/>
      </w:r>
      <w:r>
        <w:rPr>
          <w:noProof/>
        </w:rPr>
        <w:fldChar w:fldCharType="begin"/>
      </w:r>
      <w:r>
        <w:rPr>
          <w:noProof/>
        </w:rPr>
        <w:instrText xml:space="preserve"> PAGEREF _Toc513163118 \h </w:instrText>
      </w:r>
      <w:r>
        <w:rPr>
          <w:noProof/>
        </w:rPr>
      </w:r>
      <w:r>
        <w:rPr>
          <w:noProof/>
        </w:rPr>
        <w:fldChar w:fldCharType="separate"/>
      </w:r>
      <w:r>
        <w:rPr>
          <w:noProof/>
        </w:rPr>
        <w:t>47</w:t>
      </w:r>
      <w:r>
        <w:rPr>
          <w:noProof/>
        </w:rPr>
        <w:fldChar w:fldCharType="end"/>
      </w:r>
    </w:p>
    <w:p w14:paraId="151F57BB" w14:textId="51F21EDC" w:rsidR="00AA3A6D" w:rsidRDefault="00AA3A6D">
      <w:pPr>
        <w:pStyle w:val="TOC3"/>
        <w:tabs>
          <w:tab w:val="left" w:pos="1320"/>
          <w:tab w:val="right" w:leader="dot" w:pos="8290"/>
        </w:tabs>
        <w:rPr>
          <w:rFonts w:asciiTheme="minorHAnsi" w:hAnsiTheme="minorHAnsi" w:cstheme="minorBidi"/>
          <w:i w:val="0"/>
          <w:noProof/>
          <w:lang w:eastAsia="en-GB"/>
        </w:rPr>
      </w:pPr>
      <w:r>
        <w:rPr>
          <w:noProof/>
        </w:rPr>
        <w:t>4.4.2.</w:t>
      </w:r>
      <w:r>
        <w:rPr>
          <w:rFonts w:asciiTheme="minorHAnsi" w:hAnsiTheme="minorHAnsi" w:cstheme="minorBidi"/>
          <w:i w:val="0"/>
          <w:noProof/>
          <w:lang w:eastAsia="en-GB"/>
        </w:rPr>
        <w:tab/>
      </w:r>
      <w:r>
        <w:rPr>
          <w:noProof/>
        </w:rPr>
        <w:t>Visualisation Index.html page</w:t>
      </w:r>
      <w:r>
        <w:rPr>
          <w:noProof/>
        </w:rPr>
        <w:tab/>
      </w:r>
      <w:r>
        <w:rPr>
          <w:noProof/>
        </w:rPr>
        <w:fldChar w:fldCharType="begin"/>
      </w:r>
      <w:r>
        <w:rPr>
          <w:noProof/>
        </w:rPr>
        <w:instrText xml:space="preserve"> PAGEREF _Toc513163119 \h </w:instrText>
      </w:r>
      <w:r>
        <w:rPr>
          <w:noProof/>
        </w:rPr>
      </w:r>
      <w:r>
        <w:rPr>
          <w:noProof/>
        </w:rPr>
        <w:fldChar w:fldCharType="separate"/>
      </w:r>
      <w:r>
        <w:rPr>
          <w:noProof/>
        </w:rPr>
        <w:t>47</w:t>
      </w:r>
      <w:r>
        <w:rPr>
          <w:noProof/>
        </w:rPr>
        <w:fldChar w:fldCharType="end"/>
      </w:r>
    </w:p>
    <w:p w14:paraId="6E756D6F" w14:textId="4AD6578D" w:rsidR="00AA3A6D" w:rsidRDefault="00AA3A6D">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_Toc513163120 \h </w:instrText>
      </w:r>
      <w:r>
        <w:rPr>
          <w:noProof/>
        </w:rPr>
      </w:r>
      <w:r>
        <w:rPr>
          <w:noProof/>
        </w:rPr>
        <w:fldChar w:fldCharType="separate"/>
      </w:r>
      <w:r>
        <w:rPr>
          <w:noProof/>
        </w:rPr>
        <w:t>48</w:t>
      </w:r>
      <w:r>
        <w:rPr>
          <w:noProof/>
        </w:rPr>
        <w:fldChar w:fldCharType="end"/>
      </w:r>
    </w:p>
    <w:p w14:paraId="29F426A0" w14:textId="193D3C36"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5.1.</w:t>
      </w:r>
      <w:r>
        <w:rPr>
          <w:rFonts w:asciiTheme="minorHAnsi" w:hAnsiTheme="minorHAnsi" w:cstheme="minorBidi"/>
          <w:smallCaps w:val="0"/>
          <w:noProof/>
          <w:lang w:eastAsia="en-GB"/>
        </w:rPr>
        <w:tab/>
      </w:r>
      <w:r>
        <w:rPr>
          <w:noProof/>
        </w:rPr>
        <w:t>Requirements and Design</w:t>
      </w:r>
      <w:r>
        <w:rPr>
          <w:noProof/>
        </w:rPr>
        <w:tab/>
      </w:r>
      <w:r>
        <w:rPr>
          <w:noProof/>
        </w:rPr>
        <w:fldChar w:fldCharType="begin"/>
      </w:r>
      <w:r>
        <w:rPr>
          <w:noProof/>
        </w:rPr>
        <w:instrText xml:space="preserve"> PAGEREF _Toc513163121 \h </w:instrText>
      </w:r>
      <w:r>
        <w:rPr>
          <w:noProof/>
        </w:rPr>
      </w:r>
      <w:r>
        <w:rPr>
          <w:noProof/>
        </w:rPr>
        <w:fldChar w:fldCharType="separate"/>
      </w:r>
      <w:r>
        <w:rPr>
          <w:noProof/>
        </w:rPr>
        <w:t>48</w:t>
      </w:r>
      <w:r>
        <w:rPr>
          <w:noProof/>
        </w:rPr>
        <w:fldChar w:fldCharType="end"/>
      </w:r>
    </w:p>
    <w:p w14:paraId="167A7FCD" w14:textId="62921547"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5.2.</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_Toc513163122 \h </w:instrText>
      </w:r>
      <w:r>
        <w:rPr>
          <w:noProof/>
        </w:rPr>
      </w:r>
      <w:r>
        <w:rPr>
          <w:noProof/>
        </w:rPr>
        <w:fldChar w:fldCharType="separate"/>
      </w:r>
      <w:r>
        <w:rPr>
          <w:noProof/>
        </w:rPr>
        <w:t>48</w:t>
      </w:r>
      <w:r>
        <w:rPr>
          <w:noProof/>
        </w:rPr>
        <w:fldChar w:fldCharType="end"/>
      </w:r>
    </w:p>
    <w:p w14:paraId="74858D5F" w14:textId="42D4C7D6"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5.3.</w:t>
      </w:r>
      <w:r>
        <w:rPr>
          <w:rFonts w:asciiTheme="minorHAnsi" w:hAnsiTheme="minorHAnsi" w:cstheme="minorBidi"/>
          <w:smallCaps w:val="0"/>
          <w:noProof/>
          <w:lang w:eastAsia="en-GB"/>
        </w:rPr>
        <w:tab/>
      </w:r>
      <w:r>
        <w:rPr>
          <w:noProof/>
        </w:rPr>
        <w:t>Starting the project again</w:t>
      </w:r>
      <w:r>
        <w:rPr>
          <w:noProof/>
        </w:rPr>
        <w:tab/>
      </w:r>
      <w:r>
        <w:rPr>
          <w:noProof/>
        </w:rPr>
        <w:fldChar w:fldCharType="begin"/>
      </w:r>
      <w:r>
        <w:rPr>
          <w:noProof/>
        </w:rPr>
        <w:instrText xml:space="preserve"> PAGEREF _Toc513163123 \h </w:instrText>
      </w:r>
      <w:r>
        <w:rPr>
          <w:noProof/>
        </w:rPr>
      </w:r>
      <w:r>
        <w:rPr>
          <w:noProof/>
        </w:rPr>
        <w:fldChar w:fldCharType="separate"/>
      </w:r>
      <w:r>
        <w:rPr>
          <w:noProof/>
        </w:rPr>
        <w:t>48</w:t>
      </w:r>
      <w:r>
        <w:rPr>
          <w:noProof/>
        </w:rPr>
        <w:fldChar w:fldCharType="end"/>
      </w:r>
    </w:p>
    <w:p w14:paraId="428D74AA" w14:textId="11932EA7"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5.4.</w:t>
      </w:r>
      <w:r>
        <w:rPr>
          <w:rFonts w:asciiTheme="minorHAnsi" w:hAnsiTheme="minorHAnsi" w:cstheme="minorBidi"/>
          <w:smallCaps w:val="0"/>
          <w:noProof/>
          <w:lang w:eastAsia="en-GB"/>
        </w:rPr>
        <w:tab/>
      </w:r>
      <w:r>
        <w:rPr>
          <w:noProof/>
        </w:rPr>
        <w:t>Future Work</w:t>
      </w:r>
      <w:r>
        <w:rPr>
          <w:noProof/>
        </w:rPr>
        <w:tab/>
      </w:r>
      <w:r>
        <w:rPr>
          <w:noProof/>
        </w:rPr>
        <w:fldChar w:fldCharType="begin"/>
      </w:r>
      <w:r>
        <w:rPr>
          <w:noProof/>
        </w:rPr>
        <w:instrText xml:space="preserve"> PAGEREF _Toc513163124 \h </w:instrText>
      </w:r>
      <w:r>
        <w:rPr>
          <w:noProof/>
        </w:rPr>
      </w:r>
      <w:r>
        <w:rPr>
          <w:noProof/>
        </w:rPr>
        <w:fldChar w:fldCharType="separate"/>
      </w:r>
      <w:r>
        <w:rPr>
          <w:noProof/>
        </w:rPr>
        <w:t>48</w:t>
      </w:r>
      <w:r>
        <w:rPr>
          <w:noProof/>
        </w:rPr>
        <w:fldChar w:fldCharType="end"/>
      </w:r>
    </w:p>
    <w:p w14:paraId="47C1810A" w14:textId="069EE2CA" w:rsidR="00AA3A6D" w:rsidRDefault="00AA3A6D">
      <w:pPr>
        <w:pStyle w:val="TOC2"/>
        <w:tabs>
          <w:tab w:val="left" w:pos="880"/>
          <w:tab w:val="right" w:leader="dot" w:pos="8290"/>
        </w:tabs>
        <w:rPr>
          <w:rFonts w:asciiTheme="minorHAnsi" w:hAnsiTheme="minorHAnsi" w:cstheme="minorBidi"/>
          <w:smallCaps w:val="0"/>
          <w:noProof/>
          <w:lang w:eastAsia="en-GB"/>
        </w:rPr>
      </w:pPr>
      <w:r>
        <w:rPr>
          <w:noProof/>
        </w:rPr>
        <w:t>5.5.</w:t>
      </w:r>
      <w:r>
        <w:rPr>
          <w:rFonts w:asciiTheme="minorHAnsi" w:hAnsiTheme="minorHAnsi" w:cstheme="minorBidi"/>
          <w:smallCaps w:val="0"/>
          <w:noProof/>
          <w:lang w:eastAsia="en-GB"/>
        </w:rPr>
        <w:tab/>
      </w:r>
      <w:r>
        <w:rPr>
          <w:noProof/>
        </w:rPr>
        <w:t>Overall</w:t>
      </w:r>
      <w:r>
        <w:rPr>
          <w:noProof/>
        </w:rPr>
        <w:tab/>
      </w:r>
      <w:r>
        <w:rPr>
          <w:noProof/>
        </w:rPr>
        <w:fldChar w:fldCharType="begin"/>
      </w:r>
      <w:r>
        <w:rPr>
          <w:noProof/>
        </w:rPr>
        <w:instrText xml:space="preserve"> PAGEREF _Toc513163125 \h </w:instrText>
      </w:r>
      <w:r>
        <w:rPr>
          <w:noProof/>
        </w:rPr>
      </w:r>
      <w:r>
        <w:rPr>
          <w:noProof/>
        </w:rPr>
        <w:fldChar w:fldCharType="separate"/>
      </w:r>
      <w:r>
        <w:rPr>
          <w:noProof/>
        </w:rPr>
        <w:t>49</w:t>
      </w:r>
      <w:r>
        <w:rPr>
          <w:noProof/>
        </w:rPr>
        <w:fldChar w:fldCharType="end"/>
      </w:r>
    </w:p>
    <w:p w14:paraId="658029F5" w14:textId="021781DA" w:rsidR="00AA3A6D" w:rsidRDefault="00AA3A6D">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_Toc513163126 \h </w:instrText>
      </w:r>
      <w:r>
        <w:rPr>
          <w:noProof/>
        </w:rPr>
      </w:r>
      <w:r>
        <w:rPr>
          <w:noProof/>
        </w:rPr>
        <w:fldChar w:fldCharType="separate"/>
      </w:r>
      <w:r>
        <w:rPr>
          <w:noProof/>
        </w:rPr>
        <w:t>50</w:t>
      </w:r>
      <w:r>
        <w:rPr>
          <w:noProof/>
        </w:rPr>
        <w:fldChar w:fldCharType="end"/>
      </w:r>
    </w:p>
    <w:p w14:paraId="00D6873B" w14:textId="49F9C206" w:rsidR="00AA3A6D" w:rsidRDefault="00AA3A6D">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_Toc513163127 \h </w:instrText>
      </w:r>
      <w:r>
        <w:rPr>
          <w:noProof/>
        </w:rPr>
      </w:r>
      <w:r>
        <w:rPr>
          <w:noProof/>
        </w:rPr>
        <w:fldChar w:fldCharType="separate"/>
      </w:r>
      <w:r>
        <w:rPr>
          <w:noProof/>
        </w:rPr>
        <w:t>52</w:t>
      </w:r>
      <w:r>
        <w:rPr>
          <w:noProof/>
        </w:rPr>
        <w:fldChar w:fldCharType="end"/>
      </w:r>
    </w:p>
    <w:p w14:paraId="410E9323" w14:textId="78AB163D" w:rsidR="00AA3A6D" w:rsidRPr="00AA3A6D" w:rsidRDefault="00AA3A6D">
      <w:pPr>
        <w:pStyle w:val="TOC2"/>
        <w:tabs>
          <w:tab w:val="left" w:pos="660"/>
          <w:tab w:val="right" w:leader="dot" w:pos="8290"/>
        </w:tabs>
        <w:rPr>
          <w:rFonts w:asciiTheme="minorHAnsi" w:hAnsiTheme="minorHAnsi" w:cstheme="minorBidi"/>
          <w:smallCaps w:val="0"/>
          <w:noProof/>
          <w:lang w:val="fr-FR" w:eastAsia="en-GB"/>
        </w:rPr>
      </w:pPr>
      <w:r w:rsidRPr="00AA3A6D">
        <w:rPr>
          <w:noProof/>
          <w:lang w:val="fr-FR"/>
        </w:rPr>
        <w:t>B.</w:t>
      </w:r>
      <w:r w:rsidRPr="00AA3A6D">
        <w:rPr>
          <w:rFonts w:asciiTheme="minorHAnsi" w:hAnsiTheme="minorHAnsi" w:cstheme="minorBidi"/>
          <w:smallCaps w:val="0"/>
          <w:noProof/>
          <w:lang w:val="fr-FR" w:eastAsia="en-GB"/>
        </w:rPr>
        <w:tab/>
      </w:r>
      <w:r w:rsidRPr="00AA3A6D">
        <w:rPr>
          <w:noProof/>
          <w:lang w:val="fr-FR"/>
        </w:rPr>
        <w:t>Ethics Submission</w:t>
      </w:r>
      <w:r w:rsidRPr="00AA3A6D">
        <w:rPr>
          <w:noProof/>
          <w:lang w:val="fr-FR"/>
        </w:rPr>
        <w:tab/>
      </w:r>
      <w:r>
        <w:rPr>
          <w:noProof/>
        </w:rPr>
        <w:fldChar w:fldCharType="begin"/>
      </w:r>
      <w:r w:rsidRPr="00AA3A6D">
        <w:rPr>
          <w:noProof/>
          <w:lang w:val="fr-FR"/>
        </w:rPr>
        <w:instrText xml:space="preserve"> PAGEREF _Toc513163128 \h </w:instrText>
      </w:r>
      <w:r>
        <w:rPr>
          <w:noProof/>
        </w:rPr>
      </w:r>
      <w:r>
        <w:rPr>
          <w:noProof/>
        </w:rPr>
        <w:fldChar w:fldCharType="separate"/>
      </w:r>
      <w:r w:rsidRPr="00AA3A6D">
        <w:rPr>
          <w:noProof/>
          <w:lang w:val="fr-FR"/>
        </w:rPr>
        <w:t>54</w:t>
      </w:r>
      <w:r>
        <w:rPr>
          <w:noProof/>
        </w:rPr>
        <w:fldChar w:fldCharType="end"/>
      </w:r>
    </w:p>
    <w:p w14:paraId="672F821A" w14:textId="4D0CC008" w:rsidR="00AA3A6D" w:rsidRPr="00AA3A6D" w:rsidRDefault="00AA3A6D">
      <w:pPr>
        <w:pStyle w:val="TOC2"/>
        <w:tabs>
          <w:tab w:val="left" w:pos="880"/>
          <w:tab w:val="right" w:leader="dot" w:pos="8290"/>
        </w:tabs>
        <w:rPr>
          <w:rFonts w:asciiTheme="minorHAnsi" w:hAnsiTheme="minorHAnsi" w:cstheme="minorBidi"/>
          <w:smallCaps w:val="0"/>
          <w:noProof/>
          <w:lang w:val="fr-FR" w:eastAsia="en-GB"/>
        </w:rPr>
      </w:pPr>
      <w:r w:rsidRPr="00AA3A6D">
        <w:rPr>
          <w:noProof/>
          <w:lang w:val="fr-FR"/>
        </w:rPr>
        <w:t>C.</w:t>
      </w:r>
      <w:r w:rsidRPr="00AA3A6D">
        <w:rPr>
          <w:rFonts w:asciiTheme="minorHAnsi" w:hAnsiTheme="minorHAnsi" w:cstheme="minorBidi"/>
          <w:smallCaps w:val="0"/>
          <w:noProof/>
          <w:lang w:val="fr-FR" w:eastAsia="en-GB"/>
        </w:rPr>
        <w:tab/>
      </w:r>
      <w:r w:rsidRPr="00AA3A6D">
        <w:rPr>
          <w:noProof/>
          <w:lang w:val="fr-FR"/>
        </w:rPr>
        <w:t>Code Samples</w:t>
      </w:r>
      <w:r w:rsidRPr="00AA3A6D">
        <w:rPr>
          <w:noProof/>
          <w:lang w:val="fr-FR"/>
        </w:rPr>
        <w:tab/>
      </w:r>
      <w:r>
        <w:rPr>
          <w:noProof/>
        </w:rPr>
        <w:fldChar w:fldCharType="begin"/>
      </w:r>
      <w:r w:rsidRPr="00AA3A6D">
        <w:rPr>
          <w:noProof/>
          <w:lang w:val="fr-FR"/>
        </w:rPr>
        <w:instrText xml:space="preserve"> PAGEREF _Toc513163129 \h </w:instrText>
      </w:r>
      <w:r>
        <w:rPr>
          <w:noProof/>
        </w:rPr>
      </w:r>
      <w:r>
        <w:rPr>
          <w:noProof/>
        </w:rPr>
        <w:fldChar w:fldCharType="separate"/>
      </w:r>
      <w:r w:rsidRPr="00AA3A6D">
        <w:rPr>
          <w:noProof/>
          <w:lang w:val="fr-FR"/>
        </w:rPr>
        <w:t>56</w:t>
      </w:r>
      <w:r>
        <w:rPr>
          <w:noProof/>
        </w:rPr>
        <w:fldChar w:fldCharType="end"/>
      </w:r>
    </w:p>
    <w:p w14:paraId="249F0354" w14:textId="7594C87F" w:rsidR="00AA3A6D" w:rsidRDefault="00AA3A6D">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_Toc513163130 \h </w:instrText>
      </w:r>
      <w:r>
        <w:rPr>
          <w:noProof/>
        </w:rPr>
      </w:r>
      <w:r>
        <w:rPr>
          <w:noProof/>
        </w:rPr>
        <w:fldChar w:fldCharType="separate"/>
      </w:r>
      <w:r>
        <w:rPr>
          <w:noProof/>
        </w:rPr>
        <w:t>59</w:t>
      </w:r>
      <w:r>
        <w:rPr>
          <w:noProof/>
        </w:rPr>
        <w:fldChar w:fldCharType="end"/>
      </w:r>
    </w:p>
    <w:p w14:paraId="1FD3C5AA" w14:textId="7C7FBAE6"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1" w:name="_Toc192777705"/>
      <w:bookmarkStart w:id="2" w:name="_Toc222978592"/>
      <w:bookmarkStart w:id="3" w:name="_Toc513163066"/>
      <w:r>
        <w:lastRenderedPageBreak/>
        <w:t xml:space="preserve">Background, Analysis </w:t>
      </w:r>
      <w:r w:rsidR="00711DBE">
        <w:t xml:space="preserve">&amp; </w:t>
      </w:r>
      <w:bookmarkEnd w:id="1"/>
      <w:bookmarkEnd w:id="2"/>
      <w:r>
        <w:t>Process</w:t>
      </w:r>
      <w:bookmarkEnd w:id="3"/>
    </w:p>
    <w:p w14:paraId="68F6BF44" w14:textId="77777777" w:rsidR="004C12FA" w:rsidRDefault="004C12FA" w:rsidP="00D61D84">
      <w:pPr>
        <w:pStyle w:val="Heading2"/>
        <w:jc w:val="both"/>
      </w:pPr>
      <w:bookmarkStart w:id="4" w:name="_Toc192777706"/>
      <w:bookmarkStart w:id="5" w:name="_Toc513163067"/>
      <w:r>
        <w:t>Background</w:t>
      </w:r>
      <w:bookmarkEnd w:id="5"/>
      <w:r w:rsidR="008A08A1">
        <w:t xml:space="preserve"> </w:t>
      </w:r>
    </w:p>
    <w:p w14:paraId="5D1486B7" w14:textId="1FBA9618" w:rsidR="00862073" w:rsidRDefault="0097667B" w:rsidP="000075F8">
      <w:pPr>
        <w:jc w:val="both"/>
        <w:rPr>
          <w:color w:val="000000" w:themeColor="text1"/>
        </w:rPr>
      </w:pPr>
      <w:r>
        <w:rPr>
          <w:color w:val="000000" w:themeColor="text1"/>
        </w:rPr>
        <w:t xml:space="preserve">During </w:t>
      </w:r>
      <w:r w:rsidR="00AA3A6D">
        <w:rPr>
          <w:color w:val="000000" w:themeColor="text1"/>
        </w:rPr>
        <w:t>an</w:t>
      </w:r>
      <w:r>
        <w:rPr>
          <w:color w:val="000000" w:themeColor="text1"/>
        </w:rPr>
        <w:t xml:space="preserv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 xml:space="preserve">With permission from Riversimple to pursue this project, the aim was to create a method of monitoring and </w:t>
      </w:r>
      <w:r w:rsidR="00AA3A6D">
        <w:rPr>
          <w:color w:val="000000" w:themeColor="text1"/>
        </w:rPr>
        <w:t>visualising</w:t>
      </w:r>
      <w:r w:rsidR="00862073">
        <w:rPr>
          <w:color w:val="000000" w:themeColor="text1"/>
        </w:rPr>
        <w:t xml:space="preserve">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10539811" w:rsidR="00942F32" w:rsidRDefault="00942F32" w:rsidP="000075F8">
      <w:pPr>
        <w:jc w:val="both"/>
        <w:rPr>
          <w:color w:val="000000" w:themeColor="text1"/>
        </w:rPr>
      </w:pPr>
      <w:r>
        <w:rPr>
          <w:color w:val="000000" w:themeColor="text1"/>
        </w:rPr>
        <w:t>There was little background preparation for this project until the project had been reviewed and</w:t>
      </w:r>
      <w:r w:rsidR="00AA3A6D">
        <w:rPr>
          <w:color w:val="000000" w:themeColor="text1"/>
        </w:rPr>
        <w:t xml:space="preserve"> accepted as a major project. Preparation</w:t>
      </w:r>
      <w:r>
        <w:rPr>
          <w:color w:val="000000" w:themeColor="text1"/>
        </w:rPr>
        <w:t xml:space="preserve">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1A8B23A0"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xml:space="preserve">, preparation was carried out to ensure general knowledge of the microcontroller was known before work was </w:t>
      </w:r>
      <w:r w:rsidR="00AA3A6D">
        <w:rPr>
          <w:color w:val="000000" w:themeColor="text1"/>
        </w:rPr>
        <w:t xml:space="preserve">to be </w:t>
      </w:r>
      <w:r w:rsidR="00C34F43">
        <w:rPr>
          <w:color w:val="000000" w:themeColor="text1"/>
        </w:rPr>
        <w:t>carried out.</w:t>
      </w:r>
    </w:p>
    <w:p w14:paraId="60F7CFD1" w14:textId="77777777" w:rsidR="00C34F43" w:rsidRDefault="00C34F43" w:rsidP="000075F8">
      <w:pPr>
        <w:jc w:val="both"/>
        <w:rPr>
          <w:color w:val="000000" w:themeColor="text1"/>
        </w:rPr>
      </w:pPr>
    </w:p>
    <w:p w14:paraId="1DEC7971" w14:textId="7DBE8832" w:rsidR="00C34F43" w:rsidRDefault="00C34F43" w:rsidP="000075F8">
      <w:pPr>
        <w:jc w:val="both"/>
        <w:rPr>
          <w:color w:val="000000" w:themeColor="text1"/>
        </w:rPr>
      </w:pPr>
      <w:r>
        <w:rPr>
          <w:color w:val="000000" w:themeColor="text1"/>
        </w:rPr>
        <w:t xml:space="preserve">The operating system (OS) for the RPI </w:t>
      </w:r>
      <w:r w:rsidR="00AA3A6D">
        <w:rPr>
          <w:color w:val="000000" w:themeColor="text1"/>
        </w:rPr>
        <w:t>was</w:t>
      </w:r>
      <w:r>
        <w:rPr>
          <w:color w:val="000000" w:themeColor="text1"/>
        </w:rPr>
        <w:t xml:space="preserv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6089AF2B"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xml:space="preserve">, it </w:t>
      </w:r>
      <w:r w:rsidR="00D2048A">
        <w:rPr>
          <w:color w:val="000000" w:themeColor="text1"/>
        </w:rPr>
        <w:t>became clear</w:t>
      </w:r>
      <w:r>
        <w:rPr>
          <w:color w:val="000000" w:themeColor="text1"/>
        </w:rPr>
        <w:t xml:space="preserve">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0FC74259"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w:t>
      </w:r>
      <w:r w:rsidR="00AA3A6D">
        <w:rPr>
          <w:color w:val="000000" w:themeColor="text1"/>
        </w:rPr>
        <w:t xml:space="preserve"> -</w:t>
      </w:r>
      <w:r>
        <w:rPr>
          <w:color w:val="000000" w:themeColor="text1"/>
        </w:rPr>
        <w:t xml:space="preserve"> location and air quality data needed to be collected.</w:t>
      </w:r>
      <w:r w:rsidR="00070030">
        <w:rPr>
          <w:color w:val="000000" w:themeColor="text1"/>
        </w:rPr>
        <w:t xml:space="preserve"> </w:t>
      </w:r>
      <w:r w:rsidR="00D2048A">
        <w:t>It was previously known that a GPS can be used to establish their current location, however there was little knowledge about the use of air quality sensors.</w:t>
      </w:r>
      <w:r w:rsidR="00070030">
        <w:rPr>
          <w:color w:val="000000" w:themeColor="text1"/>
        </w:rPr>
        <w:t xml:space="preserve">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w:t>
      </w:r>
      <w:r w:rsidR="00D2048A">
        <w:rPr>
          <w:color w:val="000000" w:themeColor="text1"/>
        </w:rPr>
        <w:t xml:space="preserve"> even</w:t>
      </w:r>
      <w:r w:rsidR="00A46648">
        <w:rPr>
          <w:color w:val="000000" w:themeColor="text1"/>
        </w:rPr>
        <w:t xml:space="preserve"> if they were not very accurate or reliable, it would still prove as a proof of concept.</w:t>
      </w:r>
    </w:p>
    <w:p w14:paraId="0234AB3B" w14:textId="77777777" w:rsidR="00B566C4" w:rsidRDefault="00B566C4" w:rsidP="000075F8">
      <w:pPr>
        <w:jc w:val="both"/>
        <w:rPr>
          <w:color w:val="000000" w:themeColor="text1"/>
        </w:rPr>
      </w:pPr>
    </w:p>
    <w:p w14:paraId="55A831DF" w14:textId="432D5096" w:rsidR="003D01DA" w:rsidRDefault="00D2048A" w:rsidP="000075F8">
      <w:pPr>
        <w:jc w:val="both"/>
      </w:pPr>
      <w:r>
        <w:t>Having previously used a Google Maps API for commercial purposes, it was known that the licence agreement was not very permissive. With that knowledge, research on other online map providers was conducted; OpenStreetMap was very permissive as it only required recognition on the webpage using it.</w:t>
      </w:r>
    </w:p>
    <w:p w14:paraId="3C79672E" w14:textId="77777777" w:rsidR="00D2048A" w:rsidRDefault="00D2048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287420FC"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public_html directory. </w:t>
      </w:r>
      <w:r w:rsidR="00D2048A">
        <w:t>Access was given to the supervisor, in order to check on the progress of the work.</w:t>
      </w:r>
    </w:p>
    <w:p w14:paraId="702617EF" w14:textId="77777777" w:rsidR="00C34F43" w:rsidRDefault="00C34F43" w:rsidP="000075F8">
      <w:pPr>
        <w:jc w:val="both"/>
        <w:rPr>
          <w:color w:val="000000" w:themeColor="text1"/>
        </w:rPr>
      </w:pPr>
    </w:p>
    <w:p w14:paraId="00712297" w14:textId="3F20AF37" w:rsidR="00A46648" w:rsidRDefault="00A46648" w:rsidP="000075F8">
      <w:pPr>
        <w:jc w:val="both"/>
        <w:rPr>
          <w:color w:val="000000" w:themeColor="text1"/>
        </w:rPr>
      </w:pPr>
      <w:r>
        <w:rPr>
          <w:color w:val="000000" w:themeColor="text1"/>
        </w:rPr>
        <w:t>A GitHub account had already been created for personal use and this was used for the major project,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779C25CB"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w:t>
      </w:r>
      <w:r w:rsidR="00AA3A6D">
        <w:rPr>
          <w:color w:val="000000" w:themeColor="text1"/>
        </w:rPr>
        <w:t xml:space="preserve"> was</w:t>
      </w:r>
      <w:r>
        <w:rPr>
          <w:color w:val="000000" w:themeColor="text1"/>
        </w:rPr>
        <w:t xml:space="preserve"> measuring air pollution within London using pigeons</w:t>
      </w:r>
      <w:r w:rsidR="00DB089C">
        <w:rPr>
          <w:color w:val="000000" w:themeColor="text1"/>
        </w:rPr>
        <w:t xml:space="preserve"> [</w:t>
      </w:r>
      <w:r w:rsidR="00F061AB">
        <w:rPr>
          <w:color w:val="000000" w:themeColor="text1"/>
        </w:rPr>
        <w:t>3</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lang w:eastAsia="en-GB"/>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440940"/>
                    </a:xfrm>
                    <a:prstGeom prst="rect">
                      <a:avLst/>
                    </a:prstGeom>
                  </pic:spPr>
                </pic:pic>
              </a:graphicData>
            </a:graphic>
          </wp:inline>
        </w:drawing>
      </w:r>
    </w:p>
    <w:p w14:paraId="3A15F203" w14:textId="7710EE3C" w:rsidR="00DB089C" w:rsidRDefault="00DB089C" w:rsidP="00641AF4">
      <w:pPr>
        <w:pStyle w:val="Caption"/>
        <w:jc w:val="center"/>
        <w:rPr>
          <w:color w:val="000000" w:themeColor="text1"/>
        </w:rPr>
      </w:pPr>
      <w:bookmarkStart w:id="6" w:name="_Ref512703067"/>
      <w:r>
        <w:t xml:space="preserve">Figure </w:t>
      </w:r>
      <w:r w:rsidR="00A52E71">
        <w:fldChar w:fldCharType="begin"/>
      </w:r>
      <w:r w:rsidR="00A52E71">
        <w:instrText xml:space="preserve"> SEQ Figure \* ARABIC </w:instrText>
      </w:r>
      <w:r w:rsidR="00A52E71">
        <w:fldChar w:fldCharType="separate"/>
      </w:r>
      <w:r w:rsidR="00123158">
        <w:rPr>
          <w:noProof/>
        </w:rPr>
        <w:t>1</w:t>
      </w:r>
      <w:r w:rsidR="00A52E71">
        <w:rPr>
          <w:noProof/>
        </w:rPr>
        <w:fldChar w:fldCharType="end"/>
      </w:r>
      <w:bookmarkEnd w:id="6"/>
      <w:r>
        <w:t xml:space="preserve"> - Pigeon Air Patrol</w:t>
      </w:r>
      <w:r w:rsidR="00641AF4">
        <w:br/>
      </w:r>
      <w:r w:rsidR="00641AF4" w:rsidRPr="00641AF4">
        <w:t>http://www.pigeonairpatrol.com/</w:t>
      </w:r>
    </w:p>
    <w:p w14:paraId="42637A77" w14:textId="77F32682" w:rsidR="004D38CC" w:rsidRDefault="00D2048A" w:rsidP="000075F8">
      <w:pPr>
        <w:jc w:val="both"/>
      </w:pPr>
      <w:r w:rsidRPr="0050350E">
        <w:t xml:space="preserve">Pigeon Air Patrol also </w:t>
      </w:r>
      <w:r w:rsidR="00AA3A6D">
        <w:t>uses</w:t>
      </w:r>
      <w:r w:rsidRPr="0050350E">
        <w:t xml:space="preserve"> an interactive map which shows the air pollution across Londo</w:t>
      </w:r>
      <w:r>
        <w:t xml:space="preserve">n. As evidenced in </w:t>
      </w:r>
      <w:r>
        <w:fldChar w:fldCharType="begin"/>
      </w:r>
      <w:r>
        <w:instrText xml:space="preserve"> REF _Ref512703067 \h </w:instrText>
      </w:r>
      <w:r>
        <w:fldChar w:fldCharType="separate"/>
      </w:r>
      <w:r w:rsidR="00123158">
        <w:t xml:space="preserve">Figure </w:t>
      </w:r>
      <w:r w:rsidR="00123158">
        <w:rPr>
          <w:noProof/>
        </w:rPr>
        <w:t>1</w:t>
      </w:r>
      <w:r>
        <w:fldChar w:fldCharType="end"/>
      </w:r>
      <w:r>
        <w:t xml:space="preserve">, </w:t>
      </w:r>
      <w:r w:rsidRPr="0050350E">
        <w:t>no values are shown, rather an indicator is used whether the area has “fresh air” or a certain level of pollution such as “moderate” or “high”.</w:t>
      </w:r>
    </w:p>
    <w:p w14:paraId="377B0885" w14:textId="77777777" w:rsidR="00D2048A" w:rsidRDefault="00D2048A"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3D7851A6"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 xml:space="preserve">have a pollution mapping website that is forecasted by the </w:t>
      </w:r>
      <w:r w:rsidR="00D2048A">
        <w:rPr>
          <w:color w:val="000000" w:themeColor="text1"/>
        </w:rPr>
        <w:t>Met Office</w:t>
      </w:r>
      <w:r>
        <w:rPr>
          <w:color w:val="000000" w:themeColor="text1"/>
        </w:rPr>
        <w:t>.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lang w:eastAsia="en-GB"/>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933825"/>
                    </a:xfrm>
                    <a:prstGeom prst="rect">
                      <a:avLst/>
                    </a:prstGeom>
                  </pic:spPr>
                </pic:pic>
              </a:graphicData>
            </a:graphic>
          </wp:inline>
        </w:drawing>
      </w:r>
    </w:p>
    <w:p w14:paraId="675E3642" w14:textId="5A837031" w:rsidR="00641AF4" w:rsidRPr="00641AF4" w:rsidRDefault="00524125" w:rsidP="00641AF4">
      <w:pPr>
        <w:pStyle w:val="Caption"/>
        <w:jc w:val="center"/>
      </w:pPr>
      <w:bookmarkStart w:id="7" w:name="_Ref512703205"/>
      <w:r>
        <w:t xml:space="preserve">Figure </w:t>
      </w:r>
      <w:r w:rsidR="00A52E71">
        <w:fldChar w:fldCharType="begin"/>
      </w:r>
      <w:r w:rsidR="00A52E71">
        <w:instrText xml:space="preserve"> SEQ Figure \* ARABIC </w:instrText>
      </w:r>
      <w:r w:rsidR="00A52E71">
        <w:fldChar w:fldCharType="separate"/>
      </w:r>
      <w:r w:rsidR="00123158">
        <w:rPr>
          <w:noProof/>
        </w:rPr>
        <w:t>2</w:t>
      </w:r>
      <w:r w:rsidR="00A52E71">
        <w:rPr>
          <w:noProof/>
        </w:rPr>
        <w:fldChar w:fldCharType="end"/>
      </w:r>
      <w:bookmarkEnd w:id="7"/>
      <w:r>
        <w:t xml:space="preserve"> - UK-air </w:t>
      </w:r>
      <w:r w:rsidR="004F7178">
        <w:t>DEFRA</w:t>
      </w:r>
      <w:r>
        <w:t xml:space="preserve"> screenshot</w:t>
      </w:r>
      <w:r w:rsidR="00641AF4">
        <w:br/>
      </w:r>
      <w:r w:rsidR="00641AF4" w:rsidRPr="00641AF4">
        <w:t>https://uk-air.defra.gov.uk/</w:t>
      </w:r>
    </w:p>
    <w:p w14:paraId="290BE2A3" w14:textId="2421A102" w:rsidR="00524125" w:rsidRDefault="00D2048A" w:rsidP="000075F8">
      <w:pPr>
        <w:jc w:val="both"/>
      </w:pPr>
      <w:r>
        <w:fldChar w:fldCharType="begin"/>
      </w:r>
      <w:r>
        <w:instrText xml:space="preserve"> REF _Ref512703205 \h </w:instrText>
      </w:r>
      <w:r>
        <w:fldChar w:fldCharType="separate"/>
      </w:r>
      <w:r w:rsidR="00123158">
        <w:t xml:space="preserve">Figure </w:t>
      </w:r>
      <w:r w:rsidR="00123158">
        <w:rPr>
          <w:noProof/>
        </w:rPr>
        <w:t>2</w:t>
      </w:r>
      <w:r>
        <w:fldChar w:fldCharType="end"/>
      </w:r>
      <w:r>
        <w:t xml:space="preserve"> </w:t>
      </w:r>
      <w:r w:rsidR="00524125">
        <w:t>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w:t>
      </w:r>
      <w:r>
        <w:t xml:space="preserve">he whole area, as can be seen in </w:t>
      </w:r>
      <w:r>
        <w:fldChar w:fldCharType="begin"/>
      </w:r>
      <w:r>
        <w:instrText xml:space="preserve"> REF _Ref512703198 \h </w:instrText>
      </w:r>
      <w:r>
        <w:fldChar w:fldCharType="separate"/>
      </w:r>
      <w:r w:rsidR="00123158">
        <w:t xml:space="preserve">Figure </w:t>
      </w:r>
      <w:r w:rsidR="00123158">
        <w:rPr>
          <w:noProof/>
        </w:rPr>
        <w:t>3</w:t>
      </w:r>
      <w:r>
        <w:fldChar w:fldCharType="end"/>
      </w:r>
      <w:r w:rsidR="004F7178">
        <w:t>.</w:t>
      </w:r>
    </w:p>
    <w:p w14:paraId="48024555" w14:textId="77777777" w:rsidR="004F7178" w:rsidRDefault="004F7178" w:rsidP="00AD24F0">
      <w:pPr>
        <w:keepNext/>
        <w:jc w:val="center"/>
      </w:pPr>
      <w:r>
        <w:rPr>
          <w:noProof/>
          <w:lang w:eastAsia="en-GB"/>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490" cy="2575938"/>
                    </a:xfrm>
                    <a:prstGeom prst="rect">
                      <a:avLst/>
                    </a:prstGeom>
                  </pic:spPr>
                </pic:pic>
              </a:graphicData>
            </a:graphic>
          </wp:inline>
        </w:drawing>
      </w:r>
    </w:p>
    <w:p w14:paraId="1A2A979C" w14:textId="52FF71C6" w:rsidR="004F7178" w:rsidRDefault="004F7178" w:rsidP="00AD24F0">
      <w:pPr>
        <w:pStyle w:val="Caption"/>
        <w:jc w:val="center"/>
      </w:pPr>
      <w:bookmarkStart w:id="8" w:name="_Ref512703198"/>
      <w:r>
        <w:t xml:space="preserve">Figure </w:t>
      </w:r>
      <w:r w:rsidR="00A52E71">
        <w:fldChar w:fldCharType="begin"/>
      </w:r>
      <w:r w:rsidR="00A52E71">
        <w:instrText xml:space="preserve"> SEQ Figure \* ARABIC </w:instrText>
      </w:r>
      <w:r w:rsidR="00A52E71">
        <w:fldChar w:fldCharType="separate"/>
      </w:r>
      <w:r w:rsidR="00123158">
        <w:rPr>
          <w:noProof/>
        </w:rPr>
        <w:t>3</w:t>
      </w:r>
      <w:r w:rsidR="00A52E71">
        <w:rPr>
          <w:noProof/>
        </w:rPr>
        <w:fldChar w:fldCharType="end"/>
      </w:r>
      <w:bookmarkEnd w:id="8"/>
      <w:r>
        <w:t xml:space="preserve"> - interactive map on UK-air DEFRA</w:t>
      </w:r>
      <w:r w:rsidR="00641AF4">
        <w:br/>
      </w:r>
      <w:r w:rsidR="00641AF4" w:rsidRPr="00641AF4">
        <w:t>https://uk-air.defra.gov.uk/</w:t>
      </w:r>
    </w:p>
    <w:p w14:paraId="6F070B51" w14:textId="2D9921F3" w:rsidR="007776D2" w:rsidRDefault="004F7178" w:rsidP="000075F8">
      <w:pPr>
        <w:jc w:val="both"/>
      </w:pPr>
      <w:r>
        <w:t>The difference</w:t>
      </w:r>
      <w:r w:rsidR="00AA3A6D">
        <w:t xml:space="preserve"> between</w:t>
      </w:r>
      <w:r>
        <w:t xml:space="preserve"> </w:t>
      </w:r>
      <w:r w:rsidR="00AD24F0">
        <w:fldChar w:fldCharType="begin"/>
      </w:r>
      <w:r w:rsidR="00AD24F0">
        <w:instrText xml:space="preserve"> REF _Ref512703198 \h </w:instrText>
      </w:r>
      <w:r w:rsidR="00AD24F0">
        <w:fldChar w:fldCharType="separate"/>
      </w:r>
      <w:r w:rsidR="00123158">
        <w:t xml:space="preserve">Figure </w:t>
      </w:r>
      <w:r w:rsidR="00123158">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w:t>
      </w:r>
      <w:r w:rsidR="002A2838">
        <w:t xml:space="preserve"> </w:t>
      </w:r>
      <w:r w:rsidR="007776D2">
        <w:t>map/contour map.</w:t>
      </w:r>
    </w:p>
    <w:p w14:paraId="7C4A25D9" w14:textId="77777777" w:rsidR="007776D2" w:rsidRDefault="007776D2" w:rsidP="000075F8">
      <w:pPr>
        <w:jc w:val="both"/>
      </w:pPr>
    </w:p>
    <w:p w14:paraId="439AE6C0" w14:textId="295B8B11"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 xml:space="preserve">cks </w:t>
      </w:r>
      <w:r w:rsidR="00D2048A">
        <w:t>the</w:t>
      </w:r>
      <w:r w:rsidR="00482D6B">
        <w:t xml:space="preserve"> functionality </w:t>
      </w:r>
      <w:r w:rsidR="00D2048A">
        <w:t xml:space="preserve">of </w:t>
      </w:r>
      <w:r w:rsidR="00482D6B">
        <w:t>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lang w:eastAsia="en-GB"/>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892425"/>
                    </a:xfrm>
                    <a:prstGeom prst="rect">
                      <a:avLst/>
                    </a:prstGeom>
                  </pic:spPr>
                </pic:pic>
              </a:graphicData>
            </a:graphic>
          </wp:inline>
        </w:drawing>
      </w:r>
    </w:p>
    <w:p w14:paraId="2FC1DD1E" w14:textId="5EB90A60" w:rsidR="00482D6B" w:rsidRDefault="00482D6B" w:rsidP="00AD24F0">
      <w:pPr>
        <w:pStyle w:val="Caption"/>
        <w:jc w:val="center"/>
      </w:pPr>
      <w:bookmarkStart w:id="9" w:name="_Ref512703169"/>
      <w:r>
        <w:t xml:space="preserve">Figure </w:t>
      </w:r>
      <w:r w:rsidR="00A52E71">
        <w:fldChar w:fldCharType="begin"/>
      </w:r>
      <w:r w:rsidR="00A52E71">
        <w:instrText xml:space="preserve"> SEQ Figure \* ARABIC </w:instrText>
      </w:r>
      <w:r w:rsidR="00A52E71">
        <w:fldChar w:fldCharType="separate"/>
      </w:r>
      <w:r w:rsidR="00123158">
        <w:rPr>
          <w:noProof/>
        </w:rPr>
        <w:t>4</w:t>
      </w:r>
      <w:r w:rsidR="00A52E71">
        <w:rPr>
          <w:noProof/>
        </w:rPr>
        <w:fldChar w:fldCharType="end"/>
      </w:r>
      <w:bookmarkEnd w:id="9"/>
      <w:r>
        <w:t xml:space="preserve"> - Interactive welcome screen Scottish Air Quality</w:t>
      </w:r>
      <w:r w:rsidR="00641AF4">
        <w:br/>
      </w:r>
      <w:r w:rsidR="00641AF4" w:rsidRPr="00641AF4">
        <w:t>http://www.scottishairquality.co.uk/</w:t>
      </w:r>
    </w:p>
    <w:p w14:paraId="3B4C924E" w14:textId="7530402B" w:rsidR="00482D6B" w:rsidRDefault="00AD24F0" w:rsidP="000075F8">
      <w:pPr>
        <w:jc w:val="both"/>
      </w:pPr>
      <w:r>
        <w:fldChar w:fldCharType="begin"/>
      </w:r>
      <w:r>
        <w:instrText xml:space="preserve"> REF _Ref512703169 \h </w:instrText>
      </w:r>
      <w:r>
        <w:fldChar w:fldCharType="separate"/>
      </w:r>
      <w:r w:rsidR="00123158">
        <w:t xml:space="preserve">Figure </w:t>
      </w:r>
      <w:r w:rsidR="00123158">
        <w:rPr>
          <w:noProof/>
        </w:rPr>
        <w:t>4</w:t>
      </w:r>
      <w:r>
        <w:fldChar w:fldCharType="end"/>
      </w:r>
      <w:r>
        <w:t xml:space="preserve"> </w:t>
      </w:r>
      <w:r w:rsidR="00482D6B">
        <w:t xml:space="preserve">allows users to select their location by clicking on their province. The design for the visualisation site is different to this and resembles no correlation. The interactive map is the same as the </w:t>
      </w:r>
      <w:r w:rsidR="00D2048A">
        <w:t>W</w:t>
      </w:r>
      <w:r w:rsidR="00482D6B">
        <w:t>elsh and UK site, this is not what the major project aimed to achieve.</w:t>
      </w:r>
    </w:p>
    <w:p w14:paraId="03957BFA" w14:textId="77777777" w:rsidR="00482D6B" w:rsidRDefault="00482D6B" w:rsidP="000075F8">
      <w:pPr>
        <w:jc w:val="both"/>
      </w:pPr>
    </w:p>
    <w:p w14:paraId="18C1DDCB" w14:textId="6586F726" w:rsidR="00482D6B" w:rsidRDefault="00482D6B" w:rsidP="000075F8">
      <w:pPr>
        <w:jc w:val="both"/>
      </w:pPr>
      <w:r>
        <w:t xml:space="preserve">Riversimple </w:t>
      </w:r>
      <w:r w:rsidR="00D2048A">
        <w:t>got in contact</w:t>
      </w:r>
      <w:r w:rsidR="006D351D">
        <w:t xml:space="preserv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lang w:eastAsia="en-GB"/>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61285"/>
                    </a:xfrm>
                    <a:prstGeom prst="rect">
                      <a:avLst/>
                    </a:prstGeom>
                  </pic:spPr>
                </pic:pic>
              </a:graphicData>
            </a:graphic>
          </wp:inline>
        </w:drawing>
      </w:r>
    </w:p>
    <w:p w14:paraId="57AA16FC" w14:textId="2FE8E9E7" w:rsidR="006D351D" w:rsidRDefault="006D351D" w:rsidP="00AD24F0">
      <w:pPr>
        <w:pStyle w:val="Caption"/>
        <w:jc w:val="center"/>
      </w:pPr>
      <w:bookmarkStart w:id="10" w:name="_Ref512703145"/>
      <w:r>
        <w:t xml:space="preserve">Figure </w:t>
      </w:r>
      <w:r w:rsidR="00A52E71">
        <w:fldChar w:fldCharType="begin"/>
      </w:r>
      <w:r w:rsidR="00A52E71">
        <w:instrText xml:space="preserve"> SEQ Figure \* ARABIC </w:instrText>
      </w:r>
      <w:r w:rsidR="00A52E71">
        <w:fldChar w:fldCharType="separate"/>
      </w:r>
      <w:r w:rsidR="00123158">
        <w:rPr>
          <w:noProof/>
        </w:rPr>
        <w:t>5</w:t>
      </w:r>
      <w:r w:rsidR="00A52E71">
        <w:rPr>
          <w:noProof/>
        </w:rPr>
        <w:fldChar w:fldCharType="end"/>
      </w:r>
      <w:bookmarkEnd w:id="10"/>
      <w:r>
        <w:t xml:space="preserve"> - Breezometer interactive map</w:t>
      </w:r>
      <w:r w:rsidR="00641AF4">
        <w:br/>
      </w:r>
      <w:r w:rsidR="00641AF4" w:rsidRPr="00641AF4">
        <w:t>https://breezometer.com/air-quality-map/</w:t>
      </w:r>
    </w:p>
    <w:p w14:paraId="79FE86E4" w14:textId="483480E6" w:rsidR="00AA3A6D"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123158">
        <w:t xml:space="preserve">Figure </w:t>
      </w:r>
      <w:r w:rsidR="00123158">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w:t>
      </w:r>
      <w:r w:rsidR="00AA3A6D">
        <w:t>iti</w:t>
      </w:r>
      <w:r w:rsidR="00E54A20">
        <w:t>es, this is a similar idea that was not fully implemented on the final version of the visualisation tool.</w:t>
      </w:r>
    </w:p>
    <w:p w14:paraId="10CED293" w14:textId="704DC1C7" w:rsidR="00E54A20" w:rsidRPr="00482D6B" w:rsidRDefault="00886BC2" w:rsidP="00886BC2">
      <w:r>
        <w:br w:type="page"/>
      </w:r>
    </w:p>
    <w:p w14:paraId="5236C3E2" w14:textId="77777777" w:rsidR="004C12FA" w:rsidRDefault="004C12FA" w:rsidP="000075F8">
      <w:pPr>
        <w:pStyle w:val="Heading2"/>
        <w:jc w:val="both"/>
      </w:pPr>
      <w:bookmarkStart w:id="11" w:name="_Ref512696212"/>
      <w:bookmarkStart w:id="12" w:name="_Toc513163068"/>
      <w:r>
        <w:lastRenderedPageBreak/>
        <w:t>Analysis</w:t>
      </w:r>
      <w:bookmarkEnd w:id="11"/>
      <w:bookmarkEnd w:id="12"/>
      <w:r>
        <w:t xml:space="preserve"> </w:t>
      </w:r>
    </w:p>
    <w:p w14:paraId="1A059EC1" w14:textId="68BE074D"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09F795C1"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r w:rsidR="008638B5">
        <w:t>The monitoring system would primarily use python3 for development as it was a</w:t>
      </w:r>
      <w:r w:rsidR="00D2048A">
        <w:t>n</w:t>
      </w:r>
      <w:r w:rsidR="008638B5">
        <w:t xml:space="preserve"> easy to use and fast learning programming language.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A 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601E4D10" w14:textId="77777777" w:rsidR="00AA3A6D" w:rsidRDefault="00AA3A6D" w:rsidP="000075F8">
      <w:pPr>
        <w:jc w:val="both"/>
      </w:pPr>
    </w:p>
    <w:p w14:paraId="3F1A03FE" w14:textId="65139085" w:rsidR="00804C32" w:rsidRDefault="00804C32" w:rsidP="000075F8">
      <w:pPr>
        <w:jc w:val="both"/>
      </w:pPr>
      <w:r>
        <w:t>As it wouldn’t be viable to create the software running</w:t>
      </w:r>
      <w:r w:rsidR="00D2048A">
        <w:t xml:space="preserve"> on the RPI through the SSH, a S</w:t>
      </w:r>
      <w:r>
        <w:t>amba server need</w:t>
      </w:r>
      <w:r w:rsidR="0036526A">
        <w:t>ed</w:t>
      </w:r>
      <w:r>
        <w:t xml:space="preserve"> to be set up to allow a standard </w:t>
      </w:r>
      <w:r w:rsidR="00D2048A">
        <w:t xml:space="preserve">client-server interaction. The </w:t>
      </w:r>
      <w:r w:rsidR="00D2048A">
        <w:lastRenderedPageBreak/>
        <w:t>S</w:t>
      </w:r>
      <w:r>
        <w:t xml:space="preserve">amba server would host the files </w:t>
      </w:r>
      <w:r w:rsidR="00AA3A6D">
        <w:t>as</w:t>
      </w:r>
      <w:r>
        <w:t xml:space="preserv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7FB4CAAF" w14:textId="18EE38EE" w:rsidR="0022115F" w:rsidRDefault="005E52A9" w:rsidP="000075F8">
      <w:pPr>
        <w:jc w:val="both"/>
      </w:pPr>
      <w:r w:rsidRPr="00791C6B">
        <w:t xml:space="preserve">The use of the Aberystwyth University resources would need to be considered. Hosting the webpage on the public_html directory would be needed as it allows the webpage to be accessed from anywhere, </w:t>
      </w:r>
      <w:r>
        <w:t>which</w:t>
      </w:r>
      <w:r w:rsidRPr="00791C6B">
        <w:t xml:space="preserve"> would be useful when giving demonstrations or presentations on the current state of the project. </w:t>
      </w:r>
      <w:r>
        <w:t>Equally, t</w:t>
      </w:r>
      <w:r w:rsidRPr="00791C6B">
        <w:t>he hosting server also allows the use of PHP scripts</w:t>
      </w:r>
      <w:r>
        <w:t>. T</w:t>
      </w:r>
      <w:r w:rsidRPr="00791C6B">
        <w:t>his would be used to get the data from the server and not allow the user access to the database, it w</w:t>
      </w:r>
      <w:r>
        <w:t xml:space="preserve">ould </w:t>
      </w:r>
      <w:r w:rsidRPr="00791C6B">
        <w:t>be handled server side</w:t>
      </w:r>
      <w:r>
        <w:t>.</w:t>
      </w:r>
    </w:p>
    <w:p w14:paraId="060AB857" w14:textId="77777777" w:rsidR="005E52A9" w:rsidRDefault="005E52A9" w:rsidP="000075F8">
      <w:pPr>
        <w:jc w:val="both"/>
      </w:pPr>
    </w:p>
    <w:p w14:paraId="55D08B4B" w14:textId="474ADF43" w:rsidR="00804C32" w:rsidRDefault="0036526A" w:rsidP="000075F8">
      <w:pPr>
        <w:jc w:val="both"/>
      </w:pPr>
      <w:r>
        <w:t xml:space="preserve">It was decided that the visualisation application would use OpenStreetMap (OSM) as the map provider. </w:t>
      </w:r>
      <w:r w:rsidR="005E52A9">
        <w:t>Due to the fact that the geologically data is open to anyone to use, with only recognition required, the online community for developing OSM applications is quite large.</w:t>
      </w:r>
      <w:r w:rsidR="00615BDB">
        <w:t xml:space="preserve"> The data provided by Google Maps is copyrighted by many organisatio</w:t>
      </w:r>
      <w:r w:rsidR="00AA3A6D">
        <w:t>ns and it wasn’t clear whether it</w:t>
      </w:r>
      <w:r w:rsidR="00615BDB">
        <w:t xml:space="preserve"> would be limited by Googles API or Terms. </w:t>
      </w:r>
    </w:p>
    <w:p w14:paraId="3C7C8F7E" w14:textId="77777777" w:rsidR="00D87EE7" w:rsidRDefault="00D87EE7" w:rsidP="000075F8">
      <w:pPr>
        <w:jc w:val="both"/>
      </w:pPr>
    </w:p>
    <w:p w14:paraId="1199A70C" w14:textId="31A87ED9" w:rsidR="00D87EE7" w:rsidRDefault="00D87EE7" w:rsidP="000075F8">
      <w:pPr>
        <w:jc w:val="both"/>
      </w:pPr>
      <w:r>
        <w:t>The visualisation application would need to show the data in a proactive way for easy educational purposes. It was proposed that either a contour or heat</w:t>
      </w:r>
      <w:r w:rsidR="002A2838">
        <w:t xml:space="preserve"> </w:t>
      </w:r>
      <w:r>
        <w:t>map would be used to display the data for easy comparisons of different areas. OSM supports a variety of plugins, including ones for creating heat</w:t>
      </w:r>
      <w:r w:rsidR="002A2838">
        <w:t xml:space="preserve"> </w:t>
      </w:r>
      <w:r>
        <w:t>maps</w:t>
      </w:r>
      <w:r w:rsidR="00AA3A6D">
        <w:t xml:space="preserve"> plugins</w:t>
      </w:r>
      <w:r>
        <w:t>,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BF3D49D" w:rsidR="00FC7A9D" w:rsidRDefault="00FC7A9D" w:rsidP="000075F8">
      <w:pPr>
        <w:pStyle w:val="ListParagraph"/>
        <w:numPr>
          <w:ilvl w:val="0"/>
          <w:numId w:val="31"/>
        </w:numPr>
        <w:jc w:val="both"/>
      </w:pPr>
      <w:r>
        <w:t>Testing of both systems</w:t>
      </w:r>
    </w:p>
    <w:p w14:paraId="54308AF0" w14:textId="3AC056A2" w:rsidR="00AA3A6D" w:rsidRDefault="00AA3A6D" w:rsidP="000075F8">
      <w:pPr>
        <w:pStyle w:val="ListParagraph"/>
        <w:numPr>
          <w:ilvl w:val="0"/>
          <w:numId w:val="31"/>
        </w:numPr>
        <w:jc w:val="both"/>
      </w:pPr>
      <w:r>
        <w:t>Final Report</w:t>
      </w:r>
    </w:p>
    <w:p w14:paraId="4C71A879" w14:textId="5D158463" w:rsidR="003A64B8" w:rsidRDefault="00886BC2" w:rsidP="00886BC2">
      <w:pPr>
        <w:rPr>
          <w:color w:val="FF0000"/>
          <w:lang w:val="en-US"/>
        </w:rPr>
      </w:pPr>
      <w:r>
        <w:rPr>
          <w:color w:val="FF0000"/>
          <w:lang w:val="en-US"/>
        </w:rPr>
        <w:br w:type="page"/>
      </w:r>
    </w:p>
    <w:p w14:paraId="4C06BEAD" w14:textId="77777777" w:rsidR="001F35A4" w:rsidRDefault="004C12FA" w:rsidP="000075F8">
      <w:pPr>
        <w:pStyle w:val="Heading2"/>
        <w:jc w:val="both"/>
      </w:pPr>
      <w:bookmarkStart w:id="13" w:name="_Toc513163069"/>
      <w:r>
        <w:lastRenderedPageBreak/>
        <w:t>Process</w:t>
      </w:r>
      <w:bookmarkEnd w:id="13"/>
      <w:r>
        <w:t xml:space="preserve"> </w:t>
      </w:r>
    </w:p>
    <w:p w14:paraId="39CDC6FE" w14:textId="77777777" w:rsidR="008E046A" w:rsidRDefault="008E046A" w:rsidP="000075F8">
      <w:pPr>
        <w:jc w:val="both"/>
      </w:pPr>
    </w:p>
    <w:p w14:paraId="2657D771" w14:textId="2DBC0A26" w:rsidR="00D17575" w:rsidRDefault="008E046A" w:rsidP="000075F8">
      <w:pPr>
        <w:jc w:val="both"/>
      </w:pPr>
      <w:r>
        <w:t xml:space="preserve">At the start of the project, the process instinctively took off with a waterfall approach. Rather than starting with the requirements, the project commenced in the design stage, without requirements being harnessed. </w:t>
      </w:r>
      <w:r w:rsidR="00E23996">
        <w:t>This was a bad start to the project as requirements had not been set in place and therefore</w:t>
      </w:r>
      <w:r w:rsidR="00AA3A6D">
        <w:t xml:space="preserve"> implementation</w:t>
      </w:r>
      <w:r w:rsidR="00E23996">
        <w:t xml:space="preserv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5C78EECE" w:rsidR="008E046A" w:rsidRDefault="005E52A9" w:rsidP="000075F8">
      <w:pPr>
        <w:jc w:val="both"/>
      </w:pPr>
      <w:r>
        <w:t xml:space="preserve">Having experienced agile methodologies within a team, it was known that these methods work by suiting the process to </w:t>
      </w:r>
      <w:r w:rsidR="00AA3A6D">
        <w:t>the project’s</w:t>
      </w:r>
      <w:r>
        <w:t xml:space="preserve"> needs</w:t>
      </w:r>
      <w:r w:rsidR="008E046A">
        <w:t xml:space="preserve">. </w:t>
      </w:r>
      <w:r>
        <w:t>The difference in a solo project was that it would have to be tailored to the project, no matter the methodology chosen.</w:t>
      </w:r>
    </w:p>
    <w:p w14:paraId="14F34A58" w14:textId="77777777" w:rsidR="00E23996" w:rsidRDefault="00E23996" w:rsidP="000075F8">
      <w:pPr>
        <w:jc w:val="both"/>
      </w:pPr>
    </w:p>
    <w:p w14:paraId="5477D70D" w14:textId="64D602FD" w:rsidR="006D4146" w:rsidRDefault="005E52A9" w:rsidP="000075F8">
      <w:pPr>
        <w:jc w:val="both"/>
      </w:pPr>
      <w:r>
        <w:t xml:space="preserve">The changing priorities was a clear problem; it was obvious that a process was needed to fixate on tasks and to ensure that no change occurred unless it was vital. </w:t>
      </w:r>
      <w:r w:rsidR="006D4146">
        <w:t xml:space="preserve">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455AD829" w:rsidR="0028358F" w:rsidRDefault="0028358F" w:rsidP="000075F8">
      <w:pPr>
        <w:jc w:val="both"/>
      </w:pPr>
    </w:p>
    <w:p w14:paraId="2B1E605B" w14:textId="77777777" w:rsidR="00E37709" w:rsidRDefault="00E37709" w:rsidP="00E37709">
      <w:pPr>
        <w:keepNext/>
        <w:jc w:val="center"/>
      </w:pPr>
      <w:r>
        <w:rPr>
          <w:noProof/>
          <w:lang w:eastAsia="en-GB"/>
        </w:rPr>
        <w:drawing>
          <wp:inline distT="0" distB="0" distL="0" distR="0" wp14:anchorId="75EEFAA8" wp14:editId="7EBD3C2F">
            <wp:extent cx="5270500" cy="27559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755900"/>
                    </a:xfrm>
                    <a:prstGeom prst="rect">
                      <a:avLst/>
                    </a:prstGeom>
                  </pic:spPr>
                </pic:pic>
              </a:graphicData>
            </a:graphic>
          </wp:inline>
        </w:drawing>
      </w:r>
    </w:p>
    <w:p w14:paraId="4923850B" w14:textId="6F892927" w:rsidR="00E37709" w:rsidRDefault="00E37709" w:rsidP="00E37709">
      <w:pPr>
        <w:pStyle w:val="Caption"/>
        <w:jc w:val="center"/>
      </w:pPr>
      <w:bookmarkStart w:id="14" w:name="_Ref513139785"/>
      <w:r>
        <w:t xml:space="preserve">Figure </w:t>
      </w:r>
      <w:r w:rsidR="00A52E71">
        <w:fldChar w:fldCharType="begin"/>
      </w:r>
      <w:r w:rsidR="00A52E71">
        <w:instrText xml:space="preserve"> SEQ Figure \* ARABIC </w:instrText>
      </w:r>
      <w:r w:rsidR="00A52E71">
        <w:fldChar w:fldCharType="separate"/>
      </w:r>
      <w:r w:rsidR="00123158">
        <w:rPr>
          <w:noProof/>
        </w:rPr>
        <w:t>6</w:t>
      </w:r>
      <w:r w:rsidR="00A52E71">
        <w:rPr>
          <w:noProof/>
        </w:rPr>
        <w:fldChar w:fldCharType="end"/>
      </w:r>
      <w:bookmarkEnd w:id="14"/>
      <w:r>
        <w:t xml:space="preserve"> - Example of Trello</w:t>
      </w:r>
    </w:p>
    <w:p w14:paraId="5954F1B0" w14:textId="4F75F819"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r w:rsidR="00E37709">
        <w:t xml:space="preserve"> (see </w:t>
      </w:r>
      <w:r w:rsidR="00E37709">
        <w:fldChar w:fldCharType="begin"/>
      </w:r>
      <w:r w:rsidR="00E37709">
        <w:instrText xml:space="preserve"> REF _Ref513139785 \h </w:instrText>
      </w:r>
      <w:r w:rsidR="00E37709">
        <w:fldChar w:fldCharType="separate"/>
      </w:r>
      <w:r w:rsidR="00123158">
        <w:t xml:space="preserve">Figure </w:t>
      </w:r>
      <w:r w:rsidR="00123158">
        <w:rPr>
          <w:noProof/>
        </w:rPr>
        <w:t>6</w:t>
      </w:r>
      <w:r w:rsidR="00E37709">
        <w:fldChar w:fldCharType="end"/>
      </w:r>
      <w:r w:rsidR="00E37709">
        <w:t>)</w:t>
      </w:r>
      <w:r>
        <w:t>.</w:t>
      </w:r>
    </w:p>
    <w:p w14:paraId="2AC8C67A" w14:textId="1E5142FA" w:rsidR="00886BC2" w:rsidRDefault="00886BC2">
      <w:r>
        <w:br w:type="page"/>
      </w:r>
    </w:p>
    <w:p w14:paraId="2E832D4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69835244"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123158">
        <w:t xml:space="preserve">Appendix </w:t>
      </w:r>
      <w:r w:rsidR="00123158">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123158">
        <w:t xml:space="preserve">Appendix </w:t>
      </w:r>
      <w:r w:rsidR="00123158">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w:t>
      </w:r>
      <w:r w:rsidR="00AA3A6D">
        <w:t xml:space="preserve"> created using</w:t>
      </w:r>
      <w:r w:rsidR="00394C7D">
        <w:t xml:space="preserve">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56414E1" w:rsidR="001067E8" w:rsidRDefault="001067E8" w:rsidP="000075F8">
      <w:pPr>
        <w:jc w:val="both"/>
      </w:pPr>
      <w:r>
        <w:t>Once a task had been complete</w:t>
      </w:r>
      <w:r w:rsidR="005E52A9">
        <w:t>d</w:t>
      </w:r>
      <w:r>
        <w:t xml:space="preserv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5" w:name="_Toc192777707"/>
      <w:bookmarkStart w:id="16" w:name="_Toc222978596"/>
      <w:bookmarkStart w:id="17" w:name="_Toc513163070"/>
      <w:bookmarkEnd w:id="4"/>
      <w:r>
        <w:lastRenderedPageBreak/>
        <w:t>Design</w:t>
      </w:r>
      <w:bookmarkEnd w:id="15"/>
      <w:bookmarkEnd w:id="16"/>
      <w:bookmarkEnd w:id="17"/>
      <w:r w:rsidR="00D17575">
        <w:t xml:space="preserve"> </w:t>
      </w:r>
    </w:p>
    <w:p w14:paraId="5CA6BFE5" w14:textId="77777777" w:rsidR="00A11B8A" w:rsidRDefault="00A11B8A" w:rsidP="004C12FA">
      <w:pPr>
        <w:pStyle w:val="Heading2"/>
      </w:pPr>
      <w:bookmarkStart w:id="18" w:name="_Toc222978597"/>
      <w:bookmarkStart w:id="19" w:name="_Toc192777708"/>
      <w:bookmarkStart w:id="20" w:name="_Toc513163071"/>
      <w:r>
        <w:t>Overall Architecture</w:t>
      </w:r>
      <w:bookmarkEnd w:id="18"/>
      <w:bookmarkEnd w:id="20"/>
    </w:p>
    <w:p w14:paraId="041C9168" w14:textId="77777777" w:rsidR="003A64B8" w:rsidRDefault="003A64B8" w:rsidP="003A64B8"/>
    <w:p w14:paraId="5702F4C2" w14:textId="246A7061"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rsidR="00123158">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lang w:eastAsia="en-GB"/>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6EA6FBC3" w:rsidR="003A64B8" w:rsidRDefault="003A64B8" w:rsidP="003A64B8">
      <w:pPr>
        <w:pStyle w:val="Caption"/>
        <w:jc w:val="center"/>
      </w:pPr>
      <w:bookmarkStart w:id="21" w:name="_Ref512703107"/>
      <w:r>
        <w:t xml:space="preserve">Figure </w:t>
      </w:r>
      <w:r w:rsidR="00A52E71">
        <w:fldChar w:fldCharType="begin"/>
      </w:r>
      <w:r w:rsidR="00A52E71">
        <w:instrText xml:space="preserve"> SEQ Figure \* ARABIC </w:instrText>
      </w:r>
      <w:r w:rsidR="00A52E71">
        <w:fldChar w:fldCharType="separate"/>
      </w:r>
      <w:r w:rsidR="00123158">
        <w:rPr>
          <w:noProof/>
        </w:rPr>
        <w:t>7</w:t>
      </w:r>
      <w:r w:rsidR="00A52E71">
        <w:rPr>
          <w:noProof/>
        </w:rPr>
        <w:fldChar w:fldCharType="end"/>
      </w:r>
      <w:bookmarkEnd w:id="21"/>
      <w:r>
        <w:t xml:space="preserve"> – overall architecture of Air Quality Mapping </w:t>
      </w:r>
    </w:p>
    <w:p w14:paraId="77C4FCC2" w14:textId="2F59E169"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123158">
        <w:t xml:space="preserve">Figure </w:t>
      </w:r>
      <w:r w:rsidR="00123158">
        <w:rPr>
          <w:noProof/>
        </w:rPr>
        <w:t>7</w:t>
      </w:r>
      <w:r w:rsidR="00AD24F0">
        <w:fldChar w:fldCharType="end"/>
      </w:r>
      <w:r w:rsidR="00AD24F0">
        <w:t xml:space="preserve"> </w:t>
      </w:r>
      <w:r>
        <w:t xml:space="preserve">shows the </w:t>
      </w:r>
      <w:r w:rsidR="006A312C">
        <w:t>overall architecture of the project. The device is designed for vehicles</w:t>
      </w:r>
      <w:r w:rsidR="005E52A9">
        <w:t>;</w:t>
      </w:r>
      <w:r w:rsidR="006A312C">
        <w:t xml:space="preserve">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w:t>
      </w:r>
      <w:r w:rsidR="002A2838">
        <w:t xml:space="preserve"> </w:t>
      </w:r>
      <w:r w:rsidR="00EF50EE">
        <w:t>map overlay.</w:t>
      </w:r>
    </w:p>
    <w:p w14:paraId="51F3DE9F" w14:textId="4064879C" w:rsidR="00886BC2" w:rsidRDefault="00886BC2"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C90B8D6" w:rsidR="00927DC5" w:rsidRDefault="00927DC5" w:rsidP="000075F8">
      <w:pPr>
        <w:jc w:val="both"/>
      </w:pPr>
    </w:p>
    <w:p w14:paraId="270F9367" w14:textId="1D27EF47" w:rsidR="00886BC2" w:rsidRDefault="00886BC2" w:rsidP="000075F8">
      <w:pPr>
        <w:jc w:val="both"/>
      </w:pPr>
    </w:p>
    <w:p w14:paraId="20134000" w14:textId="77777777" w:rsidR="00886BC2" w:rsidRDefault="00886BC2" w:rsidP="000075F8">
      <w:pPr>
        <w:jc w:val="both"/>
      </w:pPr>
    </w:p>
    <w:p w14:paraId="0BAC063A" w14:textId="1AB51346" w:rsidR="00927DC5" w:rsidRDefault="00927DC5" w:rsidP="000075F8">
      <w:pPr>
        <w:jc w:val="both"/>
      </w:pPr>
      <w:r>
        <w:lastRenderedPageBreak/>
        <w:t>Rather than a web application, a standard desktop application was cons</w:t>
      </w:r>
      <w:r w:rsidR="005E52A9">
        <w:t>idered with the use of Java or P</w:t>
      </w:r>
      <w:r>
        <w:t xml:space="preserve">ython. This would not be viewable through a browser but rather </w:t>
      </w:r>
      <w:r w:rsidR="00071943">
        <w:t>its</w:t>
      </w:r>
      <w:r>
        <w:t xml:space="preserve"> own application. This was dismissed when </w:t>
      </w:r>
      <w:r w:rsidR="00071943">
        <w:t>considering</w:t>
      </w:r>
      <w:r>
        <w:t xml:space="preserve"> the </w:t>
      </w:r>
      <w:r w:rsidRPr="00927DC5">
        <w:t>customisability</w:t>
      </w:r>
      <w:r w:rsidR="00071943">
        <w:t xml:space="preserve"> of using HTML (Hypertext </w:t>
      </w:r>
      <w:r w:rsidR="00681689">
        <w:t>Mark-up</w:t>
      </w:r>
      <w:r w:rsidR="00071943">
        <w:t xml:space="preserve">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lang w:eastAsia="en-GB"/>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75D5E8B2" w:rsidR="007D4718" w:rsidRDefault="007D4718" w:rsidP="007D4718">
      <w:pPr>
        <w:pStyle w:val="Caption"/>
        <w:jc w:val="center"/>
      </w:pPr>
      <w:bookmarkStart w:id="22" w:name="_Ref512717521"/>
      <w:bookmarkStart w:id="23" w:name="_Ref512722262"/>
      <w:r>
        <w:t xml:space="preserve">Figure </w:t>
      </w:r>
      <w:r w:rsidR="00A52E71">
        <w:fldChar w:fldCharType="begin"/>
      </w:r>
      <w:r w:rsidR="00A52E71">
        <w:instrText xml:space="preserve"> SEQ Figure \* ARABIC </w:instrText>
      </w:r>
      <w:r w:rsidR="00A52E71">
        <w:fldChar w:fldCharType="separate"/>
      </w:r>
      <w:r w:rsidR="00123158">
        <w:rPr>
          <w:noProof/>
        </w:rPr>
        <w:t>8</w:t>
      </w:r>
      <w:r w:rsidR="00A52E71">
        <w:rPr>
          <w:noProof/>
        </w:rPr>
        <w:fldChar w:fldCharType="end"/>
      </w:r>
      <w:bookmarkEnd w:id="22"/>
      <w:r>
        <w:t xml:space="preserve"> - Table UML</w:t>
      </w:r>
      <w:bookmarkEnd w:id="23"/>
    </w:p>
    <w:p w14:paraId="50023B3F" w14:textId="0DECF82F"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123158">
        <w:t xml:space="preserve">Figure </w:t>
      </w:r>
      <w:r w:rsidR="00123158">
        <w:rPr>
          <w:noProof/>
        </w:rPr>
        <w:t>8</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4" w:name="_Toc222978598"/>
      <w:bookmarkStart w:id="25" w:name="_Ref512797852"/>
      <w:bookmarkStart w:id="26" w:name="_Ref512797872"/>
      <w:bookmarkStart w:id="27" w:name="_Ref512797876"/>
      <w:bookmarkStart w:id="28" w:name="_Toc513163072"/>
      <w:r>
        <w:t>Hardware</w:t>
      </w:r>
      <w:r w:rsidR="00A11B8A">
        <w:t xml:space="preserve"> Design</w:t>
      </w:r>
      <w:bookmarkEnd w:id="24"/>
      <w:bookmarkEnd w:id="25"/>
      <w:bookmarkEnd w:id="26"/>
      <w:bookmarkEnd w:id="27"/>
      <w:bookmarkEnd w:id="28"/>
      <w:r w:rsidR="00A11B8A">
        <w:t xml:space="preserve"> </w:t>
      </w:r>
    </w:p>
    <w:p w14:paraId="62BAEEB8" w14:textId="711EB725" w:rsidR="00965579" w:rsidRDefault="00965579" w:rsidP="00965579"/>
    <w:p w14:paraId="71A1F86F" w14:textId="7E2625AF" w:rsidR="00047EB1" w:rsidRDefault="00965579" w:rsidP="005E52A9">
      <w:pPr>
        <w:pStyle w:val="CommentText"/>
      </w:pPr>
      <w:r>
        <w:t>Having little knowledge of hardware made the design process difficult.</w:t>
      </w:r>
      <w:r w:rsidR="00047EB1">
        <w:t xml:space="preserve"> One of the only decisions made entering the design </w:t>
      </w:r>
      <w:r w:rsidR="005E52A9">
        <w:rPr>
          <w:rStyle w:val="CommentReference"/>
        </w:rPr>
        <w:annotationRef/>
      </w:r>
      <w:r w:rsidR="005E52A9">
        <w:t>was that a RPI was to be the microcontroller</w:t>
      </w:r>
      <w:r w:rsidR="00047EB1">
        <w:t xml:space="preserve">. The RPI </w:t>
      </w:r>
      <w:r w:rsidR="008A33EE">
        <w:t xml:space="preserve">could communicate with multiple protocols and had </w:t>
      </w:r>
      <w:r w:rsidR="00681689">
        <w:t>Wi-Fi</w:t>
      </w:r>
      <w:r w:rsidR="008A33EE">
        <w:t xml:space="preserve"> technology built into the board.</w:t>
      </w:r>
    </w:p>
    <w:p w14:paraId="37B50BBC" w14:textId="77777777" w:rsidR="00047EB1" w:rsidRDefault="00047EB1" w:rsidP="000075F8">
      <w:pPr>
        <w:jc w:val="both"/>
      </w:pPr>
    </w:p>
    <w:p w14:paraId="486F8041" w14:textId="6BFB282F" w:rsidR="008C17EB" w:rsidRDefault="008C17EB" w:rsidP="000075F8">
      <w:pPr>
        <w:jc w:val="both"/>
      </w:pPr>
      <w:r>
        <w:t>The process started by looking at the niche component</w:t>
      </w:r>
      <w:r w:rsidR="0046595B">
        <w:t>,</w:t>
      </w:r>
      <w:r>
        <w:t xml:space="preserve">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7DA823C4" w:rsidR="00047EB1" w:rsidRDefault="00047EB1" w:rsidP="000075F8">
      <w:pPr>
        <w:jc w:val="both"/>
      </w:pPr>
      <w:r>
        <w:t>The ams IAQ-CORE P sensor (</w:t>
      </w:r>
      <w:r>
        <w:fldChar w:fldCharType="begin"/>
      </w:r>
      <w:r>
        <w:instrText xml:space="preserve"> REF _Ref512699832 \h </w:instrText>
      </w:r>
      <w:r w:rsidR="000075F8">
        <w:instrText xml:space="preserve"> \* MERGEFORMAT </w:instrText>
      </w:r>
      <w:r>
        <w:fldChar w:fldCharType="separate"/>
      </w:r>
      <w:r w:rsidR="00123158">
        <w:t xml:space="preserve">Appendix </w:t>
      </w:r>
      <w:r w:rsidR="00123158">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6468C1E7" w:rsidR="00047EB1" w:rsidRDefault="00047EB1" w:rsidP="000075F8">
      <w:pPr>
        <w:jc w:val="both"/>
      </w:pPr>
    </w:p>
    <w:p w14:paraId="21E395CF" w14:textId="6645B256" w:rsidR="00886BC2" w:rsidRDefault="00886BC2" w:rsidP="000075F8">
      <w:pPr>
        <w:jc w:val="both"/>
      </w:pPr>
    </w:p>
    <w:p w14:paraId="1AD78A60" w14:textId="213F595C" w:rsidR="00886BC2" w:rsidRDefault="00886BC2" w:rsidP="000075F8">
      <w:pPr>
        <w:jc w:val="both"/>
      </w:pPr>
    </w:p>
    <w:p w14:paraId="1653E41C" w14:textId="77777777" w:rsidR="00886BC2" w:rsidRDefault="00886BC2" w:rsidP="000075F8">
      <w:pPr>
        <w:jc w:val="both"/>
      </w:pPr>
    </w:p>
    <w:p w14:paraId="2DA0F49E" w14:textId="34B07BD1" w:rsidR="00EA2A56" w:rsidRDefault="00047EB1" w:rsidP="000075F8">
      <w:pPr>
        <w:jc w:val="both"/>
      </w:pPr>
      <w:r>
        <w:lastRenderedPageBreak/>
        <w:t>A GPS was needed</w:t>
      </w:r>
      <w:r w:rsidR="008A33EE">
        <w:t>, this was an easy decision as the GPS modules would do the same task. The deciding factors were to find a GPS module that had</w:t>
      </w:r>
      <w:r w:rsidR="005E52A9">
        <w:t xml:space="preserve"> a supported protocol on the RPI</w:t>
      </w:r>
      <w:r w:rsidR="008A33EE">
        <w:t xml:space="preserve"> and that would be easy to wire on a breadboard. The PmodGPS receiver (</w:t>
      </w:r>
      <w:r w:rsidR="00B27172">
        <w:fldChar w:fldCharType="begin"/>
      </w:r>
      <w:r w:rsidR="00B27172">
        <w:instrText xml:space="preserve"> REF _Ref512724061 \h </w:instrText>
      </w:r>
      <w:r w:rsidR="00B27172">
        <w:fldChar w:fldCharType="separate"/>
      </w:r>
      <w:r w:rsidR="00123158">
        <w:t xml:space="preserve">Appendix </w:t>
      </w:r>
      <w:r w:rsidR="00123158">
        <w:rPr>
          <w:noProof/>
        </w:rPr>
        <w:t>D</w:t>
      </w:r>
      <w:r w:rsidR="00B27172">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21955F77" w:rsidR="008A33EE" w:rsidRDefault="008A33EE" w:rsidP="000075F8">
      <w:pPr>
        <w:jc w:val="both"/>
      </w:pPr>
      <w:r>
        <w:t xml:space="preserve">Once the components were selected, a diagram was created using </w:t>
      </w:r>
      <w:r w:rsidR="005E52A9">
        <w:t>Fritzing, which</w:t>
      </w:r>
      <w:r w:rsidR="000D3C18">
        <w:t xml:space="preserve"> is an open source computer aided design software package that allows the design of circuits.</w:t>
      </w:r>
    </w:p>
    <w:p w14:paraId="09CAE859" w14:textId="77777777" w:rsidR="000D3C18" w:rsidRDefault="000D3C18" w:rsidP="000D3C18">
      <w:pPr>
        <w:keepNext/>
        <w:jc w:val="center"/>
      </w:pPr>
      <w:r>
        <w:rPr>
          <w:noProof/>
          <w:lang w:eastAsia="en-GB"/>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3AC1D8B1" w14:textId="5BC8DF8C" w:rsidR="000D3C18" w:rsidRDefault="000D3C18" w:rsidP="000D3C18">
      <w:pPr>
        <w:pStyle w:val="Caption"/>
        <w:jc w:val="center"/>
      </w:pPr>
      <w:bookmarkStart w:id="29" w:name="_Ref512703072"/>
      <w:r>
        <w:t xml:space="preserve">Figure </w:t>
      </w:r>
      <w:r w:rsidR="00A52E71">
        <w:fldChar w:fldCharType="begin"/>
      </w:r>
      <w:r w:rsidR="00A52E71">
        <w:instrText xml:space="preserve"> SEQ Figure \* ARABIC </w:instrText>
      </w:r>
      <w:r w:rsidR="00A52E71">
        <w:fldChar w:fldCharType="separate"/>
      </w:r>
      <w:r w:rsidR="00123158">
        <w:rPr>
          <w:noProof/>
        </w:rPr>
        <w:t>9</w:t>
      </w:r>
      <w:r w:rsidR="00A52E71">
        <w:rPr>
          <w:noProof/>
        </w:rPr>
        <w:fldChar w:fldCharType="end"/>
      </w:r>
      <w:bookmarkEnd w:id="29"/>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27B5B0AC" w:rsidR="000075F8" w:rsidRDefault="000075F8" w:rsidP="00D91D33">
            <w:pPr>
              <w:jc w:val="both"/>
            </w:pPr>
            <w:r>
              <w:t xml:space="preserve">The </w:t>
            </w:r>
            <w:r w:rsidR="00681689">
              <w:t>receive</w:t>
            </w:r>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64B96DC8" w:rsidR="000075F8" w:rsidRDefault="000075F8" w:rsidP="000075F8">
      <w:pPr>
        <w:pStyle w:val="Caption"/>
        <w:framePr w:hSpace="180" w:wrap="around" w:vAnchor="text" w:hAnchor="text" w:xAlign="center" w:y="1"/>
        <w:suppressOverlap/>
      </w:pPr>
      <w:bookmarkStart w:id="30" w:name="_Ref512703086"/>
      <w:r>
        <w:t xml:space="preserve">Figure </w:t>
      </w:r>
      <w:r w:rsidR="00A52E71">
        <w:fldChar w:fldCharType="begin"/>
      </w:r>
      <w:r w:rsidR="00A52E71">
        <w:instrText xml:space="preserve"> SEQ Figure \* ARABIC </w:instrText>
      </w:r>
      <w:r w:rsidR="00A52E71">
        <w:fldChar w:fldCharType="separate"/>
      </w:r>
      <w:r w:rsidR="00123158">
        <w:rPr>
          <w:noProof/>
        </w:rPr>
        <w:t>10</w:t>
      </w:r>
      <w:r w:rsidR="00A52E71">
        <w:rPr>
          <w:noProof/>
        </w:rPr>
        <w:fldChar w:fldCharType="end"/>
      </w:r>
      <w:bookmarkEnd w:id="30"/>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2D725B1F" w:rsidR="000D3C18" w:rsidRDefault="00AD24F0" w:rsidP="000075F8">
      <w:pPr>
        <w:jc w:val="both"/>
      </w:pPr>
      <w:r>
        <w:fldChar w:fldCharType="begin"/>
      </w:r>
      <w:r>
        <w:instrText xml:space="preserve"> REF _Ref512703072 \h </w:instrText>
      </w:r>
      <w:r>
        <w:fldChar w:fldCharType="separate"/>
      </w:r>
      <w:r w:rsidR="00123158">
        <w:t xml:space="preserve">Figure </w:t>
      </w:r>
      <w:r w:rsidR="00123158">
        <w:rPr>
          <w:noProof/>
        </w:rPr>
        <w:t>9</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123158">
        <w:t xml:space="preserve">Figure </w:t>
      </w:r>
      <w:r w:rsidR="00123158">
        <w:rPr>
          <w:noProof/>
        </w:rPr>
        <w:t>10</w:t>
      </w:r>
      <w:r>
        <w:fldChar w:fldCharType="end"/>
      </w:r>
      <w:r>
        <w:t xml:space="preserve"> </w:t>
      </w:r>
      <w:r w:rsidR="000075F8">
        <w:t>details the use of each pin on the RP</w:t>
      </w:r>
      <w:r w:rsidR="005E52A9">
        <w:t>I and it</w:t>
      </w:r>
      <w:r w:rsidR="000075F8">
        <w:t xml:space="preserve">s use. This was the design </w:t>
      </w:r>
      <w:r w:rsidR="005E52A9">
        <w:t>when development first began but</w:t>
      </w:r>
      <w:r w:rsidR="000075F8">
        <w:t xml:space="preserve">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lang w:eastAsia="en-GB"/>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06FC2B2E" w:rsidR="00D91D33" w:rsidRDefault="000075F8" w:rsidP="00D91D33">
      <w:pPr>
        <w:pStyle w:val="Caption"/>
        <w:jc w:val="center"/>
        <w:rPr>
          <w:noProof/>
        </w:rPr>
      </w:pPr>
      <w:bookmarkStart w:id="31" w:name="_Ref512703095"/>
      <w:r>
        <w:t xml:space="preserve">Figure </w:t>
      </w:r>
      <w:r w:rsidR="00A52E71">
        <w:fldChar w:fldCharType="begin"/>
      </w:r>
      <w:r w:rsidR="00A52E71">
        <w:instrText xml:space="preserve"> SEQ Figure \* ARABIC </w:instrText>
      </w:r>
      <w:r w:rsidR="00A52E71">
        <w:fldChar w:fldCharType="separate"/>
      </w:r>
      <w:r w:rsidR="00123158">
        <w:rPr>
          <w:noProof/>
        </w:rPr>
        <w:t>11</w:t>
      </w:r>
      <w:r w:rsidR="00A52E71">
        <w:rPr>
          <w:noProof/>
        </w:rPr>
        <w:fldChar w:fldCharType="end"/>
      </w:r>
      <w:bookmarkEnd w:id="31"/>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2"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45335BB7" w:rsidR="00632569" w:rsidRDefault="00632569" w:rsidP="00632569">
            <w:pPr>
              <w:jc w:val="both"/>
            </w:pPr>
            <w:r>
              <w:t xml:space="preserve">The </w:t>
            </w:r>
            <w:r w:rsidR="00681689">
              <w:t>receive</w:t>
            </w:r>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2"/>
    <w:p w14:paraId="07ABDF31" w14:textId="188A2A4E" w:rsidR="00D91D33" w:rsidRDefault="00D91D33" w:rsidP="00D91D33">
      <w:pPr>
        <w:pStyle w:val="Caption"/>
        <w:framePr w:hSpace="180" w:wrap="around" w:vAnchor="text" w:hAnchor="text" w:xAlign="center" w:y="1"/>
        <w:suppressOverlap/>
      </w:pPr>
      <w:r>
        <w:t xml:space="preserve">Figure </w:t>
      </w:r>
      <w:r w:rsidR="00A52E71">
        <w:fldChar w:fldCharType="begin"/>
      </w:r>
      <w:r w:rsidR="00A52E71">
        <w:instrText xml:space="preserve"> SEQ Figure \* ARABIC </w:instrText>
      </w:r>
      <w:r w:rsidR="00A52E71">
        <w:fldChar w:fldCharType="separate"/>
      </w:r>
      <w:r w:rsidR="00123158">
        <w:rPr>
          <w:noProof/>
        </w:rPr>
        <w:t>12</w:t>
      </w:r>
      <w:r w:rsidR="00A52E71">
        <w:rPr>
          <w:noProof/>
        </w:rPr>
        <w:fldChar w:fldCharType="end"/>
      </w:r>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5C159D87" w:rsidR="00D91D33" w:rsidRDefault="00AD24F0" w:rsidP="00EE5489">
      <w:pPr>
        <w:jc w:val="both"/>
      </w:pPr>
      <w:r>
        <w:fldChar w:fldCharType="begin"/>
      </w:r>
      <w:r>
        <w:instrText xml:space="preserve"> REF _Ref512703095 \h </w:instrText>
      </w:r>
      <w:r>
        <w:fldChar w:fldCharType="separate"/>
      </w:r>
      <w:r w:rsidR="00123158">
        <w:t xml:space="preserve">Figure </w:t>
      </w:r>
      <w:r w:rsidR="00123158">
        <w:rPr>
          <w:noProof/>
        </w:rPr>
        <w:t>11</w:t>
      </w:r>
      <w:r>
        <w:fldChar w:fldCharType="end"/>
      </w:r>
      <w:r>
        <w:t xml:space="preserve"> shows the final design for the hardware</w:t>
      </w:r>
      <w:r w:rsidR="0046595B">
        <w:t xml:space="preserve"> made mid-way through development</w:t>
      </w:r>
      <w:r>
        <w:t xml:space="preserve">. The </w:t>
      </w:r>
      <w:r w:rsidR="00F76106">
        <w:t xml:space="preserve">changes made </w:t>
      </w:r>
      <w:r w:rsidR="00ED3D37">
        <w:t xml:space="preserve">to the I2C were to include a pull-up resistor on the clock and data bus. This is necessary for I2C as the interface can pull the signal low but </w:t>
      </w:r>
      <w:r w:rsidR="0046595B">
        <w:t>cannot</w:t>
      </w:r>
      <w:r w:rsidR="00ED3D37">
        <w:t xml:space="preserve"> drive it high</w:t>
      </w:r>
      <w:r w:rsidR="00D91D33">
        <w:t>, the pull-up resistors are used to restore the signal to high when there is no low signal.</w:t>
      </w:r>
    </w:p>
    <w:p w14:paraId="542D2A04" w14:textId="77777777" w:rsidR="00D91D33" w:rsidRDefault="00D91D33" w:rsidP="00EE5489">
      <w:pPr>
        <w:jc w:val="both"/>
      </w:pPr>
    </w:p>
    <w:p w14:paraId="11FFD83F" w14:textId="77777777" w:rsidR="00886BC2"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p>
    <w:p w14:paraId="4331DA92" w14:textId="77777777" w:rsidR="00886BC2" w:rsidRDefault="00886BC2" w:rsidP="00EE5489">
      <w:pPr>
        <w:jc w:val="both"/>
      </w:pPr>
    </w:p>
    <w:p w14:paraId="756E6F08" w14:textId="77777777" w:rsidR="00886BC2" w:rsidRDefault="00886BC2" w:rsidP="00EE5489">
      <w:pPr>
        <w:jc w:val="both"/>
      </w:pPr>
    </w:p>
    <w:p w14:paraId="74A1B446" w14:textId="77777777" w:rsidR="00886BC2" w:rsidRDefault="00886BC2" w:rsidP="00EE5489">
      <w:pPr>
        <w:jc w:val="both"/>
      </w:pPr>
    </w:p>
    <w:p w14:paraId="5E6FCCCA" w14:textId="77777777" w:rsidR="00886BC2" w:rsidRDefault="00886BC2" w:rsidP="00EE5489">
      <w:pPr>
        <w:jc w:val="both"/>
      </w:pPr>
    </w:p>
    <w:p w14:paraId="3EF143FD" w14:textId="77777777" w:rsidR="00886BC2" w:rsidRDefault="00886BC2" w:rsidP="00EE5489">
      <w:pPr>
        <w:jc w:val="both"/>
      </w:pPr>
    </w:p>
    <w:p w14:paraId="0685FC60" w14:textId="77777777" w:rsidR="00886BC2" w:rsidRDefault="00886BC2" w:rsidP="00EE5489">
      <w:pPr>
        <w:jc w:val="both"/>
      </w:pPr>
    </w:p>
    <w:p w14:paraId="6F91CA36" w14:textId="77777777" w:rsidR="00886BC2" w:rsidRDefault="00886BC2" w:rsidP="00EE5489">
      <w:pPr>
        <w:jc w:val="both"/>
      </w:pPr>
    </w:p>
    <w:p w14:paraId="34620966" w14:textId="77777777" w:rsidR="00886BC2" w:rsidRDefault="00886BC2" w:rsidP="00EE5489">
      <w:pPr>
        <w:jc w:val="both"/>
      </w:pPr>
    </w:p>
    <w:p w14:paraId="12D5125D" w14:textId="6B36E7A8" w:rsidR="00EA2A56" w:rsidRDefault="000075F8" w:rsidP="00EE5489">
      <w:pPr>
        <w:jc w:val="both"/>
      </w:pPr>
      <w:r>
        <w:br w:type="textWrapping" w:clear="all"/>
      </w:r>
    </w:p>
    <w:p w14:paraId="488C72BD" w14:textId="68D74649" w:rsidR="00632569" w:rsidRDefault="000A0100" w:rsidP="000A0100">
      <w:pPr>
        <w:pStyle w:val="Heading2"/>
      </w:pPr>
      <w:bookmarkStart w:id="33" w:name="_Toc513163073"/>
      <w:r>
        <w:lastRenderedPageBreak/>
        <w:t>Monitoring Software Design</w:t>
      </w:r>
      <w:bookmarkEnd w:id="33"/>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lang w:eastAsia="en-GB"/>
        </w:rPr>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39DFA52E" w:rsidR="000A0100" w:rsidRDefault="003F1BFF" w:rsidP="003F1BFF">
      <w:pPr>
        <w:pStyle w:val="Caption"/>
        <w:jc w:val="center"/>
      </w:pPr>
      <w:bookmarkStart w:id="34" w:name="_Ref512710176"/>
      <w:r>
        <w:t xml:space="preserve">Figure </w:t>
      </w:r>
      <w:r w:rsidR="00A52E71">
        <w:fldChar w:fldCharType="begin"/>
      </w:r>
      <w:r w:rsidR="00A52E71">
        <w:instrText xml:space="preserve"> SEQ Figure \* ARABIC </w:instrText>
      </w:r>
      <w:r w:rsidR="00A52E71">
        <w:fldChar w:fldCharType="separate"/>
      </w:r>
      <w:r w:rsidR="00123158">
        <w:rPr>
          <w:noProof/>
        </w:rPr>
        <w:t>13</w:t>
      </w:r>
      <w:r w:rsidR="00A52E71">
        <w:rPr>
          <w:noProof/>
        </w:rPr>
        <w:fldChar w:fldCharType="end"/>
      </w:r>
      <w:bookmarkEnd w:id="34"/>
      <w:r>
        <w:t xml:space="preserve"> - RPI Overall Software Design</w:t>
      </w:r>
    </w:p>
    <w:p w14:paraId="70D92F54" w14:textId="24110E08" w:rsidR="000A0100" w:rsidRDefault="00797398" w:rsidP="00EE5489">
      <w:pPr>
        <w:jc w:val="both"/>
      </w:pPr>
      <w:r>
        <w:t xml:space="preserve">The language chosen to develop the software for the monitoring system was python, this was due to its vastly available libraries, functionality with hardware and online support. As the operating system on the RPI will be a distribution of Linux, </w:t>
      </w:r>
      <w:r w:rsidR="0046595B">
        <w:t>python was already installed and libraries would be easy to install</w:t>
      </w:r>
      <w:r w:rsidR="0065298C">
        <w:t xml:space="preserve">. The python files would be created in a directory of the default user with a secure password, the default user is Pi. </w:t>
      </w:r>
      <w:r w:rsidR="000F0A11">
        <w:t xml:space="preserve">The style of programming would be </w:t>
      </w:r>
      <w:r w:rsidR="005E52A9">
        <w:t xml:space="preserve">procedurally; Python </w:t>
      </w:r>
      <w:r w:rsidR="000F0A11">
        <w:t>allows multiple programming styles, but procedurally programming favours iteration, which both files were predicted to use most of the time.</w:t>
      </w:r>
    </w:p>
    <w:p w14:paraId="5446507E" w14:textId="47609057" w:rsidR="0065298C" w:rsidRDefault="0065298C" w:rsidP="000A0100"/>
    <w:p w14:paraId="23201DAE" w14:textId="7A791AB5" w:rsidR="002F2BE6" w:rsidRDefault="0065298C" w:rsidP="00EE5489">
      <w:pPr>
        <w:jc w:val="both"/>
      </w:pPr>
      <w:r>
        <w:t xml:space="preserve">As shown in </w:t>
      </w:r>
      <w:r>
        <w:fldChar w:fldCharType="begin"/>
      </w:r>
      <w:r>
        <w:instrText xml:space="preserve"> REF _Ref512710176 \h </w:instrText>
      </w:r>
      <w:r>
        <w:fldChar w:fldCharType="separate"/>
      </w:r>
      <w:r w:rsidR="00123158">
        <w:t xml:space="preserve">Figure </w:t>
      </w:r>
      <w:r w:rsidR="00123158">
        <w:rPr>
          <w:noProof/>
        </w:rPr>
        <w:t>13</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lang w:eastAsia="en-GB"/>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3348E703" w:rsidR="00DE76C7" w:rsidRPr="00886BC2" w:rsidRDefault="001839D2" w:rsidP="001839D2">
      <w:pPr>
        <w:pStyle w:val="Caption"/>
        <w:jc w:val="center"/>
      </w:pPr>
      <w:bookmarkStart w:id="35" w:name="_Ref512716653"/>
      <w:r w:rsidRPr="00886BC2">
        <w:t xml:space="preserve">Figure </w:t>
      </w:r>
      <w:r w:rsidR="0072151F">
        <w:fldChar w:fldCharType="begin"/>
      </w:r>
      <w:r w:rsidR="0072151F" w:rsidRPr="00886BC2">
        <w:instrText xml:space="preserve"> SEQ Figure \* ARABIC </w:instrText>
      </w:r>
      <w:r w:rsidR="0072151F">
        <w:fldChar w:fldCharType="separate"/>
      </w:r>
      <w:r w:rsidR="00123158">
        <w:rPr>
          <w:noProof/>
        </w:rPr>
        <w:t>14</w:t>
      </w:r>
      <w:r w:rsidR="0072151F">
        <w:rPr>
          <w:noProof/>
        </w:rPr>
        <w:fldChar w:fldCharType="end"/>
      </w:r>
      <w:bookmarkEnd w:id="35"/>
      <w:r w:rsidRPr="00886BC2">
        <w:t xml:space="preserve"> - pi user file structure</w:t>
      </w:r>
    </w:p>
    <w:p w14:paraId="7C329D0B" w14:textId="69D80C1C" w:rsidR="001839D2" w:rsidRDefault="00307356" w:rsidP="00EE5489">
      <w:pPr>
        <w:jc w:val="both"/>
      </w:pPr>
      <w:r>
        <w:t xml:space="preserve">The </w:t>
      </w:r>
      <w:r w:rsidR="0046595B">
        <w:t xml:space="preserve">designed </w:t>
      </w:r>
      <w:r>
        <w:t xml:space="preserve">file structure for the pi user is shown in </w:t>
      </w:r>
      <w:r w:rsidR="007D4718">
        <w:fldChar w:fldCharType="begin"/>
      </w:r>
      <w:r w:rsidR="007D4718">
        <w:instrText xml:space="preserve"> REF _Ref512716653 \h </w:instrText>
      </w:r>
      <w:r w:rsidR="007D4718">
        <w:fldChar w:fldCharType="separate"/>
      </w:r>
      <w:r w:rsidR="00123158" w:rsidRPr="00886BC2">
        <w:t xml:space="preserve">Figure </w:t>
      </w:r>
      <w:r w:rsidR="00123158">
        <w:rPr>
          <w:noProof/>
        </w:rPr>
        <w:t>14</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 xml:space="preserve">pi </w:t>
      </w:r>
      <w:r w:rsidR="00681689">
        <w:t>user’s</w:t>
      </w:r>
      <w:r w:rsidR="00705040">
        <w:t xml:space="preserve"> directory.</w:t>
      </w:r>
      <w:r w:rsidR="00C64A45">
        <w:t xml:space="preserve"> </w:t>
      </w:r>
      <w:r w:rsidR="00705040">
        <w:t xml:space="preserve">The logs folder </w:t>
      </w:r>
      <w:r w:rsidR="0046595B">
        <w:t>was designed</w:t>
      </w:r>
      <w:r w:rsidR="00705040">
        <w:t xml:space="preserve"> </w:t>
      </w:r>
      <w:r w:rsidR="0046595B">
        <w:t>for storing log files created by the monitoring system</w:t>
      </w:r>
      <w:r w:rsidR="00705040">
        <w:t>.</w:t>
      </w:r>
    </w:p>
    <w:p w14:paraId="63B2A10C" w14:textId="6AB7B23E" w:rsidR="006272AE" w:rsidRDefault="006272AE" w:rsidP="001839D2"/>
    <w:p w14:paraId="243DE6DE" w14:textId="299EA13C"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rsidR="00123158">
        <w:t xml:space="preserve">Figure </w:t>
      </w:r>
      <w:r w:rsidR="00123158">
        <w:rPr>
          <w:noProof/>
        </w:rPr>
        <w:t>8</w:t>
      </w:r>
      <w:r>
        <w:fldChar w:fldCharType="end"/>
      </w:r>
      <w:r w:rsidR="0046595B">
        <w:t>. On the first li</w:t>
      </w:r>
      <w:r w:rsidR="00885F12">
        <w:t>ne of the log file the attributes were to be listed</w:t>
      </w:r>
      <w:r w:rsidR="00B27172">
        <w:t xml:space="preserve">. The data would then follow in the same order as the attributes on a </w:t>
      </w:r>
      <w:r w:rsidR="00B27172">
        <w:lastRenderedPageBreak/>
        <w:t xml:space="preserve">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123158">
        <w:t xml:space="preserve">Appendix </w:t>
      </w:r>
      <w:r w:rsidR="00123158">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Pr="007E38CA" w:rsidRDefault="000A0100" w:rsidP="00EE5489">
      <w:pPr>
        <w:pStyle w:val="Heading3"/>
        <w:jc w:val="both"/>
        <w:rPr>
          <w:lang w:val="it-IT"/>
        </w:rPr>
      </w:pPr>
      <w:bookmarkStart w:id="36" w:name="_Toc513163074"/>
      <w:r w:rsidRPr="007E38CA">
        <w:rPr>
          <w:lang w:val="it-IT"/>
        </w:rPr>
        <w:t>Data Logging</w:t>
      </w:r>
      <w:r w:rsidR="00AD5B71" w:rsidRPr="007E38CA">
        <w:rPr>
          <w:lang w:val="it-IT"/>
        </w:rPr>
        <w:t xml:space="preserve"> (Data_logger.py)</w:t>
      </w:r>
      <w:r w:rsidR="00DE76C7" w:rsidRPr="007E38CA">
        <w:rPr>
          <w:lang w:val="it-IT"/>
        </w:rPr>
        <w:t xml:space="preserve"> Design</w:t>
      </w:r>
      <w:bookmarkEnd w:id="36"/>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r>
        <w:rPr>
          <w:noProof/>
          <w:lang w:eastAsia="en-GB"/>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675779AA" w:rsidR="00A11B8A" w:rsidRDefault="00EE5489" w:rsidP="00EE5489">
      <w:pPr>
        <w:pStyle w:val="Caption"/>
        <w:jc w:val="center"/>
      </w:pPr>
      <w:bookmarkStart w:id="37" w:name="_Ref512725624"/>
      <w:r>
        <w:t xml:space="preserve">Figure </w:t>
      </w:r>
      <w:r w:rsidR="00A52E71">
        <w:fldChar w:fldCharType="begin"/>
      </w:r>
      <w:r w:rsidR="00A52E71">
        <w:instrText xml:space="preserve"> SEQ Figure \* ARABIC </w:instrText>
      </w:r>
      <w:r w:rsidR="00A52E71">
        <w:fldChar w:fldCharType="separate"/>
      </w:r>
      <w:r w:rsidR="00123158">
        <w:rPr>
          <w:noProof/>
        </w:rPr>
        <w:t>15</w:t>
      </w:r>
      <w:r w:rsidR="00A52E71">
        <w:rPr>
          <w:noProof/>
        </w:rPr>
        <w:fldChar w:fldCharType="end"/>
      </w:r>
      <w:bookmarkEnd w:id="37"/>
      <w:r>
        <w:t xml:space="preserve"> - Data_logger.py functions</w:t>
      </w:r>
    </w:p>
    <w:p w14:paraId="7781932E" w14:textId="1C328356" w:rsidR="00D678FC" w:rsidRDefault="000F0A11" w:rsidP="00EE5489">
      <w:pPr>
        <w:jc w:val="both"/>
      </w:pPr>
      <w:r>
        <w:t xml:space="preserve">The functions shown in </w:t>
      </w:r>
      <w:r>
        <w:fldChar w:fldCharType="begin"/>
      </w:r>
      <w:r>
        <w:instrText xml:space="preserve"> REF _Ref512725624 \h </w:instrText>
      </w:r>
      <w:r>
        <w:fldChar w:fldCharType="separate"/>
      </w:r>
      <w:r w:rsidR="00123158">
        <w:t xml:space="preserve">Figure </w:t>
      </w:r>
      <w:r w:rsidR="00123158">
        <w:rPr>
          <w:noProof/>
        </w:rPr>
        <w:t>15</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lang w:eastAsia="en-GB"/>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01742074" w14:textId="41302466" w:rsidR="004B3F49" w:rsidRDefault="004B3F49" w:rsidP="004B3F49">
      <w:pPr>
        <w:pStyle w:val="Caption"/>
        <w:jc w:val="center"/>
      </w:pPr>
      <w:bookmarkStart w:id="38" w:name="_Ref512778102"/>
      <w:r>
        <w:t xml:space="preserve">Figure </w:t>
      </w:r>
      <w:r w:rsidR="00A52E71">
        <w:fldChar w:fldCharType="begin"/>
      </w:r>
      <w:r w:rsidR="00A52E71">
        <w:instrText xml:space="preserve"> SEQ Figure \* ARABIC </w:instrText>
      </w:r>
      <w:r w:rsidR="00A52E71">
        <w:fldChar w:fldCharType="separate"/>
      </w:r>
      <w:r w:rsidR="00123158">
        <w:rPr>
          <w:noProof/>
        </w:rPr>
        <w:t>16</w:t>
      </w:r>
      <w:r w:rsidR="00A52E71">
        <w:rPr>
          <w:noProof/>
        </w:rPr>
        <w:fldChar w:fldCharType="end"/>
      </w:r>
      <w:bookmarkEnd w:id="38"/>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r w:rsidRPr="00596380">
        <w:rPr>
          <w:rFonts w:ascii="Courier" w:hAnsi="Courier"/>
          <w:i/>
        </w:rPr>
        <w:t>main()</w:t>
      </w:r>
      <w:r>
        <w:t>” function would be used to call other functions in the correct order and would act as a loop when creating new files to log.</w:t>
      </w:r>
    </w:p>
    <w:p w14:paraId="523E59A5" w14:textId="70F6175A" w:rsidR="00EE5489" w:rsidRPr="00EE5489" w:rsidRDefault="00D678FC" w:rsidP="00FA3D4A">
      <w:pPr>
        <w:jc w:val="both"/>
      </w:pPr>
      <w:r>
        <w:t>The first file that would be called would be the “</w:t>
      </w:r>
      <w:r w:rsidRPr="00596380">
        <w:rPr>
          <w:rFonts w:ascii="Courier" w:hAnsi="Courier"/>
          <w:i/>
        </w:rPr>
        <w:t>create_file()</w:t>
      </w:r>
      <w:r>
        <w:t xml:space="preserve">” function which would return a file-path or </w:t>
      </w:r>
      <w:r w:rsidR="000F0A11">
        <w:t xml:space="preserve"> </w:t>
      </w:r>
      <w:r>
        <w:t>file object type. This would return back to the “</w:t>
      </w:r>
      <w:r w:rsidRPr="00596380">
        <w:rPr>
          <w:rFonts w:ascii="Courier" w:hAnsi="Courier"/>
          <w:i/>
        </w:rPr>
        <w:t>main()</w:t>
      </w:r>
      <w:r>
        <w:t>” function.</w:t>
      </w:r>
      <w:r w:rsidR="004B3F49">
        <w:t xml:space="preserve"> The file would then be passed to the “</w:t>
      </w:r>
      <w:r w:rsidR="004B3F49" w:rsidRPr="00596380">
        <w:rPr>
          <w:rFonts w:ascii="Courier" w:hAnsi="Courier"/>
          <w:i/>
        </w:rPr>
        <w:t>log_data()</w:t>
      </w:r>
      <w:r w:rsidR="004B3F49">
        <w:t>” function</w:t>
      </w:r>
      <w:r w:rsidR="00033E46">
        <w:t>, data would be passed back to the log data function from “</w:t>
      </w:r>
      <w:r w:rsidR="00033E46" w:rsidRPr="00596380">
        <w:rPr>
          <w:rFonts w:ascii="Courier" w:hAnsi="Courier"/>
          <w:i/>
        </w:rPr>
        <w:t>get_air_quality_data()</w:t>
      </w:r>
      <w:r w:rsidR="00033E46">
        <w:t>” and “</w:t>
      </w:r>
      <w:r w:rsidR="00033E46" w:rsidRPr="00596380">
        <w:rPr>
          <w:rFonts w:ascii="Courier" w:hAnsi="Courier"/>
          <w:i/>
        </w:rPr>
        <w:t>get_gps_data()</w:t>
      </w:r>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123158">
        <w:t xml:space="preserve">Figure </w:t>
      </w:r>
      <w:r w:rsidR="00123158">
        <w:rPr>
          <w:noProof/>
        </w:rPr>
        <w:t>16</w:t>
      </w:r>
      <w:r w:rsidR="00033E46">
        <w:fldChar w:fldCharType="end"/>
      </w:r>
      <w:r w:rsidR="00033E46">
        <w:t>.</w:t>
      </w:r>
      <w:r w:rsidR="00C97A8A">
        <w:t xml:space="preserve"> </w:t>
      </w:r>
    </w:p>
    <w:p w14:paraId="25B26E75" w14:textId="59C46F2D" w:rsidR="00EE5489" w:rsidRDefault="00EE5489" w:rsidP="00EE5489">
      <w:pPr>
        <w:jc w:val="both"/>
      </w:pPr>
    </w:p>
    <w:p w14:paraId="5FE9EA10" w14:textId="77777777" w:rsidR="00886BC2" w:rsidRDefault="00886BC2" w:rsidP="00EE5489">
      <w:pPr>
        <w:jc w:val="both"/>
      </w:pPr>
    </w:p>
    <w:p w14:paraId="2218F557" w14:textId="1A9E08E8" w:rsidR="00033E46" w:rsidRDefault="003B2A75" w:rsidP="00033E46">
      <w:pPr>
        <w:pStyle w:val="Heading3"/>
      </w:pPr>
      <w:bookmarkStart w:id="39" w:name="_Toc513163075"/>
      <w:r>
        <w:lastRenderedPageBreak/>
        <w:t>Upload (Upload.py) Design</w:t>
      </w:r>
      <w:bookmarkEnd w:id="39"/>
      <w:r>
        <w:t xml:space="preserve">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lang w:eastAsia="en-GB"/>
        </w:rPr>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4756BBFD" w:rsidR="00C97A8A" w:rsidRDefault="00C97A8A" w:rsidP="00C97A8A">
      <w:pPr>
        <w:pStyle w:val="Caption"/>
        <w:jc w:val="center"/>
      </w:pPr>
      <w:bookmarkStart w:id="40" w:name="_Ref512781795"/>
      <w:r>
        <w:t xml:space="preserve">Figure </w:t>
      </w:r>
      <w:r w:rsidR="00A52E71">
        <w:fldChar w:fldCharType="begin"/>
      </w:r>
      <w:r w:rsidR="00A52E71">
        <w:instrText xml:space="preserve"> SEQ Figure \* ARABIC </w:instrText>
      </w:r>
      <w:r w:rsidR="00A52E71">
        <w:fldChar w:fldCharType="separate"/>
      </w:r>
      <w:r w:rsidR="00123158">
        <w:rPr>
          <w:noProof/>
        </w:rPr>
        <w:t>17</w:t>
      </w:r>
      <w:r w:rsidR="00A52E71">
        <w:rPr>
          <w:noProof/>
        </w:rPr>
        <w:fldChar w:fldCharType="end"/>
      </w:r>
      <w:bookmarkEnd w:id="40"/>
      <w:r>
        <w:t xml:space="preserve"> – Upload.py functionality</w:t>
      </w:r>
    </w:p>
    <w:p w14:paraId="38B5A577" w14:textId="77777777" w:rsidR="00C97A8A" w:rsidRDefault="00C97A8A" w:rsidP="003B2A75"/>
    <w:p w14:paraId="075CFEB4" w14:textId="6F4250F5"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w:t>
      </w:r>
      <w:r w:rsidR="005E52A9">
        <w:t xml:space="preserve">University’s </w:t>
      </w:r>
      <w:r w:rsidR="00C97A8A">
        <w:t xml:space="preserve">MySQL server as shown in </w:t>
      </w:r>
      <w:r w:rsidR="00C97A8A">
        <w:fldChar w:fldCharType="begin"/>
      </w:r>
      <w:r w:rsidR="00C97A8A">
        <w:instrText xml:space="preserve"> REF _Ref512781795 \h </w:instrText>
      </w:r>
      <w:r w:rsidR="00C97A8A">
        <w:fldChar w:fldCharType="separate"/>
      </w:r>
      <w:r w:rsidR="00123158">
        <w:t xml:space="preserve">Figure </w:t>
      </w:r>
      <w:r w:rsidR="00123158">
        <w:rPr>
          <w:noProof/>
        </w:rPr>
        <w:t>17</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lang w:eastAsia="en-GB"/>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78434827" w14:textId="59EBD5E9" w:rsidR="003B2A75" w:rsidRDefault="00C97A8A" w:rsidP="00C97A8A">
      <w:pPr>
        <w:pStyle w:val="Caption"/>
        <w:jc w:val="center"/>
      </w:pPr>
      <w:r>
        <w:t xml:space="preserve">Figure </w:t>
      </w:r>
      <w:r w:rsidR="00A52E71">
        <w:fldChar w:fldCharType="begin"/>
      </w:r>
      <w:r w:rsidR="00A52E71">
        <w:instrText xml:space="preserve"> SEQ Figure \* ARABIC </w:instrText>
      </w:r>
      <w:r w:rsidR="00A52E71">
        <w:fldChar w:fldCharType="separate"/>
      </w:r>
      <w:r w:rsidR="00123158">
        <w:rPr>
          <w:noProof/>
        </w:rPr>
        <w:t>18</w:t>
      </w:r>
      <w:r w:rsidR="00A52E71">
        <w:rPr>
          <w:noProof/>
        </w:rPr>
        <w:fldChar w:fldCharType="end"/>
      </w:r>
      <w:r>
        <w:t xml:space="preserve"> - state machine showing designed function calls for upload.py</w:t>
      </w:r>
    </w:p>
    <w:p w14:paraId="4F849072" w14:textId="73BE4B3E" w:rsidR="003B2A75" w:rsidRDefault="00B623EB" w:rsidP="00FA3D4A">
      <w:pPr>
        <w:jc w:val="both"/>
      </w:pPr>
      <w:r>
        <w:t>The “</w:t>
      </w:r>
      <w:r w:rsidRPr="00596380">
        <w:rPr>
          <w:rFonts w:ascii="Courier" w:hAnsi="Courier"/>
          <w:i/>
        </w:rPr>
        <w:t>main()</w:t>
      </w:r>
      <w:r>
        <w:t>” function will provide a similar functionality to the “</w:t>
      </w:r>
      <w:r w:rsidRPr="00596380">
        <w:rPr>
          <w:rFonts w:ascii="Courier" w:hAnsi="Courier"/>
          <w:i/>
        </w:rPr>
        <w:t>main()</w:t>
      </w:r>
      <w:r>
        <w:t>” function in the data logger script. It’s to ensure that functions are called in the correct order and sets any variables needed. The first function to be called would be the “</w:t>
      </w:r>
      <w:r w:rsidRPr="00596380">
        <w:rPr>
          <w:rFonts w:ascii="Courier" w:hAnsi="Courier"/>
          <w:i/>
        </w:rPr>
        <w:t>find_log_files()</w:t>
      </w:r>
      <w:r>
        <w:t>” which would provide a list of the available files to upload in the “/log/” directory. The “</w:t>
      </w:r>
      <w:r w:rsidRPr="00596380">
        <w:rPr>
          <w:rFonts w:ascii="Courier" w:hAnsi="Courier"/>
          <w:i/>
        </w:rPr>
        <w:t>connect_to_db()</w:t>
      </w:r>
      <w:r>
        <w:t>” would be called next and that would provide a secure connection to the MySQL server.</w:t>
      </w:r>
      <w:r w:rsidR="007C3DD5">
        <w:t xml:space="preserve"> The “</w:t>
      </w:r>
      <w:r w:rsidR="007C3DD5" w:rsidRPr="00596380">
        <w:rPr>
          <w:rFonts w:ascii="Courier" w:hAnsi="Courier"/>
          <w:i/>
        </w:rPr>
        <w:t>upload()</w:t>
      </w:r>
      <w:r w:rsidR="007C3DD5">
        <w:t xml:space="preserve">” function would use this connection to read the files and upload the data. Once the file had been completed it would be removed from the directory and the function would move onto the next file. </w:t>
      </w:r>
    </w:p>
    <w:p w14:paraId="6659884D" w14:textId="480B1C8E" w:rsidR="00886BC2" w:rsidRDefault="00886BC2" w:rsidP="00FA3D4A">
      <w:pPr>
        <w:jc w:val="both"/>
      </w:pPr>
    </w:p>
    <w:p w14:paraId="6D534ACD" w14:textId="250218FF" w:rsidR="00886BC2" w:rsidRDefault="00886BC2" w:rsidP="00FA3D4A">
      <w:pPr>
        <w:jc w:val="both"/>
      </w:pPr>
    </w:p>
    <w:p w14:paraId="5C85BE6F" w14:textId="38F7265B" w:rsidR="00886BC2" w:rsidRDefault="00886BC2" w:rsidP="00FA3D4A">
      <w:pPr>
        <w:jc w:val="both"/>
      </w:pPr>
    </w:p>
    <w:p w14:paraId="7C873C5C" w14:textId="46CDF1A5" w:rsidR="00886BC2" w:rsidRDefault="00886BC2" w:rsidP="00FA3D4A">
      <w:pPr>
        <w:jc w:val="both"/>
      </w:pPr>
    </w:p>
    <w:p w14:paraId="65BC14B7" w14:textId="0B19CE12" w:rsidR="00886BC2" w:rsidRDefault="00886BC2" w:rsidP="00FA3D4A">
      <w:pPr>
        <w:jc w:val="both"/>
      </w:pPr>
    </w:p>
    <w:p w14:paraId="506C6FA0" w14:textId="79892DC2" w:rsidR="00886BC2" w:rsidRDefault="00886BC2" w:rsidP="00FA3D4A">
      <w:pPr>
        <w:jc w:val="both"/>
      </w:pPr>
    </w:p>
    <w:p w14:paraId="1EAD5919" w14:textId="77777777" w:rsidR="00886BC2" w:rsidRPr="003B2A75" w:rsidRDefault="00886BC2" w:rsidP="00FA3D4A">
      <w:pPr>
        <w:jc w:val="both"/>
      </w:pPr>
    </w:p>
    <w:p w14:paraId="70513511" w14:textId="5A88165D" w:rsidR="00A11B8A" w:rsidRDefault="007C3DD5" w:rsidP="00030D48">
      <w:pPr>
        <w:pStyle w:val="Heading2"/>
      </w:pPr>
      <w:bookmarkStart w:id="41" w:name="_Toc513163076"/>
      <w:r>
        <w:lastRenderedPageBreak/>
        <w:t>Visualisation Software Design</w:t>
      </w:r>
      <w:bookmarkEnd w:id="41"/>
    </w:p>
    <w:p w14:paraId="763B3682" w14:textId="4E29BF62"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credentials would be necessary, </w:t>
      </w:r>
      <w:r w:rsidR="00B2522F">
        <w:t xml:space="preserve">and </w:t>
      </w:r>
      <w:r w:rsidR="00F9436B">
        <w:t xml:space="preserve">these would need to be hidden from the public. Therefore, a hosting server with </w:t>
      </w:r>
      <w:r w:rsidR="00CC4810">
        <w:t>PHP</w:t>
      </w:r>
      <w:r w:rsidR="00F9436B">
        <w:t xml:space="preserve"> was necessary.</w:t>
      </w:r>
    </w:p>
    <w:p w14:paraId="2EA35ED2" w14:textId="036FE1EF" w:rsidR="00F9436B" w:rsidRDefault="00F9436B" w:rsidP="00FA3D4A">
      <w:pPr>
        <w:keepNext/>
        <w:jc w:val="center"/>
      </w:pPr>
      <w:r>
        <w:rPr>
          <w:noProof/>
          <w:lang w:eastAsia="en-GB"/>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07560885" w:rsidR="007C3DD5" w:rsidRDefault="00F9436B" w:rsidP="00F9436B">
      <w:pPr>
        <w:pStyle w:val="Caption"/>
        <w:jc w:val="center"/>
      </w:pPr>
      <w:bookmarkStart w:id="42" w:name="_Ref512785640"/>
      <w:r>
        <w:t xml:space="preserve">Figure </w:t>
      </w:r>
      <w:r w:rsidR="00A52E71">
        <w:fldChar w:fldCharType="begin"/>
      </w:r>
      <w:r w:rsidR="00A52E71">
        <w:instrText xml:space="preserve"> SEQ Figure \* ARABIC </w:instrText>
      </w:r>
      <w:r w:rsidR="00A52E71">
        <w:fldChar w:fldCharType="separate"/>
      </w:r>
      <w:r w:rsidR="00123158">
        <w:rPr>
          <w:noProof/>
        </w:rPr>
        <w:t>19</w:t>
      </w:r>
      <w:r w:rsidR="00A52E71">
        <w:rPr>
          <w:noProof/>
        </w:rPr>
        <w:fldChar w:fldCharType="end"/>
      </w:r>
      <w:bookmarkEnd w:id="42"/>
      <w:r>
        <w:t xml:space="preserve"> - visualisation software design</w:t>
      </w:r>
    </w:p>
    <w:p w14:paraId="5DEB68C5" w14:textId="5E44C0FB" w:rsidR="001A1554" w:rsidRDefault="00FA3D4A" w:rsidP="008A59E8">
      <w:pPr>
        <w:jc w:val="both"/>
      </w:pPr>
      <w:r>
        <w:fldChar w:fldCharType="begin"/>
      </w:r>
      <w:r>
        <w:instrText xml:space="preserve"> REF _Ref512785640 \h </w:instrText>
      </w:r>
      <w:r>
        <w:fldChar w:fldCharType="separate"/>
      </w:r>
      <w:r w:rsidR="00123158">
        <w:t xml:space="preserve">Figure </w:t>
      </w:r>
      <w:r w:rsidR="00123158">
        <w:rPr>
          <w:noProof/>
        </w:rPr>
        <w:t>19</w:t>
      </w:r>
      <w:r>
        <w:fldChar w:fldCharType="end"/>
      </w:r>
      <w:r>
        <w:t xml:space="preserve"> shows the Two pages were designed to be visible to the user and these were the main page (“map.html”) and the about page (“About.html”). The user would access the pages through the Aberystwyth </w:t>
      </w:r>
      <w:r w:rsidR="00B2522F">
        <w:t>U</w:t>
      </w:r>
      <w:r>
        <w:t xml:space="preserve">niversity student hosting server. Any </w:t>
      </w:r>
      <w:r w:rsidR="00CC4810">
        <w:t>PHP</w:t>
      </w:r>
      <w:r>
        <w:t xml:space="preserve"> scripts could be run server side, this was designed </w:t>
      </w:r>
      <w:r w:rsidR="0046595B">
        <w:t>with</w:t>
      </w:r>
      <w:r>
        <w:t xml:space="preserve"> security in mind.</w:t>
      </w:r>
      <w:r w:rsidR="001A1554">
        <w:t xml:space="preserve"> The </w:t>
      </w:r>
      <w:r w:rsidR="00CC4810">
        <w:t>PHP</w:t>
      </w:r>
      <w:r w:rsidR="001A1554">
        <w:t xml:space="preserve"> would contact the MySQL server and retrieve all the data required for the map page.</w:t>
      </w:r>
    </w:p>
    <w:p w14:paraId="16965461" w14:textId="1C3F0018" w:rsidR="001A1554" w:rsidRDefault="001A1554" w:rsidP="007C3DD5"/>
    <w:p w14:paraId="02667FAF" w14:textId="5FE114EE" w:rsidR="00886BC2" w:rsidRDefault="001A1554" w:rsidP="008A59E8">
      <w:pPr>
        <w:jc w:val="both"/>
      </w:pPr>
      <w:r>
        <w:t xml:space="preserve">The about page would not require any </w:t>
      </w:r>
      <w:r w:rsidR="00BF389F">
        <w:t xml:space="preserve">special functions (JavaScript or </w:t>
      </w:r>
      <w:r w:rsidR="00CC4810">
        <w:t>PHP</w:t>
      </w:r>
      <w:r w:rsidR="00BF389F">
        <w:t xml:space="preserve">). The map page however would require additional functions other than the </w:t>
      </w:r>
      <w:r w:rsidR="00CC4810">
        <w:t>PHP</w:t>
      </w:r>
      <w:r w:rsidR="00BF389F">
        <w:t xml:space="preserve"> script. This was to handle the third party OpenStreetMap and additional plugins to draw the heat</w:t>
      </w:r>
      <w:r w:rsidR="002A2838">
        <w:t xml:space="preserve"> </w:t>
      </w:r>
      <w:r w:rsidR="00BF389F">
        <w: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4F934594" w14:textId="559E7BA3" w:rsidR="00F9436B" w:rsidRDefault="00886BC2" w:rsidP="00886BC2">
      <w:r>
        <w:br w:type="page"/>
      </w:r>
    </w:p>
    <w:p w14:paraId="29409477" w14:textId="00BC03A1" w:rsidR="007C3DD5" w:rsidRDefault="007C3DD5" w:rsidP="007C3DD5">
      <w:pPr>
        <w:pStyle w:val="Heading2"/>
      </w:pPr>
      <w:bookmarkStart w:id="43" w:name="_Toc513163077"/>
      <w:r>
        <w:lastRenderedPageBreak/>
        <w:t>Visualisation User Interface Design</w:t>
      </w:r>
      <w:bookmarkEnd w:id="43"/>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lang w:eastAsia="en-GB"/>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3DA4376D" w:rsidR="001F35A4" w:rsidRDefault="008A59E8" w:rsidP="008A59E8">
      <w:pPr>
        <w:pStyle w:val="Caption"/>
        <w:jc w:val="center"/>
      </w:pPr>
      <w:bookmarkStart w:id="44" w:name="_Ref512788549"/>
      <w:r>
        <w:t xml:space="preserve">Figure </w:t>
      </w:r>
      <w:r w:rsidR="00A52E71">
        <w:fldChar w:fldCharType="begin"/>
      </w:r>
      <w:r w:rsidR="00A52E71">
        <w:instrText xml:space="preserve"> SEQ Figure \* ARABIC </w:instrText>
      </w:r>
      <w:r w:rsidR="00A52E71">
        <w:fldChar w:fldCharType="separate"/>
      </w:r>
      <w:r w:rsidR="00123158">
        <w:rPr>
          <w:noProof/>
        </w:rPr>
        <w:t>20</w:t>
      </w:r>
      <w:r w:rsidR="00A52E71">
        <w:rPr>
          <w:noProof/>
        </w:rPr>
        <w:fldChar w:fldCharType="end"/>
      </w:r>
      <w:bookmarkEnd w:id="44"/>
      <w:r>
        <w:t xml:space="preserve"> - map.html page</w:t>
      </w:r>
      <w:r w:rsidR="00B108D9">
        <w:t xml:space="preserve"> user interface design</w:t>
      </w:r>
    </w:p>
    <w:p w14:paraId="0B388EDA" w14:textId="1B6E947D"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23158">
        <w:t xml:space="preserve">Figure </w:t>
      </w:r>
      <w:r w:rsidR="00123158">
        <w:rPr>
          <w:noProof/>
        </w:rPr>
        <w:t>20</w:t>
      </w:r>
      <w:r w:rsidR="001D2DFA">
        <w:fldChar w:fldCharType="end"/>
      </w:r>
      <w:r w:rsidR="001D2DFA">
        <w:t xml:space="preserve">) this would be completed using the “div” tags provided in HTML and using CSS to allocate </w:t>
      </w:r>
      <w:r w:rsidR="00FC09A0">
        <w:t>sections of the page. This is designed to be responsive on window size change using the “%” in CSS rather than “px”. Percentage will take a percentage of the page rather than use a pre-allocated number of pixels.</w:t>
      </w:r>
    </w:p>
    <w:p w14:paraId="236EE4D6" w14:textId="77777777" w:rsidR="00FC09A0" w:rsidRDefault="00FC09A0" w:rsidP="00C1246A">
      <w:pPr>
        <w:jc w:val="both"/>
      </w:pPr>
    </w:p>
    <w:p w14:paraId="7F796C3A" w14:textId="2949A93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w:t>
      </w:r>
      <w:r w:rsidR="002A2838">
        <w:t xml:space="preserve"> </w:t>
      </w:r>
      <w:r w:rsidR="00E371D8">
        <w: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2EEC97A" w:rsidR="00FC09A0" w:rsidRDefault="00FC09A0" w:rsidP="00C1246A">
      <w:pPr>
        <w:jc w:val="both"/>
      </w:pPr>
      <w:r>
        <w:t>The interactive tools section of the webpage would allow the user to switch data from T</w:t>
      </w:r>
      <w:r w:rsidR="004929AF">
        <w:t>V</w:t>
      </w:r>
      <w:r>
        <w:t>OC</w:t>
      </w:r>
      <w:r w:rsidR="004929AF">
        <w:t xml:space="preserve"> </w:t>
      </w:r>
      <w:r>
        <w:t xml:space="preserve">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lang w:eastAsia="en-GB"/>
        </w:rPr>
        <w:lastRenderedPageBreak/>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5E99C11C" w:rsidR="00B108D9" w:rsidRDefault="00B108D9" w:rsidP="00A91CB0">
      <w:pPr>
        <w:pStyle w:val="Caption"/>
        <w:jc w:val="center"/>
      </w:pPr>
      <w:bookmarkStart w:id="45" w:name="_Ref513128330"/>
      <w:r>
        <w:t xml:space="preserve">Figure </w:t>
      </w:r>
      <w:r w:rsidR="00A52E71">
        <w:fldChar w:fldCharType="begin"/>
      </w:r>
      <w:r w:rsidR="00A52E71">
        <w:instrText xml:space="preserve"> SEQ Figure \* ARABIC </w:instrText>
      </w:r>
      <w:r w:rsidR="00A52E71">
        <w:fldChar w:fldCharType="separate"/>
      </w:r>
      <w:r w:rsidR="00123158">
        <w:rPr>
          <w:noProof/>
        </w:rPr>
        <w:t>21</w:t>
      </w:r>
      <w:r w:rsidR="00A52E71">
        <w:rPr>
          <w:noProof/>
        </w:rPr>
        <w:fldChar w:fldCharType="end"/>
      </w:r>
      <w:bookmarkEnd w:id="45"/>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DE80BF5" w14:textId="77777777" w:rsidR="00886BC2" w:rsidRDefault="00886BC2">
      <w:pPr>
        <w:rPr>
          <w:rFonts w:asciiTheme="majorHAnsi" w:eastAsiaTheme="majorEastAsia" w:hAnsiTheme="majorHAnsi" w:cstheme="majorBidi"/>
          <w:b/>
          <w:bCs/>
          <w:sz w:val="32"/>
          <w:szCs w:val="32"/>
        </w:rPr>
      </w:pPr>
      <w:bookmarkStart w:id="46" w:name="_Toc222978602"/>
      <w:r>
        <w:br w:type="page"/>
      </w:r>
    </w:p>
    <w:p w14:paraId="2736B3D5" w14:textId="06CE282D" w:rsidR="00806CFF" w:rsidRDefault="00711DBE" w:rsidP="004C12FA">
      <w:pPr>
        <w:pStyle w:val="Heading1"/>
      </w:pPr>
      <w:bookmarkStart w:id="47" w:name="_Toc513163078"/>
      <w:r>
        <w:lastRenderedPageBreak/>
        <w:t>Implementation</w:t>
      </w:r>
      <w:bookmarkEnd w:id="19"/>
      <w:bookmarkEnd w:id="46"/>
      <w:bookmarkEnd w:id="47"/>
    </w:p>
    <w:p w14:paraId="4BBA4315" w14:textId="559E6720" w:rsidR="00987AF7" w:rsidRDefault="00987AF7" w:rsidP="00987AF7">
      <w:pPr>
        <w:pStyle w:val="Heading2"/>
      </w:pPr>
      <w:bookmarkStart w:id="48" w:name="_Toc192777712"/>
      <w:bookmarkStart w:id="49" w:name="_Toc513163079"/>
      <w:r>
        <w:t>Hardware implementation</w:t>
      </w:r>
      <w:bookmarkEnd w:id="49"/>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5D00CD17" w:rsidR="005C3E41" w:rsidRDefault="005C3E41" w:rsidP="00C1246A">
      <w:pPr>
        <w:jc w:val="both"/>
      </w:pPr>
      <w:r w:rsidRPr="005C3E41">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Snooke, who suggested</w:t>
      </w:r>
      <w:r w:rsidR="00DB0874">
        <w:t xml:space="preserve"> that because of the </w:t>
      </w:r>
      <w:r w:rsidR="00681689">
        <w:t>spacing</w:t>
      </w:r>
      <w:r w:rsidR="00DB0874">
        <w:t xml:space="preserve"> between the mounts was like the spacing found on a breadboard, 2.5mm pin header strips were soldered to the air quality sensor mount spaces.</w:t>
      </w:r>
    </w:p>
    <w:p w14:paraId="5605C507" w14:textId="35D7C32E" w:rsidR="00DB0874" w:rsidRDefault="00DB0874" w:rsidP="005C3E41"/>
    <w:p w14:paraId="31678E48" w14:textId="7A71A2C8"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rsidR="00123158">
        <w:t>2.2</w:t>
      </w:r>
      <w:r>
        <w:fldChar w:fldCharType="end"/>
      </w:r>
      <w:r>
        <w:t xml:space="preserve"> </w:t>
      </w:r>
      <w:r>
        <w:fldChar w:fldCharType="begin"/>
      </w:r>
      <w:r>
        <w:instrText xml:space="preserve"> REF _Ref512797876 \h </w:instrText>
      </w:r>
      <w:r>
        <w:fldChar w:fldCharType="separate"/>
      </w:r>
      <w:r w:rsidR="00123158">
        <w:t>Hardware Design</w:t>
      </w:r>
      <w:r>
        <w:fldChar w:fldCharType="end"/>
      </w:r>
      <w:r>
        <w:t>). This was noticed during development of the communication between the air quality sensor and the RPI (as mentioned in Section</w:t>
      </w:r>
      <w:r w:rsidR="00FC6741">
        <w:t xml:space="preserve"> </w:t>
      </w:r>
      <w:r w:rsidR="00FC6741">
        <w:fldChar w:fldCharType="begin"/>
      </w:r>
      <w:r w:rsidR="00FC6741">
        <w:instrText xml:space="preserve"> REF _Ref513156311 \r \h </w:instrText>
      </w:r>
      <w:r w:rsidR="00FC6741">
        <w:fldChar w:fldCharType="separate"/>
      </w:r>
      <w:r w:rsidR="00123158">
        <w:t>3.3.4</w:t>
      </w:r>
      <w:r w:rsidR="00FC6741">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a number of times depending on the current state.</w:t>
      </w:r>
    </w:p>
    <w:p w14:paraId="56466705" w14:textId="789300E8" w:rsidR="00987AF7" w:rsidRDefault="00987AF7" w:rsidP="00987AF7">
      <w:pPr>
        <w:pStyle w:val="Heading2"/>
      </w:pPr>
      <w:bookmarkStart w:id="50" w:name="_Toc513163080"/>
      <w:r>
        <w:t>Setting up the environment</w:t>
      </w:r>
      <w:r w:rsidR="000E3BC3">
        <w:t xml:space="preserve"> for the Raspberry Pi</w:t>
      </w:r>
      <w:bookmarkEnd w:id="50"/>
    </w:p>
    <w:p w14:paraId="3A96B26D" w14:textId="2E42F392" w:rsidR="000E2FDE" w:rsidRPr="000E2FDE" w:rsidRDefault="000E2FDE" w:rsidP="000E2FDE">
      <w:pPr>
        <w:pStyle w:val="Heading3"/>
      </w:pPr>
      <w:bookmarkStart w:id="51" w:name="_Toc513163081"/>
      <w:r>
        <w:t>Installing Linux and connecting to the RPI</w:t>
      </w:r>
      <w:bookmarkEnd w:id="51"/>
    </w:p>
    <w:p w14:paraId="787B4280" w14:textId="5ADCF6AB" w:rsidR="000E3BC3" w:rsidRDefault="000E3BC3" w:rsidP="00C1246A">
      <w:pPr>
        <w:jc w:val="both"/>
      </w:pPr>
      <w:r>
        <w:t xml:space="preserve">When setting up the environment </w:t>
      </w:r>
      <w:r w:rsidR="0046595B">
        <w:t>it had been decided that the OS wold be</w:t>
      </w:r>
      <w:r>
        <w:t xml:space="preserve"> Raspbian Lite distribution of Linux</w:t>
      </w:r>
      <w:r w:rsidR="00971CC2">
        <w:t xml:space="preserve">. The OS image was downloaded from the Raspberry Pi website. The website mentioned the use of a SD flasher for mounting the image called Etcher. Once the installation had completed, it was connected to the RPI. The RPI was connected to the local network using an </w:t>
      </w:r>
      <w:r w:rsidR="00681689">
        <w:t>Ethernet</w:t>
      </w:r>
      <w:r w:rsidR="00971CC2">
        <w:t xml:space="preserve"> cable, the default user that is created is “pi” with the hostname of the RPI being “raspberrypi”. Putty was used in attempt to connect to the RPI </w:t>
      </w:r>
      <w:r w:rsidR="0006338C">
        <w:t xml:space="preserve">to set up the WLAN using “pi@raspberrypi” as the hostname, though this failed. After researching it was found that an additional file needed to be created on the RPI in order to use SSH. The file that needed to be created on the boot partition was “ssh” with no </w:t>
      </w:r>
      <w:r w:rsidR="00B757C8">
        <w:t xml:space="preserve">file </w:t>
      </w:r>
      <w:r w:rsidR="0006338C">
        <w:t xml:space="preserve">extensions. The process was repeated and the RPI could successfully be connected to the WLAN, not needing the </w:t>
      </w:r>
      <w:r w:rsidR="00681689">
        <w:t>Ethernet</w:t>
      </w:r>
      <w:r w:rsidR="0006338C">
        <w:t xml:space="preserve"> connection anymore.</w:t>
      </w:r>
      <w:r w:rsidR="00D56AFF">
        <w:t xml:space="preserve"> The hostname was then changed, it is advised to change the default hostname to prevent confusion if another pi was introduced to the same network, </w:t>
      </w:r>
      <w:r w:rsidR="00596380">
        <w:t>and it</w:t>
      </w:r>
      <w:r w:rsidR="00D56AFF">
        <w:t xml:space="preserve"> was changed to “rdm10pi”.</w:t>
      </w:r>
    </w:p>
    <w:p w14:paraId="579A4D77" w14:textId="7F0A2957" w:rsidR="0006338C" w:rsidRDefault="00D2048A" w:rsidP="000E2FDE">
      <w:pPr>
        <w:pStyle w:val="Heading3"/>
      </w:pPr>
      <w:bookmarkStart w:id="52" w:name="_Toc513163082"/>
      <w:r>
        <w:t>Setting up the S</w:t>
      </w:r>
      <w:r w:rsidR="000E2FDE">
        <w:t>amba server</w:t>
      </w:r>
      <w:bookmarkEnd w:id="52"/>
    </w:p>
    <w:p w14:paraId="09F4C3DA" w14:textId="15549F29" w:rsidR="00436EE1" w:rsidRPr="000E3BC3" w:rsidRDefault="0006338C" w:rsidP="00C1246A">
      <w:pPr>
        <w:jc w:val="both"/>
      </w:pPr>
      <w:r>
        <w:t xml:space="preserve">As logging into the pi and editing files </w:t>
      </w:r>
      <w:r w:rsidR="005529BD">
        <w:t xml:space="preserve">would no be an efficient or graphically friendly way of creating the python </w:t>
      </w:r>
      <w:r w:rsidR="000D2855">
        <w:t>scripts, it was decided to set the RPI as a server to simulate the standard client-server arrangement. This took lon</w:t>
      </w:r>
      <w:r w:rsidR="00D2048A">
        <w:t xml:space="preserve">ger than expected. </w:t>
      </w:r>
      <w:r w:rsidR="0046595B">
        <w:t>Samba was installed</w:t>
      </w:r>
      <w:r w:rsidR="000D2855">
        <w:t xml:space="preserve"> through the command line using “</w:t>
      </w:r>
      <w:r w:rsidR="000D2855" w:rsidRPr="001432CF">
        <w:rPr>
          <w:rFonts w:ascii="Courier" w:hAnsi="Courier"/>
          <w:i/>
        </w:rPr>
        <w:t>sudo apt-get install samba samba-common-bin</w:t>
      </w:r>
      <w:r w:rsidR="000D2855">
        <w:t xml:space="preserve">” which </w:t>
      </w:r>
      <w:r w:rsidR="00D2048A">
        <w:t>installed with no problem. The S</w:t>
      </w:r>
      <w:r w:rsidR="000D2855">
        <w:t>amba</w:t>
      </w:r>
      <w:r w:rsidR="00A63EA9">
        <w:t xml:space="preserve"> configuration file needed to be correct for it to work with the Window</w:t>
      </w:r>
      <w:r w:rsidR="00D2048A">
        <w:t>s computer on the network. The S</w:t>
      </w:r>
      <w:r w:rsidR="00A63EA9">
        <w:t>amba configuration was located in “/etc/samba/smb.conf”. A configuration (</w:t>
      </w:r>
      <w:r w:rsidR="00B9184E">
        <w:fldChar w:fldCharType="begin"/>
      </w:r>
      <w:r w:rsidR="00B9184E">
        <w:instrText xml:space="preserve"> REF _Ref512802780 \h </w:instrText>
      </w:r>
      <w:r w:rsidR="00B9184E">
        <w:fldChar w:fldCharType="separate"/>
      </w:r>
      <w:r w:rsidR="00123158">
        <w:t xml:space="preserve">Appendix </w:t>
      </w:r>
      <w:r w:rsidR="00123158">
        <w:rPr>
          <w:noProof/>
        </w:rPr>
        <w:t>F</w:t>
      </w:r>
      <w:r w:rsidR="00B9184E">
        <w:fldChar w:fldCharType="end"/>
      </w:r>
      <w:r w:rsidR="00A63EA9">
        <w:t>) was appended to the end of the file but it didn’t seem to appear on the network</w:t>
      </w:r>
      <w:r w:rsidR="00B9184E">
        <w:t>. This lead t</w:t>
      </w:r>
      <w:r w:rsidR="00D2048A">
        <w:t xml:space="preserve">o </w:t>
      </w:r>
      <w:r w:rsidR="0046595B">
        <w:t>researching</w:t>
      </w:r>
      <w:r w:rsidR="00D2048A">
        <w:t xml:space="preserve"> the documentation for S</w:t>
      </w:r>
      <w:r w:rsidR="00B9184E">
        <w:t>amba. It was discovered an additional setting needed to be included to the configuration file which was “</w:t>
      </w:r>
      <w:r w:rsidR="00B9184E" w:rsidRPr="001432CF">
        <w:rPr>
          <w:rFonts w:ascii="Courier New" w:hAnsi="Courier New" w:cs="Courier New"/>
          <w:i/>
        </w:rPr>
        <w:t>wins support = yes</w:t>
      </w:r>
      <w:r w:rsidR="00B9184E">
        <w:t>”, this enabled Windows support. The file share was easily mountable to the</w:t>
      </w:r>
      <w:r w:rsidR="00C229B9">
        <w:t xml:space="preserve"> windows file explorer, this led to easily creating new files and folders within the pi </w:t>
      </w:r>
      <w:r w:rsidR="00681689">
        <w:t>user’s</w:t>
      </w:r>
      <w:r w:rsidR="00C229B9">
        <w:t xml:space="preserve"> home directory. An IDE or source code editor could then be used to develop. </w:t>
      </w:r>
    </w:p>
    <w:p w14:paraId="5B103D81" w14:textId="0B15923A" w:rsidR="00987AF7" w:rsidRDefault="00987AF7" w:rsidP="00987AF7">
      <w:pPr>
        <w:pStyle w:val="Heading2"/>
      </w:pPr>
      <w:bookmarkStart w:id="53" w:name="_Toc513163083"/>
      <w:r>
        <w:lastRenderedPageBreak/>
        <w:t>Monitoring System</w:t>
      </w:r>
      <w:r w:rsidR="000E2FDE">
        <w:t xml:space="preserve"> – Data Logger</w:t>
      </w:r>
      <w:bookmarkEnd w:id="53"/>
    </w:p>
    <w:p w14:paraId="3FECE1EF" w14:textId="48AC302B" w:rsidR="00DB0874" w:rsidRDefault="000E2FDE" w:rsidP="000E2FDE">
      <w:pPr>
        <w:pStyle w:val="Heading3"/>
      </w:pPr>
      <w:bookmarkStart w:id="54" w:name="_Toc513163084"/>
      <w:r>
        <w:t>Retrieving serial readings</w:t>
      </w:r>
      <w:bookmarkEnd w:id="54"/>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Before Serial or I2C could be implemented, it needed to be enabled on the RPI. This was done through the RPI configuration screen using the command “</w:t>
      </w:r>
      <w:r w:rsidR="00260326" w:rsidRPr="001432CF">
        <w:rPr>
          <w:rFonts w:ascii="Courier" w:hAnsi="Courier"/>
          <w:i/>
        </w:rPr>
        <w:t>sudo raspi-config</w:t>
      </w:r>
      <w:r w:rsidR="00260326">
        <w:t xml:space="preserve">”. </w:t>
      </w:r>
    </w:p>
    <w:p w14:paraId="39CDA82E" w14:textId="77777777" w:rsidR="00E17DF2" w:rsidRDefault="00E82C1E" w:rsidP="00DB0874">
      <w:r>
        <w:t>This started by using the “serial” python library, this had to be installed using “</w:t>
      </w:r>
      <w:r w:rsidRPr="001432CF">
        <w:rPr>
          <w:rFonts w:ascii="Courier" w:hAnsi="Courier"/>
          <w:i/>
        </w:rPr>
        <w:t>sudo apt-get install python-serial</w:t>
      </w:r>
      <w:r>
        <w:t xml:space="preserve">”. It was very simple to set up. </w:t>
      </w:r>
      <w:r w:rsidR="00037C5A">
        <w:t>Firstly,</w:t>
      </w:r>
      <w:r>
        <w:t xml:space="preserve"> a serial port needed 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1F7642A" w:rsidR="008C7334" w:rsidRDefault="003026FA" w:rsidP="00DB0874">
      <w:r>
        <w:t xml:space="preserve">Once this object was created, named “serial”, all that was needed to read a </w:t>
      </w:r>
      <w:r w:rsidR="00EE446B">
        <w:t>NMEA</w:t>
      </w:r>
      <w:r>
        <w:t xml:space="preserve"> sentence on the serial port was “</w:t>
      </w:r>
      <w:r w:rsidRPr="001432CF">
        <w:rPr>
          <w:rFonts w:ascii="Courier" w:hAnsi="Courier"/>
          <w:i/>
        </w:rPr>
        <w:t>serial.readline()</w:t>
      </w:r>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r w:rsidR="00681689">
        <w:t>in place</w:t>
      </w:r>
      <w:r w:rsidR="00037C5A">
        <w:t xml:space="preserve"> function “</w:t>
      </w:r>
      <w:r w:rsidR="00037C5A" w:rsidRPr="001432CF">
        <w:rPr>
          <w:rFonts w:ascii="Courier" w:hAnsi="Courier"/>
          <w:i/>
        </w:rPr>
        <w:t>.decode(‘utf-8’)</w:t>
      </w:r>
      <w:r w:rsidR="00037C5A">
        <w:t>”.</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r w:rsidR="00E17DF2" w:rsidRPr="001432CF">
        <w:rPr>
          <w:rFonts w:ascii="Courier" w:hAnsi="Courier"/>
          <w:i/>
        </w:rPr>
        <w:t>.split(‘,’)</w:t>
      </w:r>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123158">
        <w:t xml:space="preserve">Appendix </w:t>
      </w:r>
      <w:r w:rsidR="00123158">
        <w:rPr>
          <w:noProof/>
        </w:rPr>
        <w:t>G</w:t>
      </w:r>
      <w:r w:rsidR="00E17DF2">
        <w:fldChar w:fldCharType="end"/>
      </w:r>
      <w:r w:rsidR="00F468F8">
        <w:t>.</w:t>
      </w:r>
    </w:p>
    <w:p w14:paraId="0DD488E2" w14:textId="704D2146" w:rsidR="00F468F8" w:rsidRDefault="00F468F8" w:rsidP="00DB0874"/>
    <w:p w14:paraId="5A027204" w14:textId="4C0BF4EE" w:rsidR="000E2FDE" w:rsidRDefault="000E2FDE" w:rsidP="000E2FDE">
      <w:pPr>
        <w:pStyle w:val="Heading3"/>
      </w:pPr>
      <w:bookmarkStart w:id="55" w:name="_Toc513163085"/>
      <w:r>
        <w:t>Format of GPS data</w:t>
      </w:r>
      <w:bookmarkEnd w:id="55"/>
    </w:p>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6C47E0CB"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w:t>
      </w:r>
      <w:r w:rsidR="00681689">
        <w:t>minute’s</w:t>
      </w:r>
      <w:r w:rsidR="00A70A97">
        <w:t xml:space="preserve"> seconds</w:t>
      </w:r>
      <w:r w:rsidR="0018539E">
        <w:t xml:space="preserve"> and a calculation needed to be performed. </w:t>
      </w:r>
    </w:p>
    <w:p w14:paraId="1C8143CF" w14:textId="194B1B91" w:rsidR="00E17DF2" w:rsidRDefault="000E2FDE" w:rsidP="000E2FDE">
      <w:pPr>
        <w:pStyle w:val="Heading3"/>
      </w:pPr>
      <w:bookmarkStart w:id="56" w:name="_Toc513163086"/>
      <w:r>
        <w:t>Starting a logging method</w:t>
      </w:r>
      <w:bookmarkEnd w:id="56"/>
    </w:p>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similar to the design in the sense of functionality but had different variables than expected or were called in a different order.</w:t>
      </w:r>
    </w:p>
    <w:p w14:paraId="0105B6F3" w14:textId="77777777" w:rsidR="003B06A5" w:rsidRDefault="003B06A5" w:rsidP="00DB0874"/>
    <w:p w14:paraId="32E7E29F" w14:textId="4A367CAC" w:rsidR="00E17DF2" w:rsidRDefault="00B2522F" w:rsidP="00DB0874">
      <w:r>
        <w:lastRenderedPageBreak/>
        <w:t>At this stage it was</w:t>
      </w:r>
      <w:r w:rsidR="00E17DF2">
        <w:t xml:space="preserve"> realised that the implementation was already deviating from the design with required functions</w:t>
      </w:r>
      <w:r w:rsidR="003B06A5">
        <w:t>.</w:t>
      </w:r>
      <w:r w:rsidR="009C3991">
        <w:t xml:space="preserve"> Two functions had been created “</w:t>
      </w:r>
      <w:r w:rsidR="009C3991" w:rsidRPr="001432CF">
        <w:rPr>
          <w:rFonts w:ascii="Courier" w:hAnsi="Courier"/>
          <w:i/>
        </w:rPr>
        <w:t>get_and_translate_gpgga(serial)</w:t>
      </w:r>
      <w:r w:rsidR="009C3991" w:rsidRPr="00DE34D8">
        <w:rPr>
          <w:rFonts w:ascii="Courier" w:hAnsi="Courier"/>
        </w:rPr>
        <w:t>”</w:t>
      </w:r>
      <w:r w:rsidR="009C3991">
        <w:t xml:space="preserve"> and “</w:t>
      </w:r>
      <w:r w:rsidR="009C3991" w:rsidRPr="001432CF">
        <w:rPr>
          <w:rFonts w:ascii="Courier" w:hAnsi="Courier"/>
          <w:i/>
        </w:rPr>
        <w:t>set_up_serial()</w:t>
      </w:r>
      <w:r w:rsidR="009C3991">
        <w:t>” instead of the one function in the design.</w:t>
      </w:r>
      <w:r w:rsidR="003B06A5">
        <w:t xml:space="preserve"> This wasn’t a problem though due to the process being </w:t>
      </w:r>
      <w:r w:rsidR="00681689">
        <w:t>much</w:t>
      </w:r>
      <w:r w:rsidR="003B06A5">
        <w:t xml:space="preserve"> focused on software development rather than documentation and requirements. Kanban allowed for easy change in requirements and design with new cards being easily added to the board.</w:t>
      </w:r>
    </w:p>
    <w:p w14:paraId="386B0567" w14:textId="4AB42FC4" w:rsidR="000E2FDE" w:rsidRDefault="000E2FDE" w:rsidP="00DB0874"/>
    <w:p w14:paraId="7D99424C" w14:textId="4729727F" w:rsidR="000E2FDE" w:rsidRDefault="000E2FDE" w:rsidP="000E2FDE">
      <w:pPr>
        <w:pStyle w:val="Heading3"/>
      </w:pPr>
      <w:bookmarkStart w:id="57" w:name="_Ref513156311"/>
      <w:bookmarkStart w:id="58" w:name="_Toc513163087"/>
      <w:r>
        <w:t>Implementing the I2C interface</w:t>
      </w:r>
      <w:bookmarkEnd w:id="57"/>
      <w:bookmarkEnd w:id="58"/>
    </w:p>
    <w:p w14:paraId="3C42DBC0" w14:textId="74CC2C9E" w:rsidR="00E67656" w:rsidRDefault="00E67656" w:rsidP="00DB0874"/>
    <w:p w14:paraId="2D5D1211" w14:textId="77777777" w:rsidR="00260326" w:rsidRDefault="00260326" w:rsidP="00260326">
      <w:pPr>
        <w:keepNext/>
        <w:jc w:val="center"/>
      </w:pPr>
      <w:r>
        <w:rPr>
          <w:noProof/>
          <w:lang w:eastAsia="en-GB"/>
        </w:rPr>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1552575"/>
                    </a:xfrm>
                    <a:prstGeom prst="rect">
                      <a:avLst/>
                    </a:prstGeom>
                  </pic:spPr>
                </pic:pic>
              </a:graphicData>
            </a:graphic>
          </wp:inline>
        </w:drawing>
      </w:r>
    </w:p>
    <w:p w14:paraId="36987B95" w14:textId="3CC69B81" w:rsidR="00260326" w:rsidRDefault="00260326" w:rsidP="00260326">
      <w:pPr>
        <w:pStyle w:val="Caption"/>
        <w:jc w:val="center"/>
      </w:pPr>
      <w:bookmarkStart w:id="59" w:name="_Ref512812793"/>
      <w:r>
        <w:t xml:space="preserve">Figure </w:t>
      </w:r>
      <w:r w:rsidR="00A52E71">
        <w:fldChar w:fldCharType="begin"/>
      </w:r>
      <w:r w:rsidR="00A52E71">
        <w:instrText xml:space="preserve"> SEQ Figure \* ARABIC </w:instrText>
      </w:r>
      <w:r w:rsidR="00A52E71">
        <w:fldChar w:fldCharType="separate"/>
      </w:r>
      <w:r w:rsidR="00123158">
        <w:rPr>
          <w:noProof/>
        </w:rPr>
        <w:t>22</w:t>
      </w:r>
      <w:r w:rsidR="00A52E71">
        <w:rPr>
          <w:noProof/>
        </w:rPr>
        <w:fldChar w:fldCharType="end"/>
      </w:r>
      <w:bookmarkEnd w:id="59"/>
      <w:r>
        <w:t xml:space="preserve"> - Detecting I2C interfaces</w:t>
      </w:r>
    </w:p>
    <w:p w14:paraId="1C974E7A" w14:textId="065DB363" w:rsidR="00E67656" w:rsidRDefault="00260326" w:rsidP="004278E3">
      <w:pPr>
        <w:jc w:val="both"/>
      </w:pPr>
      <w:r>
        <w:t>Creating communication for the I2C device was difficult compared to the serial from the start to finish. Firstly I used the Linux command “</w:t>
      </w:r>
      <w:r w:rsidRPr="001432CF">
        <w:rPr>
          <w:rFonts w:ascii="Courier" w:hAnsi="Courier"/>
          <w:i/>
        </w:rPr>
        <w:t>sudo i2cdetect -y 0</w:t>
      </w:r>
      <w:r>
        <w:t>”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123158">
        <w:t xml:space="preserve">Figure </w:t>
      </w:r>
      <w:r w:rsidR="00123158">
        <w:rPr>
          <w:noProof/>
        </w:rPr>
        <w:t>22</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r w:rsidR="00641AF4">
        <w:t xml:space="preserve">reverted back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lang w:eastAsia="en-GB"/>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1514475"/>
                    </a:xfrm>
                    <a:prstGeom prst="rect">
                      <a:avLst/>
                    </a:prstGeom>
                  </pic:spPr>
                </pic:pic>
              </a:graphicData>
            </a:graphic>
          </wp:inline>
        </w:drawing>
      </w:r>
    </w:p>
    <w:p w14:paraId="35A0358B" w14:textId="0A111357" w:rsidR="00641AF4" w:rsidRDefault="00641AF4" w:rsidP="00641AF4">
      <w:pPr>
        <w:pStyle w:val="Caption"/>
        <w:jc w:val="center"/>
      </w:pPr>
      <w:bookmarkStart w:id="60" w:name="_Ref512813942"/>
      <w:r>
        <w:t xml:space="preserve">Figure </w:t>
      </w:r>
      <w:r w:rsidR="00A52E71">
        <w:fldChar w:fldCharType="begin"/>
      </w:r>
      <w:r w:rsidR="00A52E71">
        <w:instrText xml:space="preserve"> SEQ Figure \* ARABIC </w:instrText>
      </w:r>
      <w:r w:rsidR="00A52E71">
        <w:fldChar w:fldCharType="separate"/>
      </w:r>
      <w:r w:rsidR="00123158">
        <w:rPr>
          <w:noProof/>
        </w:rPr>
        <w:t>23</w:t>
      </w:r>
      <w:r w:rsidR="00A52E71">
        <w:rPr>
          <w:noProof/>
        </w:rPr>
        <w:fldChar w:fldCharType="end"/>
      </w:r>
      <w:bookmarkEnd w:id="60"/>
      <w:r>
        <w:t xml:space="preserve"> - Successfully detecting I2C interfaces</w:t>
      </w:r>
    </w:p>
    <w:p w14:paraId="68E2644F" w14:textId="5D6E94EC"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w:t>
      </w:r>
      <w:r w:rsidR="00F061AB">
        <w:t>ical schematic was available [4</w:t>
      </w:r>
      <w:r>
        <w:t xml:space="preserve">].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123158">
        <w:t xml:space="preserve">Figure </w:t>
      </w:r>
      <w:r w:rsidR="00123158">
        <w:rPr>
          <w:noProof/>
        </w:rPr>
        <w:t>23</w:t>
      </w:r>
      <w:r w:rsidR="007D512F">
        <w:fldChar w:fldCharType="end"/>
      </w:r>
      <w:r w:rsidR="00641AF4">
        <w:t>).</w:t>
      </w:r>
    </w:p>
    <w:p w14:paraId="697F60C3" w14:textId="17DC8981" w:rsidR="0076276E" w:rsidRDefault="0076276E" w:rsidP="00DB0874"/>
    <w:p w14:paraId="0293DFC7" w14:textId="25F84489" w:rsidR="0076276E" w:rsidRDefault="00291853" w:rsidP="004278E3">
      <w:pPr>
        <w:jc w:val="both"/>
      </w:pPr>
      <w:r>
        <w:lastRenderedPageBreak/>
        <w:t>Now that the RPI was correctly communicating with the I2C interface, software development could begin on receiving measurements from the sensor.</w:t>
      </w:r>
      <w:r w:rsidR="007F6C99">
        <w:t xml:space="preserve"> SMBus </w:t>
      </w:r>
      <w:r w:rsidR="00035840">
        <w:t xml:space="preserve">(System Management Bus) </w:t>
      </w:r>
      <w:r w:rsidR="007F6C99">
        <w:t>functions were used to attempt to request data from the air quality sensor. The SMBus functions were part of the SMBus library</w:t>
      </w:r>
      <w:r w:rsidR="00035840">
        <w:t>. A small python script was created to test interaction with the I2C device. Once the bus had been configured using simple python command, requesting data was attempted (</w:t>
      </w:r>
      <w:r w:rsidR="00035840">
        <w:fldChar w:fldCharType="begin"/>
      </w:r>
      <w:r w:rsidR="00035840">
        <w:instrText xml:space="preserve"> REF _Ref512868202 \h </w:instrText>
      </w:r>
      <w:r w:rsidR="00035840">
        <w:fldChar w:fldCharType="separate"/>
      </w:r>
      <w:r w:rsidR="00123158">
        <w:t xml:space="preserve">Appendix </w:t>
      </w:r>
      <w:r w:rsidR="00123158">
        <w:rPr>
          <w:noProof/>
        </w:rPr>
        <w:t>H</w:t>
      </w:r>
      <w:r w:rsidR="00123158">
        <w:t xml:space="preserve"> - Requesting data using SMBus</w:t>
      </w:r>
      <w:r w:rsidR="00035840">
        <w:fldChar w:fldCharType="end"/>
      </w:r>
      <w:r w:rsidR="0046595B">
        <w:t>)</w:t>
      </w:r>
      <w:r w:rsidR="00035840">
        <w:t>.</w:t>
      </w:r>
    </w:p>
    <w:p w14:paraId="478E8E1A" w14:textId="77777777" w:rsidR="004A3820" w:rsidRDefault="004A3820" w:rsidP="004278E3">
      <w:pPr>
        <w:jc w:val="both"/>
      </w:pPr>
    </w:p>
    <w:p w14:paraId="76D1EC7D" w14:textId="77777777" w:rsidR="004A3820" w:rsidRDefault="004A3820" w:rsidP="004A3820">
      <w:pPr>
        <w:keepNext/>
      </w:pPr>
      <w:r>
        <w:rPr>
          <w:noProof/>
          <w:lang w:eastAsia="en-GB"/>
        </w:rPr>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863850"/>
                    </a:xfrm>
                    <a:prstGeom prst="rect">
                      <a:avLst/>
                    </a:prstGeom>
                  </pic:spPr>
                </pic:pic>
              </a:graphicData>
            </a:graphic>
          </wp:inline>
        </w:drawing>
      </w:r>
    </w:p>
    <w:p w14:paraId="5C795DBF" w14:textId="421CC9BA" w:rsidR="00035840" w:rsidRDefault="004A3820" w:rsidP="004A3820">
      <w:pPr>
        <w:pStyle w:val="Caption"/>
        <w:jc w:val="center"/>
      </w:pPr>
      <w:bookmarkStart w:id="61" w:name="_Ref512869313"/>
      <w:bookmarkStart w:id="62" w:name="_Ref512869288"/>
      <w:r>
        <w:t xml:space="preserve">Figure </w:t>
      </w:r>
      <w:r w:rsidR="00A52E71">
        <w:fldChar w:fldCharType="begin"/>
      </w:r>
      <w:r w:rsidR="00A52E71">
        <w:instrText xml:space="preserve"> SEQ Figure \* ARABIC </w:instrText>
      </w:r>
      <w:r w:rsidR="00A52E71">
        <w:fldChar w:fldCharType="separate"/>
      </w:r>
      <w:r w:rsidR="00123158">
        <w:rPr>
          <w:noProof/>
        </w:rPr>
        <w:t>24</w:t>
      </w:r>
      <w:r w:rsidR="00A52E71">
        <w:rPr>
          <w:noProof/>
        </w:rPr>
        <w:fldChar w:fldCharType="end"/>
      </w:r>
      <w:bookmarkEnd w:id="61"/>
      <w:r>
        <w:t xml:space="preserve"> - i2cdump on Raspberry P</w:t>
      </w:r>
      <w:bookmarkEnd w:id="62"/>
      <w:r>
        <w:t>i</w:t>
      </w:r>
    </w:p>
    <w:p w14:paraId="747A36CE" w14:textId="77777777" w:rsidR="004A3820" w:rsidRDefault="004A3820" w:rsidP="00DB0874"/>
    <w:p w14:paraId="21081F75" w14:textId="5056F653" w:rsidR="00035840" w:rsidRDefault="00B2522F" w:rsidP="004278E3">
      <w:pPr>
        <w:jc w:val="both"/>
      </w:pPr>
      <w:r>
        <w:t xml:space="preserve">The only response, no matter </w:t>
      </w:r>
      <w:r w:rsidR="0046595B">
        <w:t>what</w:t>
      </w:r>
      <w:r>
        <w:t xml:space="preserve"> was requested, would be </w:t>
      </w:r>
      <w:r w:rsidR="00035840">
        <w:t>“181”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w:t>
      </w:r>
      <w:r w:rsidR="004278E3" w:rsidRPr="001432CF">
        <w:rPr>
          <w:rFonts w:ascii="Courier" w:hAnsi="Courier"/>
          <w:i/>
        </w:rPr>
        <w:t>i2cdump</w:t>
      </w:r>
      <w:r w:rsidR="004278E3">
        <w:t xml:space="preserve">” is much like the i2cdetect function, it displays all available registers </w:t>
      </w:r>
      <w:r w:rsidR="004A3820">
        <w:t>through</w:t>
      </w:r>
      <w:r w:rsidR="004278E3">
        <w:t xml:space="preserve"> the I2C bus. Once “</w:t>
      </w:r>
      <w:r w:rsidR="004278E3" w:rsidRPr="001432CF">
        <w:rPr>
          <w:rFonts w:ascii="Courier" w:hAnsi="Courier"/>
          <w:i/>
        </w:rPr>
        <w:t>i2cdump -y 1</w:t>
      </w:r>
      <w:r w:rsidR="004A3820" w:rsidRPr="001432CF">
        <w:rPr>
          <w:rFonts w:ascii="Courier" w:hAnsi="Courier"/>
          <w:i/>
        </w:rPr>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123158">
        <w:t xml:space="preserve">Figure </w:t>
      </w:r>
      <w:r w:rsidR="00123158">
        <w:rPr>
          <w:noProof/>
        </w:rPr>
        <w:t>24</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7E556135" w:rsidR="007D512F" w:rsidRDefault="00644BCF" w:rsidP="00644BCF">
      <w:pPr>
        <w:jc w:val="both"/>
      </w:pPr>
      <w:r>
        <w:t xml:space="preserve">Different functions within the SMBus library were used to attempt to request data from the air quality sensor but none worked. Research began on possible solutions. On the </w:t>
      </w:r>
      <w:r w:rsidR="00301F01">
        <w:t>StackE</w:t>
      </w:r>
      <w:r w:rsidR="00F061AB">
        <w:t>xchange forum [5</w:t>
      </w:r>
      <w:r>
        <w:t>] a post was found of a person with the same component having the same problem. The problem was caused by the I2C device resetti</w:t>
      </w:r>
      <w:r w:rsidR="00B2522F">
        <w:t>ng it</w:t>
      </w:r>
      <w:r>
        <w:t xml:space="preserve">s internal state when a start condition is seen. The solution to the problem was using a different </w:t>
      </w:r>
      <w:r w:rsidR="008162C9">
        <w:t>module</w:t>
      </w:r>
      <w:r>
        <w:t xml:space="preserve"> called “pigpio”.</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lang w:eastAsia="en-GB"/>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472AB844" w:rsidR="008162C9" w:rsidRDefault="008162C9" w:rsidP="008162C9">
      <w:pPr>
        <w:pStyle w:val="Caption"/>
        <w:jc w:val="center"/>
      </w:pPr>
      <w:r>
        <w:t xml:space="preserve">Figure </w:t>
      </w:r>
      <w:r w:rsidR="00A52E71">
        <w:fldChar w:fldCharType="begin"/>
      </w:r>
      <w:r w:rsidR="00A52E71">
        <w:instrText xml:space="preserve"> SEQ Figure \* ARABIC </w:instrText>
      </w:r>
      <w:r w:rsidR="00A52E71">
        <w:fldChar w:fldCharType="separate"/>
      </w:r>
      <w:r w:rsidR="00123158">
        <w:rPr>
          <w:noProof/>
        </w:rPr>
        <w:t>25</w:t>
      </w:r>
      <w:r w:rsidR="00A52E71">
        <w:rPr>
          <w:noProof/>
        </w:rPr>
        <w:fldChar w:fldCharType="end"/>
      </w:r>
      <w:r>
        <w:t xml:space="preserve"> - Unusual output of byte array</w:t>
      </w:r>
    </w:p>
    <w:p w14:paraId="4BDE0C17" w14:textId="77777777" w:rsidR="008162C9" w:rsidRDefault="008162C9" w:rsidP="00644BCF">
      <w:pPr>
        <w:jc w:val="both"/>
      </w:pPr>
    </w:p>
    <w:p w14:paraId="41049B21" w14:textId="7C0F7810" w:rsidR="00644BCF" w:rsidRDefault="00644BCF" w:rsidP="00644BCF">
      <w:pPr>
        <w:jc w:val="both"/>
      </w:pPr>
      <w:r>
        <w:t>Once the SMBus library was replaced by the pigpio in the interface testing script</w:t>
      </w:r>
      <w:r w:rsidR="008162C9">
        <w:t>, reasonable results were being returned from the device and printed to the console. Wh</w:t>
      </w:r>
      <w:r w:rsidR="00B2522F">
        <w:t>en 9 bytes were requested and w</w:t>
      </w:r>
      <w:r w:rsidR="008162C9">
        <w:t xml:space="preserve">ere printed to the console in a byte array unusual symbols would appear that weren’t hexadecimal. “x1ax” and “0x00}” were not hexadecimal numbers so it made it difficult to use these values, especially when these </w:t>
      </w:r>
      <w:r w:rsidR="008162C9">
        <w:lastRenderedPageBreak/>
        <w:t xml:space="preserve">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lang w:eastAsia="en-GB"/>
        </w:rPr>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4957CFAB" w:rsidR="008162C9" w:rsidRDefault="005B1D47" w:rsidP="005B1D47">
      <w:pPr>
        <w:pStyle w:val="Caption"/>
        <w:jc w:val="center"/>
      </w:pPr>
      <w:bookmarkStart w:id="63" w:name="_Ref512872934"/>
      <w:r>
        <w:t xml:space="preserve">Figure </w:t>
      </w:r>
      <w:r w:rsidR="00A52E71">
        <w:fldChar w:fldCharType="begin"/>
      </w:r>
      <w:r w:rsidR="00A52E71">
        <w:instrText xml:space="preserve"> SEQ Figure \* ARABIC </w:instrText>
      </w:r>
      <w:r w:rsidR="00A52E71">
        <w:fldChar w:fldCharType="separate"/>
      </w:r>
      <w:r w:rsidR="00123158">
        <w:rPr>
          <w:noProof/>
        </w:rPr>
        <w:t>26</w:t>
      </w:r>
      <w:r w:rsidR="00A52E71">
        <w:rPr>
          <w:noProof/>
        </w:rPr>
        <w:fldChar w:fldCharType="end"/>
      </w:r>
      <w:bookmarkEnd w:id="63"/>
      <w:r>
        <w:t xml:space="preserve"> - pigs I2C success</w:t>
      </w:r>
    </w:p>
    <w:p w14:paraId="09983B9C" w14:textId="77777777" w:rsidR="005B1D47" w:rsidRDefault="005B1D47" w:rsidP="005B1D47">
      <w:pPr>
        <w:jc w:val="center"/>
      </w:pPr>
    </w:p>
    <w:p w14:paraId="159683FC" w14:textId="55CBE201" w:rsidR="008162C9" w:rsidRDefault="008162C9" w:rsidP="00644BCF">
      <w:pPr>
        <w:jc w:val="both"/>
      </w:pPr>
      <w:r>
        <w:t xml:space="preserve">As pigpio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123158">
        <w:t xml:space="preserve">Figure </w:t>
      </w:r>
      <w:r w:rsidR="00123158">
        <w:rPr>
          <w:noProof/>
        </w:rPr>
        <w:t>26</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20C15DF6" w:rsidR="006B41DE" w:rsidRDefault="005B1D47" w:rsidP="00644BCF">
      <w:pPr>
        <w:jc w:val="both"/>
      </w:pPr>
      <w:r>
        <w:t xml:space="preserve">After consulting with users on </w:t>
      </w:r>
      <w:r w:rsidR="004E41EA">
        <w:t>the R</w:t>
      </w:r>
      <w:r w:rsidR="000627B0">
        <w:t xml:space="preserve">aspberry </w:t>
      </w:r>
      <w:r w:rsidR="004E41EA">
        <w:t>P</w:t>
      </w:r>
      <w:r w:rsidR="000627B0">
        <w:t xml:space="preserve">i </w:t>
      </w:r>
      <w:r w:rsidR="004E41EA">
        <w:t>S</w:t>
      </w:r>
      <w:r>
        <w:t>tackexchange</w:t>
      </w:r>
      <w:r w:rsidR="00F061AB">
        <w:t xml:space="preserve"> [6</w:t>
      </w:r>
      <w:r w:rsidR="000627B0">
        <w:t>]</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13CCAC88" w:rsidR="00740E27" w:rsidRDefault="00F468F8" w:rsidP="00644BCF">
      <w:pPr>
        <w:jc w:val="both"/>
      </w:pPr>
      <w:r>
        <w:t xml:space="preserve">The software to communicate with the I2C bus could then be implemented </w:t>
      </w:r>
      <w:r w:rsidR="004E41EA">
        <w:t>alongside</w:t>
      </w:r>
      <w:r>
        <w:t xml:space="preserv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lang w:eastAsia="en-GB"/>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751330"/>
                    </a:xfrm>
                    <a:prstGeom prst="rect">
                      <a:avLst/>
                    </a:prstGeom>
                  </pic:spPr>
                </pic:pic>
              </a:graphicData>
            </a:graphic>
          </wp:inline>
        </w:drawing>
      </w:r>
    </w:p>
    <w:p w14:paraId="0DE4AB13" w14:textId="290E611B" w:rsidR="004929AF" w:rsidRDefault="00F468F8" w:rsidP="00F468F8">
      <w:pPr>
        <w:pStyle w:val="Caption"/>
        <w:jc w:val="center"/>
      </w:pPr>
      <w:r>
        <w:t xml:space="preserve">Figure </w:t>
      </w:r>
      <w:r w:rsidR="00A52E71">
        <w:fldChar w:fldCharType="begin"/>
      </w:r>
      <w:r w:rsidR="00A52E71">
        <w:instrText xml:space="preserve"> SEQ Figure \* ARABIC </w:instrText>
      </w:r>
      <w:r w:rsidR="00A52E71">
        <w:fldChar w:fldCharType="separate"/>
      </w:r>
      <w:r w:rsidR="00123158">
        <w:rPr>
          <w:noProof/>
        </w:rPr>
        <w:t>27</w:t>
      </w:r>
      <w:r w:rsidR="00A52E71">
        <w:rPr>
          <w:noProof/>
        </w:rPr>
        <w:fldChar w:fldCharType="end"/>
      </w:r>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C4D20EC" w:rsidR="00740E27" w:rsidRDefault="00740E27" w:rsidP="00644BCF">
      <w:pPr>
        <w:jc w:val="both"/>
      </w:pPr>
    </w:p>
    <w:p w14:paraId="6A48AA6F" w14:textId="77777777" w:rsidR="00FC6741" w:rsidRDefault="00FC6741">
      <w:pPr>
        <w:rPr>
          <w:rFonts w:asciiTheme="majorHAnsi" w:eastAsiaTheme="majorEastAsia" w:hAnsiTheme="majorHAnsi" w:cstheme="majorBidi"/>
          <w:b/>
          <w:bCs/>
        </w:rPr>
      </w:pPr>
      <w:r>
        <w:br w:type="page"/>
      </w:r>
    </w:p>
    <w:p w14:paraId="55F4B362" w14:textId="079E9862" w:rsidR="000E2FDE" w:rsidRDefault="000E2FDE" w:rsidP="000E2FDE">
      <w:pPr>
        <w:pStyle w:val="Heading3"/>
      </w:pPr>
      <w:bookmarkStart w:id="64" w:name="_Toc513163088"/>
      <w:r>
        <w:lastRenderedPageBreak/>
        <w:t>Logging method</w:t>
      </w:r>
      <w:bookmarkEnd w:id="64"/>
    </w:p>
    <w:p w14:paraId="1EA0F63B" w14:textId="6D505B93"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w:t>
      </w:r>
      <w:r w:rsidR="00B2522F">
        <w:t>lem of not knowing which file was</w:t>
      </w:r>
      <w:r>
        <w:t xml:space="preserve">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w:t>
      </w:r>
      <w:r w:rsidR="00B2522F">
        <w:t>build-up</w:t>
      </w:r>
      <w:r w:rsidR="00986539">
        <w:t xml:space="preserve"> of files starting with “~” if the RPI was turned off during logging. The function “</w:t>
      </w:r>
      <w:r w:rsidR="00986539" w:rsidRPr="004E41EA">
        <w:rPr>
          <w:rFonts w:ascii="Courier" w:hAnsi="Courier"/>
          <w:i/>
        </w:rPr>
        <w:t>check_previous_files()</w:t>
      </w:r>
      <w:r w:rsidR="00986539" w:rsidRPr="00B757C8">
        <w:rPr>
          <w:rFonts w:ascii="Courier" w:hAnsi="Courier"/>
        </w:rPr>
        <w:t>”</w:t>
      </w:r>
      <w:r w:rsidR="00986539">
        <w:t xml:space="preserve"> is called before logging any results. The function searches through the logs directory for files beginning with “~” and will remove the character</w:t>
      </w:r>
      <w:r w:rsidR="0046595B">
        <w:t xml:space="preserve"> from the filename</w:t>
      </w:r>
      <w:r w:rsidR="00986539">
        <w:t>.</w:t>
      </w:r>
    </w:p>
    <w:p w14:paraId="22F1304C" w14:textId="3C09F803" w:rsidR="005D4BCE" w:rsidRDefault="005D4BCE" w:rsidP="00644BCF">
      <w:pPr>
        <w:jc w:val="both"/>
      </w:pPr>
    </w:p>
    <w:p w14:paraId="24958753" w14:textId="39B3A252" w:rsidR="00075037" w:rsidRDefault="005D4BCE" w:rsidP="00644BCF">
      <w:pPr>
        <w:jc w:val="both"/>
      </w:pPr>
      <w:r>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r w:rsidRPr="004E41EA">
        <w:rPr>
          <w:rFonts w:ascii="Courier" w:hAnsi="Courier"/>
          <w:i/>
        </w:rPr>
        <w:t>led_out(flashes)</w:t>
      </w:r>
      <w:r>
        <w:t xml:space="preserve">” function was created to </w:t>
      </w:r>
      <w:r w:rsidR="00020C4F">
        <w:t xml:space="preserve">control the GPIO that the LED was connected to. At different stages in the </w:t>
      </w:r>
      <w:r w:rsidR="00AB13C9">
        <w:t xml:space="preserve">script the LED would output several flashes to identify </w:t>
      </w:r>
      <w:r w:rsidR="00B2522F">
        <w:t xml:space="preserve">to </w:t>
      </w:r>
      <w:r w:rsidR="00AB13C9">
        <w:t>the user what the current state is.</w:t>
      </w:r>
      <w:r w:rsidR="00F16C97">
        <w:t xml:space="preserve"> </w:t>
      </w:r>
    </w:p>
    <w:p w14:paraId="48017FCB" w14:textId="77777777" w:rsidR="00075037" w:rsidRDefault="00075037" w:rsidP="00644BCF">
      <w:pPr>
        <w:jc w:val="both"/>
      </w:pPr>
    </w:p>
    <w:p w14:paraId="4E866835" w14:textId="755916AD" w:rsidR="00075037" w:rsidRDefault="00075037" w:rsidP="00075037">
      <w:pPr>
        <w:pStyle w:val="Heading3"/>
      </w:pPr>
      <w:bookmarkStart w:id="65" w:name="_Toc513163089"/>
      <w:r>
        <w:t>Creating cron jobs for the data logger</w:t>
      </w:r>
      <w:bookmarkEnd w:id="65"/>
    </w:p>
    <w:p w14:paraId="6399D78F" w14:textId="77B3F9E3" w:rsidR="00F16C97" w:rsidRDefault="00F16C97" w:rsidP="00644BCF">
      <w:pPr>
        <w:jc w:val="both"/>
      </w:pPr>
      <w:r>
        <w:t>To ensure that data would be collected on start-up of the RPI a cron job was created. Cron jobs are used for scheduling tasks at required times, this is used to schedule jobs in most unix systems, in this case it would be to start the logger on reboot. “</w:t>
      </w:r>
      <w:r w:rsidRPr="004E41EA">
        <w:rPr>
          <w:rFonts w:ascii="Courier" w:hAnsi="Courier"/>
          <w:i/>
        </w:rPr>
        <w:t>crontab -e</w:t>
      </w:r>
      <w:r>
        <w:t>” on the command line would allow a cron job to be created. To run the logger “</w:t>
      </w:r>
      <w:r w:rsidRPr="00B757C8">
        <w:rPr>
          <w:rFonts w:ascii="Courier" w:hAnsi="Courier"/>
        </w:rPr>
        <w:t>@reboot sleep 20 &amp;&amp; /home/pi/startlogger.sh</w:t>
      </w:r>
      <w:r>
        <w:t>” was appended to the end of the file.</w:t>
      </w:r>
      <w:r w:rsidR="008C1781">
        <w:t xml:space="preserve"> The shell script that the </w:t>
      </w:r>
      <w:r w:rsidR="008638B5">
        <w:t>cron job would execute would start the “piggpiod” process to allow the interaction between the pigpio library and with the RPI interfaces. The script would then start the python script</w:t>
      </w:r>
      <w:r w:rsidR="00F63BAA">
        <w:t xml:space="preserve"> to log data</w:t>
      </w:r>
      <w:r w:rsidR="008638B5">
        <w:t>.</w:t>
      </w:r>
    </w:p>
    <w:p w14:paraId="5EF9B1EA" w14:textId="6EA594C7" w:rsidR="00F16C97" w:rsidRDefault="000E2FDE" w:rsidP="000E2FDE">
      <w:pPr>
        <w:pStyle w:val="Heading3"/>
      </w:pPr>
      <w:bookmarkStart w:id="66" w:name="_Toc513163090"/>
      <w:r>
        <w:t>Analysis of the data logger</w:t>
      </w:r>
      <w:bookmarkEnd w:id="66"/>
    </w:p>
    <w:p w14:paraId="5BA04458" w14:textId="2914D2F0"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 xml:space="preserve">monitoring system to </w:t>
      </w:r>
      <w:r w:rsidR="008638B5">
        <w:t>take a lot longer than expected.</w:t>
      </w:r>
    </w:p>
    <w:p w14:paraId="1C2059C0" w14:textId="77777777" w:rsidR="00FC6741" w:rsidRDefault="00FC6741">
      <w:pPr>
        <w:rPr>
          <w:rFonts w:asciiTheme="majorHAnsi" w:eastAsiaTheme="majorEastAsia" w:hAnsiTheme="majorHAnsi" w:cstheme="majorBidi"/>
          <w:b/>
          <w:bCs/>
          <w:sz w:val="26"/>
          <w:szCs w:val="26"/>
        </w:rPr>
      </w:pPr>
      <w:r>
        <w:br w:type="page"/>
      </w:r>
    </w:p>
    <w:p w14:paraId="47A6A2EC" w14:textId="38367481" w:rsidR="000E2FDE" w:rsidRDefault="000E2FDE" w:rsidP="000E2FDE">
      <w:pPr>
        <w:pStyle w:val="Heading2"/>
      </w:pPr>
      <w:bookmarkStart w:id="67" w:name="_Toc513163091"/>
      <w:r>
        <w:lastRenderedPageBreak/>
        <w:t>Monitoring system – Uploading Data</w:t>
      </w:r>
      <w:bookmarkEnd w:id="67"/>
    </w:p>
    <w:p w14:paraId="3DD28358" w14:textId="74D75146" w:rsidR="00522A9C" w:rsidRDefault="001067E8" w:rsidP="00262E17">
      <w:pPr>
        <w:jc w:val="both"/>
      </w:pPr>
      <w:r>
        <w:t xml:space="preserve">The python script to upload data (python.py) needed to check for an internet connection and then upload the data collected by the logger to the Aberystwyth </w:t>
      </w:r>
      <w:r w:rsidR="005E52A9">
        <w:t xml:space="preserve">University’s </w:t>
      </w:r>
      <w:r w:rsidR="002D0ADF">
        <w:t>MySQL server.</w:t>
      </w:r>
    </w:p>
    <w:p w14:paraId="328E321C" w14:textId="54C65338" w:rsidR="002D0ADF" w:rsidRDefault="002D0ADF" w:rsidP="00262E17">
      <w:pPr>
        <w:jc w:val="both"/>
      </w:pPr>
    </w:p>
    <w:p w14:paraId="57737D3C" w14:textId="59D0AA24" w:rsidR="00075037" w:rsidRDefault="00075037" w:rsidP="00075037">
      <w:pPr>
        <w:pStyle w:val="Heading3"/>
      </w:pPr>
      <w:bookmarkStart w:id="68" w:name="_Toc513163092"/>
      <w:r>
        <w:t>Connecting to the MySQL server</w:t>
      </w:r>
      <w:bookmarkEnd w:id="68"/>
    </w:p>
    <w:p w14:paraId="646A509F" w14:textId="1FE3A2BC"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w:t>
      </w:r>
      <w:r w:rsidR="00B2522F">
        <w:t xml:space="preserve">required </w:t>
      </w:r>
      <w:r>
        <w:t xml:space="preserve">some thought.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t>
      </w:r>
      <w:r w:rsidR="00262E17" w:rsidRPr="00B757C8">
        <w:rPr>
          <w:rFonts w:ascii="Courier" w:hAnsi="Courier"/>
        </w:rPr>
        <w:t>www.google.com</w:t>
      </w:r>
      <w:r w:rsidR="00262E17">
        <w:t>”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“pptp”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Pr="00DE34D8" w:rsidRDefault="00262E17" w:rsidP="004A3B60">
      <w:pPr>
        <w:ind w:left="720"/>
        <w:rPr>
          <w:rFonts w:ascii="Courier" w:hAnsi="Courier"/>
          <w:i/>
        </w:rPr>
      </w:pPr>
      <w:r w:rsidRPr="00DE34D8">
        <w:rPr>
          <w:rFonts w:ascii="Courier" w:hAnsi="Courier"/>
          <w:i/>
        </w:rPr>
        <w:t xml:space="preserve">sudo pptpsetup –create abervpn –server vpn.aber.ac.uk –username </w:t>
      </w:r>
      <w:r w:rsidR="0019494E" w:rsidRPr="00DE34D8">
        <w:rPr>
          <w:rFonts w:ascii="Courier" w:hAnsi="Courier"/>
          <w:i/>
        </w:rPr>
        <w:t>rdm10</w:t>
      </w:r>
      <w:r w:rsidRPr="00DE34D8">
        <w:rPr>
          <w:rFonts w:ascii="Courier" w:hAnsi="Courier"/>
          <w:i/>
        </w:rPr>
        <w:t xml:space="preserve">@aber.ac.uk –password </w:t>
      </w:r>
      <w:r w:rsidR="0019494E" w:rsidRPr="00DE34D8">
        <w:rPr>
          <w:rFonts w:ascii="Courier" w:hAnsi="Courier"/>
          <w:i/>
        </w:rPr>
        <w:t>************</w:t>
      </w:r>
      <w:r w:rsidRPr="00DE34D8">
        <w:rPr>
          <w:rFonts w:ascii="Courier" w:hAnsi="Courier"/>
          <w:i/>
        </w:rPr>
        <w:t xml:space="preserve"> –start</w:t>
      </w:r>
    </w:p>
    <w:p w14:paraId="36B5F4FC" w14:textId="77777777" w:rsidR="00B2522F" w:rsidRDefault="00B2522F" w:rsidP="00262E17">
      <w:pPr>
        <w:jc w:val="both"/>
      </w:pPr>
    </w:p>
    <w:p w14:paraId="6FF3B07F" w14:textId="6B3D6B39" w:rsidR="00262E17" w:rsidRDefault="00B2522F" w:rsidP="00262E17">
      <w:pPr>
        <w:jc w:val="both"/>
      </w:pPr>
      <w:r>
        <w:t xml:space="preserve">This caused an </w:t>
      </w:r>
      <w:r w:rsidR="00262E17" w:rsidRPr="00262E17">
        <w:t>authentication error</w:t>
      </w:r>
      <w:r w:rsidR="0019494E">
        <w:t xml:space="preserve">. It was thought that this was due to the wrong protocol being used, that the university didn’t use a point-to-point tunnel protocol. Communications with information services at the university suggested that OpenVPN be used as this works for unix based systems. OpenVPN is supported on the RPI so pptp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w:t>
      </w:r>
      <w:r w:rsidR="00C25F57">
        <w:t xml:space="preserve">This configuration was edited to read in the username and password from a file in the /etc/openvpn directory. </w:t>
      </w:r>
      <w:r w:rsidR="0019494E">
        <w:t>Once this was extracted and moved to the correct directory “</w:t>
      </w:r>
      <w:r w:rsidR="0019494E" w:rsidRPr="004E41EA">
        <w:rPr>
          <w:rFonts w:ascii="Courier" w:hAnsi="Courier"/>
          <w:i/>
        </w:rPr>
        <w:t>sudo openvpn Aberystwyth.opvn</w:t>
      </w:r>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w:t>
      </w:r>
      <w:r w:rsidR="00A267C7" w:rsidRPr="00B757C8">
        <w:rPr>
          <w:rFonts w:ascii="Courier" w:hAnsi="Courier"/>
        </w:rPr>
        <w:t>curl http://ipecho.net/plain</w:t>
      </w:r>
      <w:r w:rsidR="00A267C7">
        <w:t xml:space="preserve">” to return an ip address before and after the connection had been made. </w:t>
      </w:r>
    </w:p>
    <w:p w14:paraId="39A4AF81" w14:textId="3070E0AE" w:rsidR="007C59AB" w:rsidRDefault="007C59AB" w:rsidP="00262E17">
      <w:pPr>
        <w:jc w:val="both"/>
      </w:pPr>
    </w:p>
    <w:p w14:paraId="75683346" w14:textId="371AA1C6" w:rsidR="007C59AB" w:rsidRPr="00262E17" w:rsidRDefault="007C59AB" w:rsidP="00262E17">
      <w:pPr>
        <w:jc w:val="both"/>
      </w:pPr>
      <w:r>
        <w:t xml:space="preserve">To run the VPN in python a module was needed called subprocess, this allowed unix commands to be run in script. It was very simple to use, the commands needed to be in an array with each command being its own element. </w:t>
      </w:r>
    </w:p>
    <w:p w14:paraId="4B542DB2" w14:textId="4139A783" w:rsidR="00522A9C" w:rsidRDefault="00522A9C" w:rsidP="00522A9C"/>
    <w:p w14:paraId="5BDC15B8" w14:textId="0BEAB420" w:rsidR="00075037" w:rsidRDefault="00075037" w:rsidP="00075037">
      <w:pPr>
        <w:pStyle w:val="Heading3"/>
      </w:pPr>
      <w:bookmarkStart w:id="69" w:name="_Toc513163093"/>
      <w:r>
        <w:t>Executing statements on the MySQL server</w:t>
      </w:r>
      <w:bookmarkEnd w:id="69"/>
    </w:p>
    <w:p w14:paraId="1E1B60FD" w14:textId="2E2702EE" w:rsidR="002B37CD" w:rsidRDefault="004F7868" w:rsidP="00522A9C">
      <w:r>
        <w:t>Now that the VPN was running and connected to the universit</w:t>
      </w:r>
      <w:r w:rsidR="007C59AB">
        <w:t>y,</w:t>
      </w:r>
      <w:r>
        <w:t xml:space="preserve"> network</w:t>
      </w:r>
      <w:r w:rsidR="007C59AB">
        <w:t xml:space="preserve"> connection to the MySQL server could be established in the python script. To connect to the server an additional package was used called “pymysql”, a free open source MySQL client library. The</w:t>
      </w:r>
      <w:r w:rsidR="008B720D">
        <w:t xml:space="preserve"> GitHub readme showed many examples of the package being used, this was ver</w:t>
      </w:r>
      <w:r w:rsidR="008F4EBF">
        <w:t>y easy to follow. A connection (</w:t>
      </w:r>
      <w:r w:rsidR="008B720D">
        <w:t>representation of a socket</w:t>
      </w:r>
      <w:r w:rsidR="008F4EBF">
        <w:t>)</w:t>
      </w:r>
      <w:r w:rsidR="008B720D">
        <w:t xml:space="preserve"> needed to be made using the servers host name and user credentials. Instead of these </w:t>
      </w:r>
      <w:r w:rsidR="008B720D">
        <w:lastRenderedPageBreak/>
        <w:t>details being written in the code, these were placed in a separate text file and read in, though they were still unencrypted.</w:t>
      </w:r>
    </w:p>
    <w:p w14:paraId="42411447" w14:textId="77777777" w:rsidR="002B37CD" w:rsidRDefault="002B37CD" w:rsidP="00522A9C"/>
    <w:p w14:paraId="2503B010" w14:textId="18A8EDF3" w:rsidR="002B37CD" w:rsidRDefault="008B720D" w:rsidP="00522A9C">
      <w:r>
        <w:t xml:space="preserve"> A cursor object would then be used to execute commands on the server. A test was connected to print all the available tables, this was then implemented into a function to ensure that the table needed</w:t>
      </w:r>
      <w:r w:rsidR="003F21F9">
        <w:t xml:space="preserve"> for the data upload</w:t>
      </w:r>
      <w:r>
        <w:t xml:space="preserve"> existed</w:t>
      </w:r>
      <w:r w:rsidR="003F21F9">
        <w:t xml:space="preserve"> on the database</w:t>
      </w:r>
      <w:r>
        <w:t xml:space="preserve">. If the table didn’t </w:t>
      </w:r>
      <w:r w:rsidR="003F21F9">
        <w:t>exist,</w:t>
      </w:r>
      <w:r>
        <w:t xml:space="preserve"> then it would create the table using the cursor object. This was very easy to set up as many examples guided the process, though one mistake was made. When testing the commands, a “</w:t>
      </w:r>
      <w:r w:rsidRPr="00AD7012">
        <w:rPr>
          <w:rFonts w:ascii="Courier New" w:hAnsi="Courier New" w:cs="Courier New"/>
          <w:i/>
        </w:rPr>
        <w:t>DROP table</w:t>
      </w:r>
      <w:r>
        <w:t>” command was being issued but was replaced with a command to drop all the tables from the database. This was a problem as a blog with in depth detail of processes during this project was unable to connect to the table containing all the posts.</w:t>
      </w:r>
      <w:r w:rsidR="005F07B0">
        <w:t xml:space="preserve"> After being resolved with computer science support, </w:t>
      </w:r>
      <w:r w:rsidR="00681689">
        <w:t>backups</w:t>
      </w:r>
      <w:r w:rsidR="005F07B0">
        <w:t xml:space="preserve"> of the database were made on a frequent basis.</w:t>
      </w:r>
    </w:p>
    <w:p w14:paraId="5678963B" w14:textId="77777777" w:rsidR="002B37CD" w:rsidRDefault="002B37CD" w:rsidP="00522A9C"/>
    <w:p w14:paraId="01654FD6" w14:textId="3E839F29" w:rsidR="004A3B60" w:rsidRDefault="004A3B60" w:rsidP="00522A9C">
      <w:r>
        <w:t>As connection to the university network was necessary to upload any of the collected data, rather than checking the internet connection for a connection to Google</w:t>
      </w:r>
      <w:r w:rsidR="00803A48">
        <w:t xml:space="preserve"> in the </w:t>
      </w:r>
      <w:r w:rsidR="00803A48" w:rsidRPr="00803A48">
        <w:rPr>
          <w:rFonts w:ascii="Courier New" w:hAnsi="Courier New" w:cs="Courier New"/>
          <w:i/>
        </w:rPr>
        <w:t>connected()</w:t>
      </w:r>
      <w:r w:rsidR="00803A48">
        <w:t xml:space="preserve"> function</w:t>
      </w:r>
      <w:r>
        <w:t xml:space="preserve">, a connection was made to the host name of Aberystwyth </w:t>
      </w:r>
      <w:r w:rsidR="005E52A9">
        <w:t xml:space="preserve">University’s </w:t>
      </w:r>
      <w:r>
        <w:t>VPN “</w:t>
      </w:r>
      <w:r w:rsidRPr="00B757C8">
        <w:rPr>
          <w:rFonts w:ascii="Courier" w:hAnsi="Courier"/>
        </w:rPr>
        <w:t>vpn.aber.</w:t>
      </w:r>
      <w:r w:rsidR="00F63BAA">
        <w:rPr>
          <w:rFonts w:ascii="Courier" w:hAnsi="Courier"/>
        </w:rPr>
        <w:t>a</w:t>
      </w:r>
      <w:r w:rsidRPr="00B757C8">
        <w:rPr>
          <w:rFonts w:ascii="Courier" w:hAnsi="Courier"/>
        </w:rPr>
        <w:t>c.uk</w:t>
      </w:r>
      <w:r>
        <w:t>” to ensure it was online.</w:t>
      </w:r>
      <w:r w:rsidR="00803A48">
        <w:t xml:space="preserve"> This caused issues as a connection couldn’t be created but it wa</w:t>
      </w:r>
      <w:r w:rsidR="008F4EBF">
        <w:t xml:space="preserve">s possible to ping the address; </w:t>
      </w:r>
      <w:r w:rsidR="00803A48">
        <w:t>the function then used a ping method instead.</w:t>
      </w:r>
    </w:p>
    <w:p w14:paraId="50F50C6F" w14:textId="65974142" w:rsidR="003F21F9" w:rsidRDefault="003F21F9" w:rsidP="00522A9C"/>
    <w:p w14:paraId="76AF5C63" w14:textId="4097C3CE" w:rsidR="003F21F9" w:rsidRDefault="003F21F9" w:rsidP="00522A9C">
      <w:r>
        <w:t>At this point a successful connection to the database could be made and if the table that was needed didn’t exist, it would be created. One last function was created and that was to construct a MySQL statement for each file in the logs directory. The files would b</w:t>
      </w:r>
      <w:r w:rsidR="004A3B60">
        <w:t>e read one by one and upload</w:t>
      </w:r>
      <w:r w:rsidR="00AD7012">
        <w:t>ed</w:t>
      </w:r>
      <w:r w:rsidR="004A3B60">
        <w:t xml:space="preserve"> </w:t>
      </w:r>
      <w:r>
        <w:t>to the database. The statement was built using a recursive function to add the values to the end of a string.</w:t>
      </w:r>
      <w:r w:rsidR="00FB11D5">
        <w:t xml:space="preserve"> This statement would then be executed to the server but would not be committed to the table. This wasn’t until the “</w:t>
      </w:r>
      <w:r w:rsidR="00FB11D5" w:rsidRPr="00AD7012">
        <w:rPr>
          <w:rFonts w:ascii="Courier New" w:hAnsi="Courier New" w:cs="Courier New"/>
          <w:i/>
        </w:rPr>
        <w:t>commit()</w:t>
      </w:r>
      <w:r w:rsidR="00FB11D5">
        <w:t>” command was run. This was to ensure all data from the file was uploaded to the server in case the RPI was powered off and ensure a valid transaction. Once a valid transaction has been complete then the file would be deleted. All files starting with “~” would be ignored as these are being us</w:t>
      </w:r>
      <w:r w:rsidR="008F4EBF">
        <w:t>ed</w:t>
      </w:r>
      <w:r w:rsidR="00FB11D5">
        <w:t xml:space="preserve"> by the logger.</w:t>
      </w:r>
    </w:p>
    <w:p w14:paraId="159AB9B5" w14:textId="3D118D95" w:rsidR="004A3B60" w:rsidRDefault="00075037" w:rsidP="00075037">
      <w:pPr>
        <w:pStyle w:val="Heading3"/>
      </w:pPr>
      <w:bookmarkStart w:id="70" w:name="_Toc513163094"/>
      <w:r>
        <w:t>Analysis of the uploading script</w:t>
      </w:r>
      <w:bookmarkEnd w:id="70"/>
    </w:p>
    <w:p w14:paraId="6BD313EB" w14:textId="33CD4403" w:rsidR="004A3B60" w:rsidRDefault="004A3B60" w:rsidP="00522A9C">
      <w:r>
        <w:t xml:space="preserve">Overall the implementation of the </w:t>
      </w:r>
      <w:r w:rsidR="00B757C8">
        <w:t>script</w:t>
      </w:r>
      <w:r>
        <w:t xml:space="preserve"> was a success with the most difficult part being connection to the VPN. Compared to the design, the main functionality remained the same but additional functions came into place that allowed for a more robust script. This included the function to check for a table that already existed on the database and creating and checking for a VPN connection.</w:t>
      </w:r>
    </w:p>
    <w:p w14:paraId="78F64E78" w14:textId="6ECD6FC5" w:rsidR="00CC7DF8" w:rsidRDefault="00075037" w:rsidP="00075037">
      <w:pPr>
        <w:pStyle w:val="Heading3"/>
      </w:pPr>
      <w:bookmarkStart w:id="71" w:name="_Toc513163095"/>
      <w:r>
        <w:t>Creating Cron jobs for the upload function</w:t>
      </w:r>
      <w:bookmarkEnd w:id="71"/>
    </w:p>
    <w:p w14:paraId="1C2D389F" w14:textId="11BFDCD9" w:rsidR="00CC7DF8" w:rsidRDefault="00CC7DF8" w:rsidP="00522A9C">
      <w:r>
        <w:t xml:space="preserve">To automatically run the script on the RPI another cron job was enabled in the crontab configuration file. The script was to run every two minutes; if no connection were given then the script would exit. This was done by appending the line </w:t>
      </w:r>
      <w:r w:rsidRPr="004E41EA">
        <w:t>“</w:t>
      </w:r>
      <w:r w:rsidR="008C1781" w:rsidRPr="004E41EA">
        <w:rPr>
          <w:rFonts w:ascii="Courier" w:hAnsi="Courier"/>
          <w:i/>
        </w:rPr>
        <w:t>* /2 * * * *</w:t>
      </w:r>
      <w:r w:rsidRPr="004E41EA">
        <w:rPr>
          <w:rFonts w:ascii="Courier" w:hAnsi="Courier"/>
          <w:i/>
        </w:rPr>
        <w:t xml:space="preserve"> runUpload.sh</w:t>
      </w:r>
      <w:r>
        <w:t xml:space="preserve">” onto the end of the configuration file. The shell script that the cron job would execute would run the python script and once it had finished </w:t>
      </w:r>
      <w:r w:rsidR="008C1781">
        <w:t>would kill all processed with an OpenVPN instance. This was to prevent multiple OpenVPN instances being created.</w:t>
      </w:r>
    </w:p>
    <w:p w14:paraId="1E640847" w14:textId="77777777" w:rsidR="00F63BAA" w:rsidRDefault="00F63BAA" w:rsidP="00522A9C"/>
    <w:p w14:paraId="7E9E5512" w14:textId="3E8D73B6" w:rsidR="00F63BAA" w:rsidRDefault="002C4A83" w:rsidP="00522A9C">
      <w:r>
        <w:t xml:space="preserve">Now that the data could be successfully logged and uploaded to the database, the visualisation tool could begin development. </w:t>
      </w:r>
    </w:p>
    <w:p w14:paraId="30D11D5A" w14:textId="77777777" w:rsidR="00F63BAA" w:rsidRPr="00522A9C" w:rsidRDefault="00F63BAA" w:rsidP="00522A9C"/>
    <w:p w14:paraId="4D627336" w14:textId="0F31A030" w:rsidR="001B459E" w:rsidRDefault="00987AF7" w:rsidP="00B47CF1">
      <w:pPr>
        <w:pStyle w:val="Heading2"/>
      </w:pPr>
      <w:bookmarkStart w:id="72" w:name="_Toc513163096"/>
      <w:r>
        <w:lastRenderedPageBreak/>
        <w:t>Visualisation</w:t>
      </w:r>
      <w:bookmarkEnd w:id="72"/>
      <w:r>
        <w:t xml:space="preserve"> </w:t>
      </w:r>
    </w:p>
    <w:p w14:paraId="54EACFE8" w14:textId="681AC420" w:rsidR="001F35A4" w:rsidRDefault="00075037" w:rsidP="00075037">
      <w:pPr>
        <w:pStyle w:val="Heading3"/>
      </w:pPr>
      <w:bookmarkStart w:id="73" w:name="_Toc513163097"/>
      <w:r>
        <w:t>Finding a suitable plugin</w:t>
      </w:r>
      <w:bookmarkEnd w:id="73"/>
    </w:p>
    <w:p w14:paraId="6ED3A996" w14:textId="0E8FF6F7" w:rsidR="00E83037" w:rsidRDefault="00B47CF1" w:rsidP="002369D5">
      <w:r>
        <w:t xml:space="preserve">The first task to start the visualisation </w:t>
      </w:r>
      <w:r w:rsidR="002369D5">
        <w:t>application</w:t>
      </w:r>
      <w:r>
        <w:t xml:space="preserve"> was to find </w:t>
      </w:r>
      <w:r w:rsidR="002369D5">
        <w:t>a plugin for OpenStreetMap</w:t>
      </w:r>
      <w:r>
        <w:t xml:space="preserve"> that would allow for heat maps.</w:t>
      </w:r>
      <w:r w:rsidR="002369D5">
        <w:t xml:space="preserve"> The OpenStreetMap recommended the use of a library called “Leaflet” that could be used when deploying a slippy map to a webpage. A slippy map is an interactive map that can be easily deploye</w:t>
      </w:r>
      <w:r w:rsidR="00E83037">
        <w:t>d onto a web page. Leaflet is a JavaScript library that uses OpenStreetMap for its visual map; Leaflet can easily be extended with the use of plugins. These plugins are easily available on the Leaflet website.</w:t>
      </w:r>
    </w:p>
    <w:p w14:paraId="16640C25" w14:textId="77777777" w:rsidR="00E83037" w:rsidRDefault="00E83037" w:rsidP="002369D5"/>
    <w:p w14:paraId="71578449" w14:textId="19726BA6" w:rsidR="00245F26" w:rsidRDefault="00245F26" w:rsidP="002369D5">
      <w:r>
        <w:t>Multiple heat</w:t>
      </w:r>
      <w:r w:rsidR="002A2838">
        <w:t xml:space="preserve"> </w:t>
      </w:r>
      <w:r>
        <w:t xml:space="preserve">maps plugins were available, one plugin was very easy to implement and had examples showing </w:t>
      </w:r>
      <w:r w:rsidR="008F4EBF">
        <w:t>its</w:t>
      </w:r>
      <w:r>
        <w:t xml:space="preserve"> capabilities. This was called “Leaflet.heat” and was created by Vladimir Agafonkin, the creator of the Leaflet library.</w:t>
      </w:r>
    </w:p>
    <w:p w14:paraId="6582135A" w14:textId="47AE03BD" w:rsidR="00B51FC1" w:rsidRDefault="00B51FC1" w:rsidP="002369D5"/>
    <w:p w14:paraId="79D241C6" w14:textId="0FF8F29A" w:rsidR="00075037" w:rsidRDefault="00075037" w:rsidP="00075037">
      <w:pPr>
        <w:pStyle w:val="Heading3"/>
      </w:pPr>
      <w:bookmarkStart w:id="74" w:name="_Toc513163098"/>
      <w:r>
        <w:t>Implementing Leaflet.heat</w:t>
      </w:r>
      <w:bookmarkEnd w:id="74"/>
    </w:p>
    <w:p w14:paraId="0B915F16" w14:textId="7796F50E" w:rsidR="00CC1248" w:rsidRDefault="00B51FC1" w:rsidP="002369D5">
      <w:r>
        <w:t xml:space="preserve">The leaflet </w:t>
      </w:r>
      <w:r w:rsidR="00185585">
        <w:t>files were</w:t>
      </w:r>
      <w:r>
        <w:t xml:space="preserve"> downloaded,</w:t>
      </w:r>
      <w:r w:rsidR="008F4EBF">
        <w:t xml:space="preserve"> and</w:t>
      </w:r>
      <w:r>
        <w:t xml:space="preserve"> this contained </w:t>
      </w:r>
      <w:r w:rsidR="00CC1248">
        <w:t xml:space="preserve">the </w:t>
      </w:r>
      <w:r>
        <w:t>CSS, JavaScript and map files. These needed to be referenced in the</w:t>
      </w:r>
      <w:r w:rsidR="00185585">
        <w:t xml:space="preserve"> HTML</w:t>
      </w:r>
      <w:r>
        <w:t xml:space="preserve"> file </w:t>
      </w:r>
      <w:r w:rsidR="00075037">
        <w:t>to</w:t>
      </w:r>
      <w:r>
        <w:t xml:space="preserve"> use the </w:t>
      </w:r>
      <w:r w:rsidR="00185585">
        <w:t xml:space="preserve">interactive </w:t>
      </w:r>
      <w:r>
        <w:t xml:space="preserve">map. </w:t>
      </w:r>
      <w:r w:rsidR="00185585">
        <w:t>Next the heat</w:t>
      </w:r>
      <w:r w:rsidR="002A2838">
        <w:t xml:space="preserve"> </w:t>
      </w:r>
      <w:r w:rsidR="00185585">
        <w:t>map plugin was downloaded along with one example. The example was stripped down to its bare minimum in order to show an interactive map without any other elements on the page</w:t>
      </w:r>
      <w:r w:rsidR="000B0D29">
        <w:t xml:space="preserve"> and the heat</w:t>
      </w:r>
      <w:r w:rsidR="002A2838">
        <w:t xml:space="preserve"> </w:t>
      </w:r>
      <w:r w:rsidR="000B0D29">
        <w:t>map not referenced (see</w:t>
      </w:r>
      <w:r w:rsidR="00CC1248">
        <w:t xml:space="preserve"> </w:t>
      </w:r>
      <w:r w:rsidR="00CC1248">
        <w:fldChar w:fldCharType="begin"/>
      </w:r>
      <w:r w:rsidR="00CC1248">
        <w:instrText xml:space="preserve"> REF _Ref512959052 \h </w:instrText>
      </w:r>
      <w:r w:rsidR="00CC1248">
        <w:fldChar w:fldCharType="separate"/>
      </w:r>
      <w:r w:rsidR="00123158">
        <w:t xml:space="preserve">Appendix </w:t>
      </w:r>
      <w:r w:rsidR="00123158">
        <w:rPr>
          <w:noProof/>
        </w:rPr>
        <w:t>I</w:t>
      </w:r>
      <w:r w:rsidR="00CC1248">
        <w:fldChar w:fldCharType="end"/>
      </w:r>
      <w:r w:rsidR="000B0D29">
        <w:t>).</w:t>
      </w:r>
      <w:r w:rsidR="00CC1248">
        <w:t xml:space="preserve"> When opening up the web application the “</w:t>
      </w:r>
      <w:r w:rsidR="00CC1248" w:rsidRPr="004E41EA">
        <w:rPr>
          <w:rFonts w:ascii="Courier New" w:hAnsi="Courier New" w:cs="Courier New"/>
          <w:i/>
        </w:rPr>
        <w:t>setView()</w:t>
      </w:r>
      <w:r w:rsidR="00CC1248">
        <w:t>” function was used to set the opening location to Aberystwyth.</w:t>
      </w:r>
      <w:r w:rsidR="00CD5703">
        <w:t xml:space="preserve"> HTML Geolocation could have been used to get the users current location but the user would need to agree to this, during development this was kept to the latitude and longitude of Aberystwyth instead.</w:t>
      </w:r>
    </w:p>
    <w:p w14:paraId="57F64B0A" w14:textId="37A9F5A0" w:rsidR="00CC4810" w:rsidRDefault="00CC4810" w:rsidP="002369D5"/>
    <w:p w14:paraId="0E40BE1D" w14:textId="3B8A272F" w:rsidR="00075037" w:rsidRDefault="00075037" w:rsidP="00075037">
      <w:pPr>
        <w:pStyle w:val="Heading3"/>
      </w:pPr>
      <w:bookmarkStart w:id="75" w:name="_Toc513163099"/>
      <w:r>
        <w:t>Retrieving data from the MySQL server</w:t>
      </w:r>
      <w:bookmarkEnd w:id="75"/>
    </w:p>
    <w:p w14:paraId="401BE736" w14:textId="6BB25567" w:rsidR="004E41EA" w:rsidRDefault="00CC4810" w:rsidP="002369D5">
      <w:r>
        <w:t xml:space="preserve">The next stage was to retrieve the data from the MySQL server. A PHP script was needed to access the server and request the information. At this point it was realised that the HTML files would need to be PHP files if a PHP script was needed, HTML can’t run PHP but it works the other way around. The PHP was to be executed on the server </w:t>
      </w:r>
      <w:r w:rsidR="004E41EA">
        <w:t>and just allow the user access to the output. The page created was now called “index.php” (“map.html” in the design) and was hosted on the university network.</w:t>
      </w:r>
    </w:p>
    <w:p w14:paraId="503C5800" w14:textId="5447FAEF" w:rsidR="004E41EA" w:rsidRDefault="004E41EA" w:rsidP="002369D5"/>
    <w:p w14:paraId="68728B7F" w14:textId="27960CB8" w:rsidR="004E41EA" w:rsidRPr="004C7A96" w:rsidRDefault="004E41EA" w:rsidP="002369D5">
      <w:r>
        <w:t>An additional script was created in the public_html directory called “</w:t>
      </w:r>
      <w:r w:rsidRPr="00FF259E">
        <w:rPr>
          <w:rFonts w:ascii="Courier New" w:hAnsi="Courier New" w:cs="Courier New"/>
          <w:i/>
        </w:rPr>
        <w:t>getData.php</w:t>
      </w:r>
      <w:r>
        <w:t>” and was</w:t>
      </w:r>
      <w:r w:rsidR="004C7A96">
        <w:t xml:space="preserve"> referenced in the index using “</w:t>
      </w:r>
      <w:r w:rsidRPr="004E41EA">
        <w:rPr>
          <w:rFonts w:ascii="Courier New" w:hAnsi="Courier New" w:cs="Courier New"/>
          <w:i/>
        </w:rPr>
        <w:t>&lt;?php include  'getData.php';?&gt;</w:t>
      </w:r>
      <w:r w:rsidR="004C7A96" w:rsidRPr="004C7A96">
        <w:t>”</w:t>
      </w:r>
      <w:r w:rsidR="004C7A96">
        <w:t>, with the intention of returning the data from the MySQL server.</w:t>
      </w:r>
    </w:p>
    <w:p w14:paraId="3BBA0B92" w14:textId="201DC3C5" w:rsidR="00CC4810" w:rsidRDefault="00CC4810" w:rsidP="002369D5"/>
    <w:p w14:paraId="30EC1810" w14:textId="7FC6AF06" w:rsidR="00FF259E" w:rsidRDefault="001B1C19" w:rsidP="002369D5">
      <w:r>
        <w:t>Retrieving</w:t>
      </w:r>
      <w:r w:rsidR="00FF259E">
        <w:t xml:space="preserve"> the data from the server was very straight forward and similar to the method used for the RPI upload script.</w:t>
      </w:r>
      <w:r w:rsidR="002B37CD">
        <w:t xml:space="preserve"> A connection PHP data object (PDO) was created and then a statement was issued to the connection. The statement that is used is “</w:t>
      </w:r>
      <w:r w:rsidR="002B37CD" w:rsidRPr="002B37CD">
        <w:rPr>
          <w:rFonts w:ascii="Courier New" w:hAnsi="Courier New" w:cs="Courier New"/>
          <w:i/>
        </w:rPr>
        <w:t>SELECT latitude,longitude,CO2,TOC FROM MMP;</w:t>
      </w:r>
      <w:r w:rsidR="002B37CD">
        <w:t xml:space="preserve">” which would retrieve </w:t>
      </w:r>
      <w:r>
        <w:t>only the</w:t>
      </w:r>
      <w:r w:rsidR="002B37CD">
        <w:t xml:space="preserve"> data</w:t>
      </w:r>
      <w:r>
        <w:t xml:space="preserve"> that was needed. Using echo commands within the PHP script would allow the script to output JavaScript that would be sent to the user (see </w:t>
      </w:r>
      <w:r>
        <w:fldChar w:fldCharType="begin"/>
      </w:r>
      <w:r>
        <w:instrText xml:space="preserve"> REF _Ref512962091 \h </w:instrText>
      </w:r>
      <w:r>
        <w:fldChar w:fldCharType="separate"/>
      </w:r>
      <w:r w:rsidR="00123158">
        <w:t xml:space="preserve">Appendix </w:t>
      </w:r>
      <w:r w:rsidR="00123158">
        <w:rPr>
          <w:noProof/>
        </w:rPr>
        <w:t>J</w:t>
      </w:r>
      <w:r>
        <w:fldChar w:fldCharType="end"/>
      </w:r>
      <w:r>
        <w:t>).</w:t>
      </w:r>
      <w:r w:rsidR="00BE552C">
        <w:t xml:space="preserve"> The data was needed to be in the format of a 2D JavaScript array with no labels (only numbers), this is why the “</w:t>
      </w:r>
      <w:r w:rsidR="00BE552C" w:rsidRPr="00BE552C">
        <w:rPr>
          <w:rFonts w:ascii="Courier New" w:hAnsi="Courier New" w:cs="Courier New"/>
          <w:i/>
        </w:rPr>
        <w:t>fetchAll(PDO::FETCH_NUM)</w:t>
      </w:r>
      <w:r w:rsidR="00BE552C">
        <w:t xml:space="preserve">” was called. To translate this in to a JavaScript 2D array from PHP, a JSON encoder was used and it worked as it should (see </w:t>
      </w:r>
      <w:r w:rsidR="00BE552C">
        <w:fldChar w:fldCharType="begin"/>
      </w:r>
      <w:r w:rsidR="00BE552C">
        <w:instrText xml:space="preserve"> REF _Ref512962091 \h </w:instrText>
      </w:r>
      <w:r w:rsidR="00BE552C">
        <w:fldChar w:fldCharType="separate"/>
      </w:r>
      <w:r w:rsidR="00123158">
        <w:t xml:space="preserve">Appendix </w:t>
      </w:r>
      <w:r w:rsidR="00123158">
        <w:rPr>
          <w:noProof/>
        </w:rPr>
        <w:t>J</w:t>
      </w:r>
      <w:r w:rsidR="00BE552C">
        <w:fldChar w:fldCharType="end"/>
      </w:r>
      <w:r w:rsidR="00BE552C">
        <w:t>).</w:t>
      </w:r>
    </w:p>
    <w:p w14:paraId="35FEDC09" w14:textId="77777777" w:rsidR="00BF634B" w:rsidRDefault="00BF634B" w:rsidP="002369D5"/>
    <w:p w14:paraId="78750E23" w14:textId="77777777" w:rsidR="00BF634B" w:rsidRDefault="00BF634B" w:rsidP="00BF634B">
      <w:pPr>
        <w:keepNext/>
        <w:jc w:val="center"/>
      </w:pPr>
      <w:r>
        <w:rPr>
          <w:noProof/>
          <w:lang w:eastAsia="en-GB"/>
        </w:rPr>
        <w:lastRenderedPageBreak/>
        <w:drawing>
          <wp:inline distT="0" distB="0" distL="0" distR="0" wp14:anchorId="683FE534" wp14:editId="2B4A8DFA">
            <wp:extent cx="457200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8530"/>
                    <a:stretch/>
                  </pic:blipFill>
                  <pic:spPr bwMode="auto">
                    <a:xfrm>
                      <a:off x="0" y="0"/>
                      <a:ext cx="4572000" cy="1343025"/>
                    </a:xfrm>
                    <a:prstGeom prst="rect">
                      <a:avLst/>
                    </a:prstGeom>
                    <a:ln>
                      <a:noFill/>
                    </a:ln>
                    <a:extLst>
                      <a:ext uri="{53640926-AAD7-44D8-BBD7-CCE9431645EC}">
                        <a14:shadowObscured xmlns:a14="http://schemas.microsoft.com/office/drawing/2010/main"/>
                      </a:ext>
                    </a:extLst>
                  </pic:spPr>
                </pic:pic>
              </a:graphicData>
            </a:graphic>
          </wp:inline>
        </w:drawing>
      </w:r>
    </w:p>
    <w:p w14:paraId="17DBE2BB" w14:textId="1894DF25" w:rsidR="00CC4810" w:rsidRDefault="00BF634B" w:rsidP="00BF634B">
      <w:pPr>
        <w:pStyle w:val="Caption"/>
        <w:jc w:val="center"/>
      </w:pPr>
      <w:bookmarkStart w:id="76" w:name="_Ref512962859"/>
      <w:r>
        <w:t xml:space="preserve">Figure </w:t>
      </w:r>
      <w:r w:rsidR="00A52E71">
        <w:fldChar w:fldCharType="begin"/>
      </w:r>
      <w:r w:rsidR="00A52E71">
        <w:instrText xml:space="preserve"> SEQ Figure \* ARABIC </w:instrText>
      </w:r>
      <w:r w:rsidR="00A52E71">
        <w:fldChar w:fldCharType="separate"/>
      </w:r>
      <w:r w:rsidR="00123158">
        <w:rPr>
          <w:noProof/>
        </w:rPr>
        <w:t>28</w:t>
      </w:r>
      <w:r w:rsidR="00A52E71">
        <w:rPr>
          <w:noProof/>
        </w:rPr>
        <w:fldChar w:fldCharType="end"/>
      </w:r>
      <w:bookmarkEnd w:id="76"/>
      <w:r>
        <w:t xml:space="preserve"> - Data being passed back to index.php</w:t>
      </w:r>
    </w:p>
    <w:p w14:paraId="29006B25" w14:textId="28C7FE36" w:rsidR="00BF634B" w:rsidRDefault="00BF634B" w:rsidP="002369D5">
      <w:r>
        <w:t xml:space="preserve">When inspecting the page source through a web browser the results of the getData.php page would be viewable where the </w:t>
      </w:r>
      <w:r w:rsidR="00681689">
        <w:t>PHP</w:t>
      </w:r>
      <w:r>
        <w:t xml:space="preserve"> script had been called (</w:t>
      </w:r>
      <w:r>
        <w:fldChar w:fldCharType="begin"/>
      </w:r>
      <w:r>
        <w:instrText xml:space="preserve"> REF _Ref512962859 \h </w:instrText>
      </w:r>
      <w:r>
        <w:fldChar w:fldCharType="separate"/>
      </w:r>
      <w:r w:rsidR="00123158">
        <w:t xml:space="preserve">Figure </w:t>
      </w:r>
      <w:r w:rsidR="00123158">
        <w:rPr>
          <w:noProof/>
        </w:rPr>
        <w:t>28</w:t>
      </w:r>
      <w:r>
        <w:fldChar w:fldCharType="end"/>
      </w:r>
      <w:r>
        <w:t>). This meant the server was executing the PHP file and returning the output to the user, this is exactly how it was designed.</w:t>
      </w:r>
    </w:p>
    <w:p w14:paraId="50C2C481" w14:textId="1F09469D" w:rsidR="00BF634B" w:rsidRDefault="00BF634B" w:rsidP="002369D5"/>
    <w:p w14:paraId="41E6C163" w14:textId="5E8C5025" w:rsidR="00075037" w:rsidRDefault="00075037" w:rsidP="00075037">
      <w:pPr>
        <w:pStyle w:val="Heading3"/>
      </w:pPr>
      <w:bookmarkStart w:id="77" w:name="_Toc513163100"/>
      <w:r>
        <w:t>Selecting data to view</w:t>
      </w:r>
      <w:bookmarkEnd w:id="77"/>
    </w:p>
    <w:p w14:paraId="2017F44F" w14:textId="530C34DE" w:rsidR="00BF634B" w:rsidRDefault="00BF634B" w:rsidP="002369D5">
      <w:r>
        <w:t>Each</w:t>
      </w:r>
      <w:r w:rsidR="00216FED">
        <w:t xml:space="preserve"> array within the array had a length of 4, but this needed to be a length of 3 to work with the </w:t>
      </w:r>
      <w:r w:rsidR="002A2838">
        <w:t>heat map</w:t>
      </w:r>
      <w:r w:rsidR="00216FED">
        <w:t xml:space="preserve"> plugin, in the format of latitude, longitude and intensity.</w:t>
      </w:r>
      <w:r>
        <w:t xml:space="preserve"> </w:t>
      </w:r>
      <w:r w:rsidR="00FC59BD">
        <w:t xml:space="preserve">The current format was latitude, longitude, CO2 value and TVOC value. </w:t>
      </w:r>
      <w:r w:rsidR="00EA5CE8">
        <w:t>Either CO2</w:t>
      </w:r>
      <w:r w:rsidR="00027B17">
        <w:t xml:space="preserve"> or TVOC needed to be removed. </w:t>
      </w:r>
    </w:p>
    <w:p w14:paraId="1F86D531" w14:textId="21ADCADF" w:rsidR="00027B17" w:rsidRDefault="00027B17" w:rsidP="002369D5"/>
    <w:p w14:paraId="234CA175" w14:textId="4C8F2AEC" w:rsidR="00027B17" w:rsidRDefault="00027B17" w:rsidP="002369D5">
      <w:r>
        <w:t>To allow the user to choose between viewing the C</w:t>
      </w:r>
      <w:r w:rsidR="006B5775">
        <w:t xml:space="preserve">O2 or the TVOC readings radio buttons were created. These radio buttons would call a function on changing </w:t>
      </w:r>
      <w:r w:rsidR="00023D30">
        <w:t xml:space="preserve">value </w:t>
      </w:r>
      <w:r w:rsidR="006B5775">
        <w:t xml:space="preserve">that would splice the original array to ensure each array within the 2D array was a length of 3 (see </w:t>
      </w:r>
      <w:r w:rsidR="00040630">
        <w:fldChar w:fldCharType="begin"/>
      </w:r>
      <w:r w:rsidR="00040630">
        <w:instrText xml:space="preserve"> REF _Ref512965513 \h </w:instrText>
      </w:r>
      <w:r w:rsidR="00040630">
        <w:fldChar w:fldCharType="separate"/>
      </w:r>
      <w:r w:rsidR="00123158">
        <w:t xml:space="preserve">Appendix </w:t>
      </w:r>
      <w:r w:rsidR="00123158">
        <w:rPr>
          <w:noProof/>
        </w:rPr>
        <w:t>K</w:t>
      </w:r>
      <w:r w:rsidR="00040630">
        <w:fldChar w:fldCharType="end"/>
      </w:r>
      <w:r w:rsidR="006B5775">
        <w:t xml:space="preserve"> for the </w:t>
      </w:r>
      <w:r w:rsidR="006B5775" w:rsidRPr="006B5775">
        <w:rPr>
          <w:rFonts w:ascii="Courier New" w:hAnsi="Courier New" w:cs="Courier New"/>
          <w:i/>
        </w:rPr>
        <w:t>getCO2orTOC()</w:t>
      </w:r>
      <w:r w:rsidR="006B5775">
        <w:t xml:space="preserve"> </w:t>
      </w:r>
      <w:r w:rsidR="00040630">
        <w:t>array splicing function</w:t>
      </w:r>
      <w:r w:rsidR="006B5775">
        <w:t xml:space="preserve">). </w:t>
      </w:r>
      <w:r w:rsidR="00023D30">
        <w:t xml:space="preserve">The splice was used to change the data to only contain latitude, longitude and the value the user had selected. </w:t>
      </w:r>
      <w:r w:rsidR="00040630">
        <w:t>On loading the webpage the default radio button to be checked was the CO2 radio button.</w:t>
      </w:r>
    </w:p>
    <w:p w14:paraId="6277F153" w14:textId="2EAD433D" w:rsidR="00023D30" w:rsidRDefault="00023D30" w:rsidP="002369D5"/>
    <w:p w14:paraId="47F94E1B" w14:textId="38029530" w:rsidR="00075037" w:rsidRDefault="00075037" w:rsidP="00075037">
      <w:pPr>
        <w:pStyle w:val="Heading3"/>
      </w:pPr>
      <w:bookmarkStart w:id="78" w:name="_Toc513163101"/>
      <w:r>
        <w:t>Viewing the data</w:t>
      </w:r>
      <w:bookmarkEnd w:id="78"/>
    </w:p>
    <w:p w14:paraId="321F80E7" w14:textId="611384FF" w:rsidR="00023D30" w:rsidRDefault="00023D30" w:rsidP="002369D5">
      <w:r>
        <w:t xml:space="preserve">To add the data to the </w:t>
      </w:r>
      <w:r w:rsidR="002A2838">
        <w:t>heat map</w:t>
      </w:r>
      <w:r>
        <w:t xml:space="preserve"> a heat layer needed to be created. The </w:t>
      </w:r>
      <w:r w:rsidR="002A2838">
        <w:t>heat map</w:t>
      </w:r>
      <w:r>
        <w:t xml:space="preserve"> plugin needed to be imported, this was imported using “</w:t>
      </w:r>
      <w:r w:rsidRPr="00023D30">
        <w:rPr>
          <w:rFonts w:ascii="Courier New" w:hAnsi="Courier New" w:cs="Courier New"/>
          <w:i/>
        </w:rPr>
        <w:t>&lt;script src="./dist/leaflet-heat.js"&gt;&lt;/script&gt;</w:t>
      </w:r>
      <w:r w:rsidRPr="00023D30">
        <w:t>”</w:t>
      </w:r>
      <w:r>
        <w:t xml:space="preserve">. The file leaflet-heat.js was the </w:t>
      </w:r>
      <w:r w:rsidR="002A2838">
        <w:t>heat map</w:t>
      </w:r>
      <w:r>
        <w:t xml:space="preserve"> plugin. Once the plugin was included the heat layer could be added to the leaflet map. This was done using the same method as was shown in the </w:t>
      </w:r>
      <w:r w:rsidR="002A2838">
        <w:t>heat map</w:t>
      </w:r>
      <w:r>
        <w:t xml:space="preserve"> example “</w:t>
      </w:r>
      <w:r w:rsidRPr="00023D30">
        <w:rPr>
          <w:rFonts w:ascii="Courier New" w:hAnsi="Courier New" w:cs="Courier New"/>
          <w:i/>
        </w:rPr>
        <w:t>var heat = L.heatLayer(data,{}).addTo(map);</w:t>
      </w:r>
      <w:r>
        <w:t xml:space="preserve">”. “Data” is the spliced array. </w:t>
      </w:r>
      <w:r w:rsidR="002C40AD">
        <w:t>When</w:t>
      </w:r>
      <w:r>
        <w:t xml:space="preserve"> </w:t>
      </w:r>
      <w:r w:rsidR="002C40AD">
        <w:t>the data changed, using the radio buttons,</w:t>
      </w:r>
      <w:r w:rsidR="00CE1A1F">
        <w:t xml:space="preserve"> the </w:t>
      </w:r>
      <w:r w:rsidR="002A2838">
        <w:t>heat map</w:t>
      </w:r>
      <w:r w:rsidR="00CE1A1F">
        <w:t xml:space="preserve"> would need to be removed and redrawn</w:t>
      </w:r>
      <w:r w:rsidR="002A2838">
        <w:t xml:space="preserve"> (see </w:t>
      </w:r>
      <w:r w:rsidR="002A2838">
        <w:fldChar w:fldCharType="begin"/>
      </w:r>
      <w:r w:rsidR="002A2838">
        <w:instrText xml:space="preserve"> REF _Ref512965513 \h </w:instrText>
      </w:r>
      <w:r w:rsidR="002A2838">
        <w:fldChar w:fldCharType="separate"/>
      </w:r>
      <w:r w:rsidR="00123158">
        <w:t xml:space="preserve">Appendix </w:t>
      </w:r>
      <w:r w:rsidR="00123158">
        <w:rPr>
          <w:noProof/>
        </w:rPr>
        <w:t>K</w:t>
      </w:r>
      <w:r w:rsidR="002A2838">
        <w:fldChar w:fldCharType="end"/>
      </w:r>
      <w:r w:rsidR="002A2838">
        <w:t xml:space="preserve"> for the </w:t>
      </w:r>
      <w:r w:rsidR="002A2838" w:rsidRPr="002A2838">
        <w:rPr>
          <w:rFonts w:ascii="Courier New" w:hAnsi="Courier New" w:cs="Courier New"/>
          <w:i/>
        </w:rPr>
        <w:t>changeData()</w:t>
      </w:r>
      <w:r w:rsidR="002A2838">
        <w:t xml:space="preserve"> function to redraw the heat layer)</w:t>
      </w:r>
      <w:r w:rsidR="00CE1A1F">
        <w:t>.</w:t>
      </w:r>
    </w:p>
    <w:p w14:paraId="09A5115A" w14:textId="77777777" w:rsidR="0042369A" w:rsidRDefault="0042369A" w:rsidP="0042369A">
      <w:pPr>
        <w:keepNext/>
        <w:jc w:val="center"/>
      </w:pPr>
      <w:r>
        <w:rPr>
          <w:noProof/>
          <w:lang w:eastAsia="en-GB"/>
        </w:rPr>
        <w:lastRenderedPageBreak/>
        <w:drawing>
          <wp:inline distT="0" distB="0" distL="0" distR="0" wp14:anchorId="48E57BE5" wp14:editId="08A70292">
            <wp:extent cx="5270500" cy="38893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889375"/>
                    </a:xfrm>
                    <a:prstGeom prst="rect">
                      <a:avLst/>
                    </a:prstGeom>
                  </pic:spPr>
                </pic:pic>
              </a:graphicData>
            </a:graphic>
          </wp:inline>
        </w:drawing>
      </w:r>
    </w:p>
    <w:p w14:paraId="583C1F3C" w14:textId="6215BD85" w:rsidR="00023D30" w:rsidRDefault="0042369A" w:rsidP="0042369A">
      <w:pPr>
        <w:pStyle w:val="Caption"/>
        <w:jc w:val="center"/>
      </w:pPr>
      <w:bookmarkStart w:id="79" w:name="_Ref512969466"/>
      <w:r>
        <w:t xml:space="preserve">Figure </w:t>
      </w:r>
      <w:r w:rsidR="00A52E71">
        <w:fldChar w:fldCharType="begin"/>
      </w:r>
      <w:r w:rsidR="00A52E71">
        <w:instrText xml:space="preserve"> SEQ Figure \* ARABIC </w:instrText>
      </w:r>
      <w:r w:rsidR="00A52E71">
        <w:fldChar w:fldCharType="separate"/>
      </w:r>
      <w:r w:rsidR="00123158">
        <w:rPr>
          <w:noProof/>
        </w:rPr>
        <w:t>29</w:t>
      </w:r>
      <w:r w:rsidR="00A52E71">
        <w:rPr>
          <w:noProof/>
        </w:rPr>
        <w:fldChar w:fldCharType="end"/>
      </w:r>
      <w:bookmarkEnd w:id="79"/>
      <w:r>
        <w:t xml:space="preserve"> - working heatmap</w:t>
      </w:r>
    </w:p>
    <w:p w14:paraId="49E6958D" w14:textId="2C0114A5" w:rsidR="00F06CC8" w:rsidRDefault="00023D30" w:rsidP="002369D5">
      <w:r>
        <w:t xml:space="preserve">The functionality of the </w:t>
      </w:r>
      <w:r w:rsidR="002A2838">
        <w:t>heat map</w:t>
      </w:r>
      <w:r>
        <w:t xml:space="preserve"> was complete, the user could select between the CO2 and TVOC radio buttons and the data would change on the Leaflet Map</w:t>
      </w:r>
      <w:r w:rsidR="0042369A">
        <w:t xml:space="preserve"> (see </w:t>
      </w:r>
      <w:r w:rsidR="0042369A">
        <w:fldChar w:fldCharType="begin"/>
      </w:r>
      <w:r w:rsidR="0042369A">
        <w:instrText xml:space="preserve"> REF _Ref512969466 \h </w:instrText>
      </w:r>
      <w:r w:rsidR="0042369A">
        <w:fldChar w:fldCharType="separate"/>
      </w:r>
      <w:r w:rsidR="00123158">
        <w:t xml:space="preserve">Figure </w:t>
      </w:r>
      <w:r w:rsidR="00123158">
        <w:rPr>
          <w:noProof/>
        </w:rPr>
        <w:t>29</w:t>
      </w:r>
      <w:r w:rsidR="0042369A">
        <w:fldChar w:fldCharType="end"/>
      </w:r>
      <w:r w:rsidR="0042369A">
        <w:t>)</w:t>
      </w:r>
      <w:r>
        <w:t xml:space="preserve">. </w:t>
      </w:r>
      <w:r w:rsidR="00CE1A1F">
        <w:t>Sliders were added to change option in the heat layer using “</w:t>
      </w:r>
      <w:r w:rsidR="00CE1A1F" w:rsidRPr="00CE1A1F">
        <w:rPr>
          <w:rFonts w:ascii="Courier New" w:hAnsi="Courier New" w:cs="Courier New"/>
          <w:i/>
        </w:rPr>
        <w:t>.setOptions()</w:t>
      </w:r>
      <w:r w:rsidR="00CE1A1F">
        <w:t>”</w:t>
      </w:r>
      <w:r w:rsidR="002A2838">
        <w:t>. The function would read the current value of the slider and use those in the set options function</w:t>
      </w:r>
      <w:r w:rsidR="00F06CC8">
        <w:t xml:space="preserve"> (see </w:t>
      </w:r>
      <w:r w:rsidR="00F06CC8">
        <w:fldChar w:fldCharType="begin"/>
      </w:r>
      <w:r w:rsidR="00F06CC8">
        <w:instrText xml:space="preserve"> REF _Ref512965513 \h </w:instrText>
      </w:r>
      <w:r w:rsidR="00F06CC8">
        <w:fldChar w:fldCharType="separate"/>
      </w:r>
      <w:r w:rsidR="00123158">
        <w:t xml:space="preserve">Appendix </w:t>
      </w:r>
      <w:r w:rsidR="00123158">
        <w:rPr>
          <w:noProof/>
        </w:rPr>
        <w:t>K</w:t>
      </w:r>
      <w:r w:rsidR="00F06CC8">
        <w:fldChar w:fldCharType="end"/>
      </w:r>
      <w:r w:rsidR="00F06CC8">
        <w:t xml:space="preserve"> for the </w:t>
      </w:r>
      <w:r w:rsidR="00F06CC8" w:rsidRPr="002A2838">
        <w:rPr>
          <w:rFonts w:ascii="Courier New" w:hAnsi="Courier New" w:cs="Courier New"/>
          <w:i/>
        </w:rPr>
        <w:t>changeData()</w:t>
      </w:r>
      <w:r w:rsidR="00F06CC8">
        <w:t xml:space="preserve"> function to set the heat layer options)</w:t>
      </w:r>
      <w:r w:rsidR="002A2838">
        <w:t>.</w:t>
      </w:r>
    </w:p>
    <w:p w14:paraId="7BD0D40B" w14:textId="6EC6AF14" w:rsidR="00075037" w:rsidRDefault="00075037" w:rsidP="00075037">
      <w:pPr>
        <w:pStyle w:val="Heading3"/>
      </w:pPr>
      <w:bookmarkStart w:id="80" w:name="_Toc513163102"/>
      <w:r>
        <w:lastRenderedPageBreak/>
        <w:t>Interactive tools</w:t>
      </w:r>
      <w:bookmarkEnd w:id="80"/>
    </w:p>
    <w:p w14:paraId="13483A30" w14:textId="33DB36C4" w:rsidR="0042369A" w:rsidRDefault="00F06CC8" w:rsidP="0042369A">
      <w:pPr>
        <w:keepNext/>
        <w:jc w:val="center"/>
      </w:pPr>
      <w:r>
        <w:rPr>
          <w:noProof/>
          <w:lang w:eastAsia="en-GB"/>
        </w:rPr>
        <w:drawing>
          <wp:inline distT="0" distB="0" distL="0" distR="0" wp14:anchorId="1131AEB4" wp14:editId="029F91D4">
            <wp:extent cx="5270500" cy="35572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3557270"/>
                    </a:xfrm>
                    <a:prstGeom prst="rect">
                      <a:avLst/>
                    </a:prstGeom>
                  </pic:spPr>
                </pic:pic>
              </a:graphicData>
            </a:graphic>
          </wp:inline>
        </w:drawing>
      </w:r>
    </w:p>
    <w:p w14:paraId="1D17934C" w14:textId="18E2D7C8" w:rsidR="00F06CC8" w:rsidRPr="00F06CC8" w:rsidRDefault="0042369A" w:rsidP="0042369A">
      <w:pPr>
        <w:pStyle w:val="Caption"/>
        <w:jc w:val="center"/>
      </w:pPr>
      <w:bookmarkStart w:id="81" w:name="_Ref512969515"/>
      <w:r>
        <w:t xml:space="preserve">Figure </w:t>
      </w:r>
      <w:r w:rsidR="00A52E71">
        <w:fldChar w:fldCharType="begin"/>
      </w:r>
      <w:r w:rsidR="00A52E71">
        <w:instrText xml:space="preserve"> SEQ Figure \* ARABIC </w:instrText>
      </w:r>
      <w:r w:rsidR="00A52E71">
        <w:fldChar w:fldCharType="separate"/>
      </w:r>
      <w:r w:rsidR="00123158">
        <w:rPr>
          <w:noProof/>
        </w:rPr>
        <w:t>30</w:t>
      </w:r>
      <w:r w:rsidR="00A52E71">
        <w:rPr>
          <w:noProof/>
        </w:rPr>
        <w:fldChar w:fldCharType="end"/>
      </w:r>
      <w:bookmarkEnd w:id="81"/>
      <w:r>
        <w:t xml:space="preserve"> - bugged options</w:t>
      </w:r>
    </w:p>
    <w:p w14:paraId="5C86289D" w14:textId="517B681F" w:rsidR="00F060CC" w:rsidRDefault="00F06CC8" w:rsidP="002369D5">
      <w:r>
        <w:t>When attempting to change the options</w:t>
      </w:r>
      <w:r w:rsidR="00AD7012">
        <w:t xml:space="preserve"> of the heat layer</w:t>
      </w:r>
      <w:r>
        <w:t>, many of the options would not change or cause the heat layer to change massively</w:t>
      </w:r>
      <w:r w:rsidR="0042369A">
        <w:t xml:space="preserve"> (see </w:t>
      </w:r>
      <w:r w:rsidR="0042369A">
        <w:fldChar w:fldCharType="begin"/>
      </w:r>
      <w:r w:rsidR="0042369A">
        <w:instrText xml:space="preserve"> REF _Ref512969515 \h </w:instrText>
      </w:r>
      <w:r w:rsidR="0042369A">
        <w:fldChar w:fldCharType="separate"/>
      </w:r>
      <w:r w:rsidR="00123158">
        <w:t xml:space="preserve">Figure </w:t>
      </w:r>
      <w:r w:rsidR="00123158">
        <w:rPr>
          <w:noProof/>
        </w:rPr>
        <w:t>30</w:t>
      </w:r>
      <w:r w:rsidR="0042369A">
        <w:fldChar w:fldCharType="end"/>
      </w:r>
      <w:r w:rsidR="0042369A">
        <w:t>)</w:t>
      </w:r>
      <w:r>
        <w:t xml:space="preserve">. This later turned out to be a </w:t>
      </w:r>
      <w:r w:rsidR="0042369A">
        <w:t>bug in the leaflet.heat plugin with many options causing the functionality not to work. The two working options were maximum value and min</w:t>
      </w:r>
      <w:r w:rsidR="00AD7012">
        <w:t>imum</w:t>
      </w:r>
      <w:r w:rsidR="0042369A">
        <w:t xml:space="preserve"> opacity value which changed upon moving the sliders.</w:t>
      </w:r>
      <w:r w:rsidR="008A597A">
        <w:t xml:space="preserve"> The sliders were implemented but the functionality was removed.</w:t>
      </w:r>
    </w:p>
    <w:p w14:paraId="7AA75016" w14:textId="77777777" w:rsidR="00F060CC" w:rsidRDefault="00F060CC" w:rsidP="002369D5"/>
    <w:p w14:paraId="40EB0039" w14:textId="1C0E5D03" w:rsidR="00294303" w:rsidRDefault="00F060CC" w:rsidP="002369D5">
      <w:r>
        <w:t xml:space="preserve">While researching how to get co-ordinates from clicking the Leaflet map a question was found on StackOverflow of how to find the closest location </w:t>
      </w:r>
      <w:r w:rsidR="00D65033">
        <w:t>to a set of latitude and longitude co-ordinates using geolocation [</w:t>
      </w:r>
      <w:r w:rsidR="00F061AB">
        <w:t>7</w:t>
      </w:r>
      <w:r w:rsidR="00D65033">
        <w:t>]. This was very similar to the overall functionality that was trying to be implemented. The functionality was changed from using the geolocation to the location retrieved from clicking on the map. These functions were then further adapted to provide the closest reading to the users click on the map. “No data” would appear if no data had been provided in that area.</w:t>
      </w:r>
    </w:p>
    <w:p w14:paraId="7BBC2F7F" w14:textId="20C8FFD5" w:rsidR="00294303" w:rsidRDefault="00294303" w:rsidP="002369D5"/>
    <w:p w14:paraId="5A190EF1" w14:textId="77777777" w:rsidR="00FC6741" w:rsidRDefault="00FC6741">
      <w:pPr>
        <w:rPr>
          <w:rFonts w:asciiTheme="majorHAnsi" w:eastAsiaTheme="majorEastAsia" w:hAnsiTheme="majorHAnsi" w:cstheme="majorBidi"/>
          <w:b/>
          <w:bCs/>
        </w:rPr>
      </w:pPr>
      <w:r>
        <w:br w:type="page"/>
      </w:r>
    </w:p>
    <w:p w14:paraId="5A0B49A5" w14:textId="7B8C8D63" w:rsidR="00075037" w:rsidRDefault="00075037" w:rsidP="00075037">
      <w:pPr>
        <w:pStyle w:val="Heading3"/>
      </w:pPr>
      <w:bookmarkStart w:id="82" w:name="_Toc513163103"/>
      <w:r>
        <w:lastRenderedPageBreak/>
        <w:t>GUI for webpage</w:t>
      </w:r>
      <w:bookmarkEnd w:id="82"/>
    </w:p>
    <w:p w14:paraId="71DE4A94" w14:textId="75C91095" w:rsidR="00B23404" w:rsidRDefault="00294303" w:rsidP="002369D5">
      <w:r>
        <w:t>A navigational menu bar was added using a tutorial from W3schools</w:t>
      </w:r>
      <w:r w:rsidR="00F061AB">
        <w:t xml:space="preserve"> [8</w:t>
      </w:r>
      <w:r w:rsidR="002C40AD">
        <w:t xml:space="preserve">], the main part of this was the CSS. This was when the custom CSS file was made </w:t>
      </w:r>
      <w:r w:rsidR="00AD7012">
        <w:t>alongside</w:t>
      </w:r>
      <w:r w:rsidR="002C40AD">
        <w:t xml:space="preserve"> the CSS for the Leaflet application. </w:t>
      </w:r>
      <w:r w:rsidR="008A02FB">
        <w:t>Additional pages were created once the navigation bar was working. This include</w:t>
      </w:r>
      <w:r w:rsidR="00AD7012">
        <w:t>d</w:t>
      </w:r>
      <w:r w:rsidR="008A02FB">
        <w:t xml:space="preserve"> an about page with a short explanation of the website and a source page, where anyone could download the source</w:t>
      </w:r>
      <w:r w:rsidR="001A64E8">
        <w:t xml:space="preserve"> (credentials to the MySQL server had been removed</w:t>
      </w:r>
      <w:r w:rsidR="008B02F3">
        <w:t>)</w:t>
      </w:r>
      <w:r w:rsidR="008A02FB">
        <w:t>.</w:t>
      </w:r>
    </w:p>
    <w:p w14:paraId="070CCF6C" w14:textId="77777777" w:rsidR="00B23404" w:rsidRDefault="00B23404" w:rsidP="002369D5"/>
    <w:p w14:paraId="17823A7F" w14:textId="65E50D01" w:rsidR="008A02FB" w:rsidRDefault="00B23404" w:rsidP="002369D5">
      <w:r>
        <w:t xml:space="preserve">Small changes were made to the layout using the CSS. </w:t>
      </w:r>
      <w:r w:rsidR="009C4B1E">
        <w:t>Unfortunately,</w:t>
      </w:r>
      <w:r w:rsidR="008A02FB">
        <w:t xml:space="preserve"> it was difficult to set up the layout that was planned from the design, though the functionality remains the same.</w:t>
      </w:r>
    </w:p>
    <w:p w14:paraId="495A4B7E" w14:textId="77777777" w:rsidR="008A02FB" w:rsidRDefault="008A02FB" w:rsidP="002369D5"/>
    <w:p w14:paraId="521D29CD" w14:textId="6034EDD1" w:rsidR="009C4B1E" w:rsidRDefault="008A02FB" w:rsidP="002369D5">
      <w:r>
        <w:t>The footer was created for each webpage this included the information services required statement when hosting pages. It also included two validators used for checking the HTML and CSS were in valid format.</w:t>
      </w:r>
    </w:p>
    <w:p w14:paraId="69944849" w14:textId="2766F707" w:rsidR="00075037" w:rsidRDefault="00075037" w:rsidP="002369D5"/>
    <w:p w14:paraId="341FA102" w14:textId="0309A346" w:rsidR="00075037" w:rsidRDefault="00075037" w:rsidP="00075037">
      <w:pPr>
        <w:pStyle w:val="Heading3"/>
      </w:pPr>
      <w:bookmarkStart w:id="83" w:name="_Toc513163104"/>
      <w:r>
        <w:t>Problems found with Leaflet.heat</w:t>
      </w:r>
      <w:bookmarkEnd w:id="83"/>
    </w:p>
    <w:p w14:paraId="44E6EA74" w14:textId="77777777" w:rsidR="009C4B1E" w:rsidRDefault="009C4B1E" w:rsidP="009C4B1E">
      <w:pPr>
        <w:keepNext/>
        <w:jc w:val="center"/>
      </w:pPr>
      <w:r>
        <w:rPr>
          <w:noProof/>
          <w:lang w:eastAsia="en-GB"/>
        </w:rPr>
        <w:drawing>
          <wp:inline distT="0" distB="0" distL="0" distR="0" wp14:anchorId="4B416ED9" wp14:editId="46664EEB">
            <wp:extent cx="3079630" cy="248225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175" cy="2486726"/>
                    </a:xfrm>
                    <a:prstGeom prst="rect">
                      <a:avLst/>
                    </a:prstGeom>
                  </pic:spPr>
                </pic:pic>
              </a:graphicData>
            </a:graphic>
          </wp:inline>
        </w:drawing>
      </w:r>
    </w:p>
    <w:p w14:paraId="456DEB1F" w14:textId="7623FD20" w:rsidR="009C4B1E" w:rsidRDefault="009C4B1E" w:rsidP="009C4B1E">
      <w:pPr>
        <w:pStyle w:val="Caption"/>
        <w:jc w:val="center"/>
      </w:pPr>
      <w:bookmarkStart w:id="84" w:name="_Ref512988111"/>
      <w:r>
        <w:t xml:space="preserve">Figure </w:t>
      </w:r>
      <w:r w:rsidR="00A52E71">
        <w:fldChar w:fldCharType="begin"/>
      </w:r>
      <w:r w:rsidR="00A52E71">
        <w:instrText xml:space="preserve"> SEQ Figure \* ARABIC </w:instrText>
      </w:r>
      <w:r w:rsidR="00A52E71">
        <w:fldChar w:fldCharType="separate"/>
      </w:r>
      <w:r w:rsidR="00123158">
        <w:rPr>
          <w:noProof/>
        </w:rPr>
        <w:t>31</w:t>
      </w:r>
      <w:r w:rsidR="00A52E71">
        <w:rPr>
          <w:noProof/>
        </w:rPr>
        <w:fldChar w:fldCharType="end"/>
      </w:r>
      <w:bookmarkEnd w:id="84"/>
      <w:r>
        <w:t xml:space="preserve"> - Heatmap bug</w:t>
      </w:r>
    </w:p>
    <w:p w14:paraId="4CEF9B19" w14:textId="700C6449" w:rsidR="00D1411E" w:rsidRDefault="009C4B1E" w:rsidP="002369D5">
      <w:r>
        <w:t>When viewing the heatmap in greater detail it became obvious that the heatmap wasn’t using the intensity value (CO2 or TVOC) correctly. Rather than using the value it was passed, it would create a heatmap depending on how many points were in that area (</w:t>
      </w:r>
      <w:r>
        <w:fldChar w:fldCharType="begin"/>
      </w:r>
      <w:r>
        <w:instrText xml:space="preserve"> REF _Ref512988111 \h </w:instrText>
      </w:r>
      <w:r>
        <w:fldChar w:fldCharType="separate"/>
      </w:r>
      <w:r w:rsidR="00123158">
        <w:t xml:space="preserve">Figure </w:t>
      </w:r>
      <w:r w:rsidR="00123158">
        <w:rPr>
          <w:noProof/>
        </w:rPr>
        <w:t>31</w:t>
      </w:r>
      <w:r>
        <w:fldChar w:fldCharType="end"/>
      </w:r>
      <w:r>
        <w:t>).</w:t>
      </w:r>
      <w:r w:rsidR="00D1411E">
        <w:t xml:space="preserve"> After researching on the GitHub page for the heatmap plugin, many users had been complaining about the frequent bugs that occurred throughout the plugin, including bugs that were found earlier in the project. Thankfully </w:t>
      </w:r>
      <w:r w:rsidR="008F4EBF">
        <w:t xml:space="preserve">since </w:t>
      </w:r>
      <w:r w:rsidR="00D1411E">
        <w:t>this plugin is opensource, other users had corrected the bug, it just needed rebuilding using npm. Npm is a package manage for Javascipt.</w:t>
      </w:r>
    </w:p>
    <w:p w14:paraId="0024BABD" w14:textId="6C89679D" w:rsidR="00FC6741" w:rsidRDefault="00D1411E" w:rsidP="002369D5">
      <w:r>
        <w:t>Using the “package.json” and using the new source from the user on Github the new leaf-heat.js file could be built. This was created using the command “</w:t>
      </w:r>
      <w:r w:rsidRPr="00D1411E">
        <w:rPr>
          <w:rFonts w:ascii="Courier New" w:hAnsi="Courier New" w:cs="Courier New"/>
          <w:i/>
        </w:rPr>
        <w:t>npm install &amp;&amp; npm run prepublish</w:t>
      </w:r>
      <w:r>
        <w:t xml:space="preserve">”.  When viewing the points, they now showed an intensity corresponding to the value, which is correct. The settings of the data were still bugged though (as shown in </w:t>
      </w:r>
      <w:r>
        <w:fldChar w:fldCharType="begin"/>
      </w:r>
      <w:r>
        <w:instrText xml:space="preserve"> REF _Ref512969515 \h </w:instrText>
      </w:r>
      <w:r>
        <w:fldChar w:fldCharType="separate"/>
      </w:r>
      <w:r w:rsidR="00123158">
        <w:t xml:space="preserve">Figure </w:t>
      </w:r>
      <w:r w:rsidR="00123158">
        <w:rPr>
          <w:noProof/>
        </w:rPr>
        <w:t>30</w:t>
      </w:r>
      <w:r>
        <w:fldChar w:fldCharType="end"/>
      </w:r>
      <w:r>
        <w:t>) with users complaining on the GitHub about it not working.</w:t>
      </w:r>
      <w:r w:rsidR="00B47CF1">
        <w:br/>
      </w:r>
    </w:p>
    <w:p w14:paraId="05560452" w14:textId="16CCBC8E" w:rsidR="00B47CF1" w:rsidRDefault="00FC6741" w:rsidP="002369D5">
      <w:r>
        <w:br w:type="page"/>
      </w:r>
    </w:p>
    <w:p w14:paraId="25460BDA" w14:textId="6E4AFB5D" w:rsidR="00075037" w:rsidRDefault="00075037" w:rsidP="00075037">
      <w:pPr>
        <w:pStyle w:val="Heading3"/>
      </w:pPr>
      <w:bookmarkStart w:id="85" w:name="_Toc513163105"/>
      <w:r>
        <w:lastRenderedPageBreak/>
        <w:t>Analysis of Leaflet.heat</w:t>
      </w:r>
      <w:bookmarkEnd w:id="85"/>
    </w:p>
    <w:p w14:paraId="4D9A1B17" w14:textId="5C6638A2" w:rsidR="00E37709" w:rsidRPr="00E37709" w:rsidRDefault="00E37709" w:rsidP="00E37709">
      <w:pPr>
        <w:jc w:val="center"/>
      </w:pPr>
      <w:r>
        <w:rPr>
          <w:noProof/>
          <w:lang w:eastAsia="en-GB"/>
        </w:rPr>
        <w:drawing>
          <wp:inline distT="0" distB="0" distL="0" distR="0" wp14:anchorId="589784FA" wp14:editId="319B35E3">
            <wp:extent cx="4455653" cy="24479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0872" cy="2450792"/>
                    </a:xfrm>
                    <a:prstGeom prst="rect">
                      <a:avLst/>
                    </a:prstGeom>
                  </pic:spPr>
                </pic:pic>
              </a:graphicData>
            </a:graphic>
          </wp:inline>
        </w:drawing>
      </w:r>
    </w:p>
    <w:p w14:paraId="3B62307A" w14:textId="7D365885" w:rsidR="00EB5C86" w:rsidRDefault="00EB5C86" w:rsidP="002369D5">
      <w:r>
        <w:t>Overall the visualisation deviated slightly from the software design with an additional webpage being implemented</w:t>
      </w:r>
      <w:r w:rsidR="005C2E83">
        <w:t xml:space="preserve"> for a source download (though this was not necessary)</w:t>
      </w:r>
      <w:r>
        <w:t>.</w:t>
      </w:r>
      <w:r w:rsidR="005C2E83">
        <w:t xml:space="preserve"> </w:t>
      </w:r>
      <w:r w:rsidR="00FD0B0C">
        <w:t>The user interface changed from the design due to a lack of knowledge with CSS. The maps intended functionality is implemented but the additional tools are not. The information regarding the current pollution levels is not implemented though this could be as simple as a lookup table outputting the effects of the pollution levels. The interactive tools to change the data do not work correctly as there are limitations with the plugin used with Leaflet.</w:t>
      </w:r>
    </w:p>
    <w:p w14:paraId="2DB9E1C6" w14:textId="77777777" w:rsidR="00FC6741" w:rsidRDefault="00FC6741">
      <w:pPr>
        <w:rPr>
          <w:rFonts w:asciiTheme="majorHAnsi" w:eastAsiaTheme="majorEastAsia" w:hAnsiTheme="majorHAnsi" w:cstheme="majorBidi"/>
          <w:b/>
          <w:bCs/>
          <w:sz w:val="32"/>
          <w:szCs w:val="32"/>
        </w:rPr>
      </w:pPr>
      <w:bookmarkStart w:id="86" w:name="_Toc222978603"/>
      <w:r>
        <w:br w:type="page"/>
      </w:r>
    </w:p>
    <w:p w14:paraId="5873DCE5" w14:textId="5CEA9097" w:rsidR="00C25F57" w:rsidRPr="00C25F57" w:rsidRDefault="00711DBE" w:rsidP="00C25F57">
      <w:pPr>
        <w:pStyle w:val="Heading1"/>
      </w:pPr>
      <w:bookmarkStart w:id="87" w:name="_Toc513163106"/>
      <w:r>
        <w:lastRenderedPageBreak/>
        <w:t>Testing</w:t>
      </w:r>
      <w:bookmarkEnd w:id="48"/>
      <w:bookmarkEnd w:id="86"/>
      <w:bookmarkEnd w:id="87"/>
    </w:p>
    <w:p w14:paraId="59A2E9F4" w14:textId="221A8682" w:rsidR="00694611" w:rsidRDefault="00694611" w:rsidP="004C12FA">
      <w:pPr>
        <w:pStyle w:val="Heading2"/>
        <w:rPr>
          <w:lang w:val="en-US"/>
        </w:rPr>
      </w:pPr>
      <w:bookmarkStart w:id="88" w:name="_Toc222978604"/>
      <w:bookmarkStart w:id="89" w:name="_Toc513163107"/>
      <w:r>
        <w:rPr>
          <w:lang w:val="en-US"/>
        </w:rPr>
        <w:t>Overall Approach to Testing</w:t>
      </w:r>
      <w:bookmarkEnd w:id="88"/>
      <w:bookmarkEnd w:id="89"/>
      <w:r>
        <w:rPr>
          <w:lang w:val="en-US"/>
        </w:rPr>
        <w:t xml:space="preserve"> </w:t>
      </w:r>
    </w:p>
    <w:p w14:paraId="6EA70084" w14:textId="2FFBB07C" w:rsidR="004627EF" w:rsidRDefault="004627EF" w:rsidP="004627EF">
      <w:pPr>
        <w:rPr>
          <w:lang w:val="en-US"/>
        </w:rPr>
      </w:pPr>
      <w:r>
        <w:rPr>
          <w:lang w:val="en-US"/>
        </w:rPr>
        <w:t>Testing didn’t play a major part in the approach to this project. Most testing was completed as the project was developing using manual continuous testing. This meant that the functionality of functions were tested by hand as they were being developed.</w:t>
      </w:r>
    </w:p>
    <w:p w14:paraId="65AE5FEF" w14:textId="73D3E497" w:rsidR="004627EF" w:rsidRDefault="004627EF" w:rsidP="004627EF">
      <w:pPr>
        <w:rPr>
          <w:lang w:val="en-US"/>
        </w:rPr>
      </w:pPr>
    </w:p>
    <w:p w14:paraId="22F56A58" w14:textId="437314E7" w:rsidR="004627EF" w:rsidRDefault="004627EF" w:rsidP="004627EF">
      <w:pPr>
        <w:rPr>
          <w:lang w:val="en-US"/>
        </w:rPr>
      </w:pPr>
      <w:r>
        <w:rPr>
          <w:lang w:val="en-US"/>
        </w:rPr>
        <w:t xml:space="preserve">Small unit tests were created for the python scripts that were running on the RPI. It was difficult to create tests that </w:t>
      </w:r>
      <w:r w:rsidR="00855BAD">
        <w:rPr>
          <w:lang w:val="en-US"/>
        </w:rPr>
        <w:t>are tests themselves (e.g. a test for internet connection)</w:t>
      </w:r>
      <w:r>
        <w:rPr>
          <w:lang w:val="en-US"/>
        </w:rPr>
        <w:t>.</w:t>
      </w:r>
      <w:r w:rsidR="00E65E15">
        <w:rPr>
          <w:lang w:val="en-US"/>
        </w:rPr>
        <w:t xml:space="preserve"> </w:t>
      </w:r>
    </w:p>
    <w:p w14:paraId="3DC2B5B0" w14:textId="7E9CA793" w:rsidR="004627EF" w:rsidRDefault="004627EF" w:rsidP="004627EF">
      <w:pPr>
        <w:rPr>
          <w:lang w:val="en-US"/>
        </w:rPr>
      </w:pPr>
    </w:p>
    <w:p w14:paraId="10C8CFBD" w14:textId="24E5FED4" w:rsidR="00C25F57" w:rsidRPr="004627EF" w:rsidRDefault="004627EF" w:rsidP="004627EF">
      <w:pPr>
        <w:rPr>
          <w:lang w:val="en-US"/>
        </w:rPr>
      </w:pPr>
      <w:r>
        <w:rPr>
          <w:lang w:val="en-US"/>
        </w:rPr>
        <w:t>The visualisation website</w:t>
      </w:r>
      <w:r w:rsidR="00E65E15">
        <w:rPr>
          <w:lang w:val="en-US"/>
        </w:rPr>
        <w:t xml:space="preserve"> undertook user interface testing, this meant using the interactive tools and checking that they work correctly.</w:t>
      </w:r>
      <w:r w:rsidR="00C25F57">
        <w:rPr>
          <w:lang w:val="en-US"/>
        </w:rPr>
        <w:t xml:space="preserve"> This was compared to the design that was created.</w:t>
      </w:r>
    </w:p>
    <w:p w14:paraId="59F62A01" w14:textId="77777777" w:rsidR="00694611" w:rsidRDefault="00694611" w:rsidP="004C12FA">
      <w:pPr>
        <w:rPr>
          <w:lang w:val="en-US"/>
        </w:rPr>
      </w:pPr>
    </w:p>
    <w:p w14:paraId="6CE2E861" w14:textId="77777777" w:rsidR="00FC6741" w:rsidRDefault="00FC6741">
      <w:pPr>
        <w:rPr>
          <w:rFonts w:asciiTheme="majorHAnsi" w:eastAsiaTheme="majorEastAsia" w:hAnsiTheme="majorHAnsi" w:cstheme="majorBidi"/>
          <w:b/>
          <w:bCs/>
          <w:sz w:val="26"/>
          <w:szCs w:val="26"/>
          <w:lang w:val="en-US"/>
        </w:rPr>
      </w:pPr>
      <w:bookmarkStart w:id="90" w:name="_Toc222978605"/>
      <w:r>
        <w:rPr>
          <w:lang w:val="en-US"/>
        </w:rPr>
        <w:br w:type="page"/>
      </w:r>
    </w:p>
    <w:p w14:paraId="703A3602" w14:textId="3EE4DC44" w:rsidR="00E65E15" w:rsidRDefault="00D26972" w:rsidP="00E65E15">
      <w:pPr>
        <w:pStyle w:val="Heading2"/>
        <w:rPr>
          <w:lang w:val="en-US"/>
        </w:rPr>
      </w:pPr>
      <w:bookmarkStart w:id="91" w:name="_Toc513163108"/>
      <w:r>
        <w:rPr>
          <w:lang w:val="en-US"/>
        </w:rPr>
        <w:lastRenderedPageBreak/>
        <w:t>Unit</w:t>
      </w:r>
      <w:bookmarkEnd w:id="90"/>
      <w:r>
        <w:rPr>
          <w:lang w:val="en-US"/>
        </w:rPr>
        <w:t xml:space="preserve"> Tests</w:t>
      </w:r>
      <w:bookmarkEnd w:id="91"/>
      <w:r w:rsidR="00694611">
        <w:rPr>
          <w:lang w:val="en-US"/>
        </w:rPr>
        <w:t xml:space="preserve"> </w:t>
      </w:r>
    </w:p>
    <w:p w14:paraId="4BEA28A7" w14:textId="7525CF13" w:rsidR="00D26972" w:rsidRPr="00D26972" w:rsidRDefault="00D26972" w:rsidP="00D26972">
      <w:pPr>
        <w:rPr>
          <w:lang w:val="en-US"/>
        </w:rPr>
      </w:pPr>
      <w:r>
        <w:rPr>
          <w:lang w:val="en-US"/>
        </w:rPr>
        <w:t>Unit tests are created to test the internal functionality of single functions. These were used on the python files that are on the RPI.</w:t>
      </w:r>
    </w:p>
    <w:p w14:paraId="69FB88C8" w14:textId="740833E1" w:rsidR="00694611" w:rsidRDefault="00694611" w:rsidP="004C12FA">
      <w:pPr>
        <w:pStyle w:val="Heading3"/>
        <w:rPr>
          <w:lang w:val="en-US"/>
        </w:rPr>
      </w:pPr>
      <w:bookmarkStart w:id="92" w:name="_Toc222978606"/>
      <w:bookmarkStart w:id="93" w:name="_Toc513163109"/>
      <w:r>
        <w:rPr>
          <w:lang w:val="en-US"/>
        </w:rPr>
        <w:t>Unit Tests</w:t>
      </w:r>
      <w:bookmarkEnd w:id="92"/>
      <w:r w:rsidR="00E65E15">
        <w:rPr>
          <w:lang w:val="en-US"/>
        </w:rPr>
        <w:t xml:space="preserve"> – Data Logger</w:t>
      </w:r>
      <w:bookmarkEnd w:id="93"/>
    </w:p>
    <w:p w14:paraId="79BB4216" w14:textId="0F88E609" w:rsidR="00D26972" w:rsidRPr="00D26972" w:rsidRDefault="00D26972" w:rsidP="00D26972">
      <w:pPr>
        <w:rPr>
          <w:lang w:val="en-US"/>
        </w:rPr>
      </w:pPr>
      <w:r>
        <w:rPr>
          <w:lang w:val="en-US"/>
        </w:rPr>
        <w:t>As unit testing was started once the project had been complete, many of the unit tests rely on other functions to work, an ex</w:t>
      </w:r>
      <w:r w:rsidR="00DF0281">
        <w:rPr>
          <w:lang w:val="en-US"/>
        </w:rPr>
        <w:t xml:space="preserve">ample of this is test DL3 requires communication to have started with the I2C device, the </w:t>
      </w:r>
      <w:r w:rsidR="00DF0281" w:rsidRPr="00AD7012">
        <w:rPr>
          <w:rFonts w:ascii="Courier New" w:hAnsi="Courier New" w:cs="Courier New"/>
          <w:i/>
          <w:lang w:val="en-US"/>
        </w:rPr>
        <w:t>set_up_i2c()</w:t>
      </w:r>
      <w:r w:rsidR="00DF0281">
        <w:rPr>
          <w:lang w:val="en-US"/>
        </w:rPr>
        <w:t xml:space="preserve"> function was called in order to receive a message from the device. </w:t>
      </w:r>
    </w:p>
    <w:p w14:paraId="0D5D4772" w14:textId="1B78A08D" w:rsidR="00E65E15" w:rsidRDefault="00E65E15" w:rsidP="00E65E15">
      <w:pPr>
        <w:rPr>
          <w:lang w:val="en-US"/>
        </w:rPr>
      </w:pPr>
    </w:p>
    <w:tbl>
      <w:tblPr>
        <w:tblStyle w:val="TableGrid"/>
        <w:tblW w:w="0" w:type="auto"/>
        <w:tblLook w:val="04A0" w:firstRow="1" w:lastRow="0" w:firstColumn="1" w:lastColumn="0" w:noHBand="0" w:noVBand="1"/>
      </w:tblPr>
      <w:tblGrid>
        <w:gridCol w:w="1922"/>
        <w:gridCol w:w="2003"/>
        <w:gridCol w:w="2418"/>
        <w:gridCol w:w="1947"/>
      </w:tblGrid>
      <w:tr w:rsidR="00E65E15" w14:paraId="74E232FD" w14:textId="77777777" w:rsidTr="00E65E15">
        <w:tc>
          <w:tcPr>
            <w:tcW w:w="2072" w:type="dxa"/>
          </w:tcPr>
          <w:p w14:paraId="1F916625" w14:textId="51BB8BA2" w:rsidR="00E65E15" w:rsidRPr="006D5FFD" w:rsidRDefault="00E65E15" w:rsidP="004838A7">
            <w:pPr>
              <w:jc w:val="center"/>
              <w:rPr>
                <w:b/>
                <w:lang w:val="en-US"/>
              </w:rPr>
            </w:pPr>
            <w:r w:rsidRPr="006D5FFD">
              <w:rPr>
                <w:b/>
                <w:lang w:val="en-US"/>
              </w:rPr>
              <w:t>Test Id</w:t>
            </w:r>
          </w:p>
        </w:tc>
        <w:tc>
          <w:tcPr>
            <w:tcW w:w="2072" w:type="dxa"/>
          </w:tcPr>
          <w:p w14:paraId="28085264" w14:textId="02B07742" w:rsidR="00E65E15" w:rsidRPr="006D5FFD" w:rsidRDefault="00E65E15" w:rsidP="004838A7">
            <w:pPr>
              <w:jc w:val="center"/>
              <w:rPr>
                <w:b/>
                <w:lang w:val="en-US"/>
              </w:rPr>
            </w:pPr>
            <w:r w:rsidRPr="006D5FFD">
              <w:rPr>
                <w:b/>
                <w:lang w:val="en-US"/>
              </w:rPr>
              <w:t>Test Description</w:t>
            </w:r>
          </w:p>
        </w:tc>
        <w:tc>
          <w:tcPr>
            <w:tcW w:w="2073" w:type="dxa"/>
          </w:tcPr>
          <w:p w14:paraId="624D7B9A" w14:textId="69FF2F58" w:rsidR="00E65E15" w:rsidRPr="006D5FFD" w:rsidRDefault="00E65E15" w:rsidP="004838A7">
            <w:pPr>
              <w:jc w:val="center"/>
              <w:rPr>
                <w:b/>
                <w:lang w:val="en-US"/>
              </w:rPr>
            </w:pPr>
            <w:r w:rsidRPr="006D5FFD">
              <w:rPr>
                <w:b/>
                <w:lang w:val="en-US"/>
              </w:rPr>
              <w:t>Expected Result</w:t>
            </w:r>
          </w:p>
        </w:tc>
        <w:tc>
          <w:tcPr>
            <w:tcW w:w="2073" w:type="dxa"/>
          </w:tcPr>
          <w:p w14:paraId="518BA267" w14:textId="72788426" w:rsidR="00E65E15" w:rsidRPr="006D5FFD" w:rsidRDefault="00E65E15" w:rsidP="004838A7">
            <w:pPr>
              <w:jc w:val="center"/>
              <w:rPr>
                <w:b/>
                <w:lang w:val="en-US"/>
              </w:rPr>
            </w:pPr>
            <w:r w:rsidRPr="006D5FFD">
              <w:rPr>
                <w:b/>
                <w:lang w:val="en-US"/>
              </w:rPr>
              <w:t>Result</w:t>
            </w:r>
          </w:p>
        </w:tc>
      </w:tr>
      <w:tr w:rsidR="00E65E15" w14:paraId="7669C5D1" w14:textId="77777777" w:rsidTr="00E65E15">
        <w:tc>
          <w:tcPr>
            <w:tcW w:w="2072" w:type="dxa"/>
          </w:tcPr>
          <w:p w14:paraId="298EEF58" w14:textId="0A5BECCF" w:rsidR="00E65E15" w:rsidRDefault="00E65E15" w:rsidP="00E65E15">
            <w:pPr>
              <w:rPr>
                <w:lang w:val="en-US"/>
              </w:rPr>
            </w:pPr>
            <w:r>
              <w:rPr>
                <w:lang w:val="en-US"/>
              </w:rPr>
              <w:t>DL1</w:t>
            </w:r>
          </w:p>
        </w:tc>
        <w:tc>
          <w:tcPr>
            <w:tcW w:w="2072" w:type="dxa"/>
          </w:tcPr>
          <w:p w14:paraId="6B80DDB4" w14:textId="3796EACE" w:rsidR="00E65E15" w:rsidRDefault="00E65E15" w:rsidP="00E65E15">
            <w:pPr>
              <w:rPr>
                <w:lang w:val="en-US"/>
              </w:rPr>
            </w:pPr>
            <w:r>
              <w:rPr>
                <w:lang w:val="en-US"/>
              </w:rPr>
              <w:t xml:space="preserve">Create file for logging </w:t>
            </w:r>
          </w:p>
        </w:tc>
        <w:tc>
          <w:tcPr>
            <w:tcW w:w="2073" w:type="dxa"/>
          </w:tcPr>
          <w:p w14:paraId="49C64152" w14:textId="41855DCB" w:rsidR="00E65E15" w:rsidRDefault="00E65E15" w:rsidP="00E65E15">
            <w:pPr>
              <w:rPr>
                <w:lang w:val="en-US"/>
              </w:rPr>
            </w:pPr>
            <w:r>
              <w:rPr>
                <w:lang w:val="en-US"/>
              </w:rPr>
              <w:t xml:space="preserve">The function should create a file using the a current timestamp </w:t>
            </w:r>
          </w:p>
        </w:tc>
        <w:tc>
          <w:tcPr>
            <w:tcW w:w="2073" w:type="dxa"/>
          </w:tcPr>
          <w:p w14:paraId="55C4B53D" w14:textId="1A5E8E70" w:rsidR="00E65E15" w:rsidRDefault="00E65E15" w:rsidP="00E65E15">
            <w:pPr>
              <w:rPr>
                <w:lang w:val="en-US"/>
              </w:rPr>
            </w:pPr>
            <w:r>
              <w:rPr>
                <w:lang w:val="en-US"/>
              </w:rPr>
              <w:t>Pass</w:t>
            </w:r>
          </w:p>
        </w:tc>
      </w:tr>
      <w:tr w:rsidR="00E65E15" w14:paraId="28977ADF" w14:textId="77777777" w:rsidTr="00E65E15">
        <w:tc>
          <w:tcPr>
            <w:tcW w:w="2072" w:type="dxa"/>
          </w:tcPr>
          <w:p w14:paraId="7EF9254A" w14:textId="1B1DEA2D" w:rsidR="00E65E15" w:rsidRDefault="00E65E15" w:rsidP="00E65E15">
            <w:pPr>
              <w:rPr>
                <w:lang w:val="en-US"/>
              </w:rPr>
            </w:pPr>
            <w:r>
              <w:rPr>
                <w:lang w:val="en-US"/>
              </w:rPr>
              <w:t>DL2</w:t>
            </w:r>
          </w:p>
        </w:tc>
        <w:tc>
          <w:tcPr>
            <w:tcW w:w="2072" w:type="dxa"/>
          </w:tcPr>
          <w:p w14:paraId="371878E0" w14:textId="16A05625" w:rsidR="00E65E15" w:rsidRDefault="00E65E15" w:rsidP="00E65E15">
            <w:pPr>
              <w:rPr>
                <w:lang w:val="en-US"/>
              </w:rPr>
            </w:pPr>
            <w:r>
              <w:rPr>
                <w:lang w:val="en-US"/>
              </w:rPr>
              <w:t>Check previous files</w:t>
            </w:r>
          </w:p>
        </w:tc>
        <w:tc>
          <w:tcPr>
            <w:tcW w:w="2073" w:type="dxa"/>
          </w:tcPr>
          <w:p w14:paraId="40E1FFEB" w14:textId="055D452D" w:rsidR="00E65E15" w:rsidRDefault="00E65E15" w:rsidP="00E65E15">
            <w:pPr>
              <w:rPr>
                <w:lang w:val="en-US"/>
              </w:rPr>
            </w:pPr>
            <w:r>
              <w:rPr>
                <w:lang w:val="en-US"/>
              </w:rPr>
              <w:t>A file is created with the character ‘~’ at the start of the filename. This is then run through check previous files and will remove the first character</w:t>
            </w:r>
          </w:p>
        </w:tc>
        <w:tc>
          <w:tcPr>
            <w:tcW w:w="2073" w:type="dxa"/>
          </w:tcPr>
          <w:p w14:paraId="3923AC58" w14:textId="71F7887F" w:rsidR="00E65E15" w:rsidRDefault="00E65E15" w:rsidP="00E65E15">
            <w:pPr>
              <w:rPr>
                <w:lang w:val="en-US"/>
              </w:rPr>
            </w:pPr>
            <w:r>
              <w:rPr>
                <w:lang w:val="en-US"/>
              </w:rPr>
              <w:t>Pass</w:t>
            </w:r>
          </w:p>
        </w:tc>
      </w:tr>
      <w:tr w:rsidR="00E65E15" w14:paraId="5055C0A5" w14:textId="77777777" w:rsidTr="00E65E15">
        <w:tc>
          <w:tcPr>
            <w:tcW w:w="2072" w:type="dxa"/>
          </w:tcPr>
          <w:p w14:paraId="37B9116B" w14:textId="0541F974" w:rsidR="00E65E15" w:rsidRDefault="00E65E15" w:rsidP="00E65E15">
            <w:pPr>
              <w:rPr>
                <w:lang w:val="en-US"/>
              </w:rPr>
            </w:pPr>
            <w:r>
              <w:rPr>
                <w:lang w:val="en-US"/>
              </w:rPr>
              <w:t>DL3</w:t>
            </w:r>
          </w:p>
        </w:tc>
        <w:tc>
          <w:tcPr>
            <w:tcW w:w="2072" w:type="dxa"/>
          </w:tcPr>
          <w:p w14:paraId="51DE121B" w14:textId="54B039E8" w:rsidR="00E65E15" w:rsidRDefault="00E65E15" w:rsidP="00E65E15">
            <w:pPr>
              <w:rPr>
                <w:lang w:val="en-US"/>
              </w:rPr>
            </w:pPr>
            <w:r>
              <w:rPr>
                <w:lang w:val="en-US"/>
              </w:rPr>
              <w:t>Testing the I2C functions</w:t>
            </w:r>
          </w:p>
        </w:tc>
        <w:tc>
          <w:tcPr>
            <w:tcW w:w="2073" w:type="dxa"/>
          </w:tcPr>
          <w:p w14:paraId="4F6986A6" w14:textId="4BE5E6EA" w:rsidR="00E65E15" w:rsidRDefault="00E65E15" w:rsidP="00E65E15">
            <w:pPr>
              <w:rPr>
                <w:lang w:val="en-US"/>
              </w:rPr>
            </w:pPr>
            <w:r>
              <w:rPr>
                <w:lang w:val="en-US"/>
              </w:rPr>
              <w:t>A message should be received and the CO2 and TVOC values</w:t>
            </w:r>
            <w:r w:rsidR="00D26972">
              <w:rPr>
                <w:lang w:val="en-US"/>
              </w:rPr>
              <w:t xml:space="preserve"> will be converted to</w:t>
            </w:r>
            <w:r>
              <w:rPr>
                <w:lang w:val="en-US"/>
              </w:rPr>
              <w:t xml:space="preserve"> </w:t>
            </w:r>
            <w:r w:rsidR="00D26972">
              <w:rPr>
                <w:lang w:val="en-US"/>
              </w:rPr>
              <w:t>equal the calculated values</w:t>
            </w:r>
          </w:p>
        </w:tc>
        <w:tc>
          <w:tcPr>
            <w:tcW w:w="2073" w:type="dxa"/>
          </w:tcPr>
          <w:p w14:paraId="1E5F7D47" w14:textId="4688D273" w:rsidR="00E65E15" w:rsidRDefault="00D26972" w:rsidP="00E65E15">
            <w:pPr>
              <w:rPr>
                <w:lang w:val="en-US"/>
              </w:rPr>
            </w:pPr>
            <w:r>
              <w:rPr>
                <w:lang w:val="en-US"/>
              </w:rPr>
              <w:t>Pass</w:t>
            </w:r>
          </w:p>
        </w:tc>
      </w:tr>
      <w:tr w:rsidR="00D26972" w14:paraId="5D1383D1" w14:textId="77777777" w:rsidTr="00E65E15">
        <w:tc>
          <w:tcPr>
            <w:tcW w:w="2072" w:type="dxa"/>
          </w:tcPr>
          <w:p w14:paraId="022F8BAB" w14:textId="7D68B81B" w:rsidR="00D26972" w:rsidRDefault="00D26972" w:rsidP="00E65E15">
            <w:pPr>
              <w:rPr>
                <w:lang w:val="en-US"/>
              </w:rPr>
            </w:pPr>
            <w:r>
              <w:rPr>
                <w:lang w:val="en-US"/>
              </w:rPr>
              <w:t>DL4</w:t>
            </w:r>
          </w:p>
        </w:tc>
        <w:tc>
          <w:tcPr>
            <w:tcW w:w="2072" w:type="dxa"/>
          </w:tcPr>
          <w:p w14:paraId="750DD0B9" w14:textId="55D2FEC2" w:rsidR="00D26972" w:rsidRDefault="00D26972" w:rsidP="00E65E15">
            <w:pPr>
              <w:rPr>
                <w:lang w:val="en-US"/>
              </w:rPr>
            </w:pPr>
            <w:r>
              <w:rPr>
                <w:lang w:val="en-US"/>
              </w:rPr>
              <w:t>Testing the Serial functions</w:t>
            </w:r>
          </w:p>
        </w:tc>
        <w:tc>
          <w:tcPr>
            <w:tcW w:w="2073" w:type="dxa"/>
          </w:tcPr>
          <w:p w14:paraId="2E0D2C7E" w14:textId="4A7D62D2" w:rsidR="00D26972" w:rsidRDefault="00D26972" w:rsidP="00E65E15">
            <w:pPr>
              <w:rPr>
                <w:lang w:val="en-US"/>
              </w:rPr>
            </w:pPr>
            <w:r>
              <w:rPr>
                <w:lang w:val="en-US"/>
              </w:rPr>
              <w:t>A message should be received when and only when the “position_fix_indicator” within the dictionary is equal to 1</w:t>
            </w:r>
          </w:p>
        </w:tc>
        <w:tc>
          <w:tcPr>
            <w:tcW w:w="2073" w:type="dxa"/>
          </w:tcPr>
          <w:p w14:paraId="4A709BBD" w14:textId="50A88F4F" w:rsidR="00D26972" w:rsidRDefault="00D26972" w:rsidP="00E65E15">
            <w:pPr>
              <w:rPr>
                <w:lang w:val="en-US"/>
              </w:rPr>
            </w:pPr>
            <w:r>
              <w:rPr>
                <w:lang w:val="en-US"/>
              </w:rPr>
              <w:t>Pass</w:t>
            </w:r>
          </w:p>
        </w:tc>
      </w:tr>
      <w:tr w:rsidR="00D26972" w14:paraId="0699A3CD" w14:textId="77777777" w:rsidTr="00E65E15">
        <w:tc>
          <w:tcPr>
            <w:tcW w:w="2072" w:type="dxa"/>
          </w:tcPr>
          <w:p w14:paraId="64BC2411" w14:textId="4B2FCE87" w:rsidR="00D26972" w:rsidRDefault="00D26972" w:rsidP="00E65E15">
            <w:pPr>
              <w:rPr>
                <w:lang w:val="en-US"/>
              </w:rPr>
            </w:pPr>
            <w:r>
              <w:rPr>
                <w:lang w:val="en-US"/>
              </w:rPr>
              <w:t>DL5</w:t>
            </w:r>
          </w:p>
        </w:tc>
        <w:tc>
          <w:tcPr>
            <w:tcW w:w="2072" w:type="dxa"/>
          </w:tcPr>
          <w:p w14:paraId="20C0881B" w14:textId="7BDD1B55" w:rsidR="00D26972" w:rsidRDefault="00D26972" w:rsidP="00E65E15">
            <w:pPr>
              <w:rPr>
                <w:lang w:val="en-US"/>
              </w:rPr>
            </w:pPr>
            <w:r>
              <w:rPr>
                <w:lang w:val="en-US"/>
              </w:rPr>
              <w:t>Testing the conversion of GPS coordinates from degrees minutes seconds to degrees</w:t>
            </w:r>
          </w:p>
        </w:tc>
        <w:tc>
          <w:tcPr>
            <w:tcW w:w="2073" w:type="dxa"/>
          </w:tcPr>
          <w:p w14:paraId="153224D1" w14:textId="0E892B0A" w:rsidR="00D26972" w:rsidRDefault="00D26972" w:rsidP="00E65E15">
            <w:pPr>
              <w:rPr>
                <w:lang w:val="en-US"/>
              </w:rPr>
            </w:pPr>
            <w:r>
              <w:rPr>
                <w:lang w:val="en-US"/>
              </w:rPr>
              <w:t xml:space="preserve">A change in format </w:t>
            </w:r>
          </w:p>
        </w:tc>
        <w:tc>
          <w:tcPr>
            <w:tcW w:w="2073" w:type="dxa"/>
          </w:tcPr>
          <w:p w14:paraId="3FBB1176" w14:textId="2435A047" w:rsidR="00D26972" w:rsidRDefault="00DF0281" w:rsidP="00E65E15">
            <w:pPr>
              <w:rPr>
                <w:lang w:val="en-US"/>
              </w:rPr>
            </w:pPr>
            <w:r>
              <w:rPr>
                <w:lang w:val="en-US"/>
              </w:rPr>
              <w:t>Pass</w:t>
            </w:r>
          </w:p>
        </w:tc>
      </w:tr>
      <w:tr w:rsidR="00DF0281" w14:paraId="1759247D" w14:textId="77777777" w:rsidTr="00E65E15">
        <w:tc>
          <w:tcPr>
            <w:tcW w:w="2072" w:type="dxa"/>
          </w:tcPr>
          <w:p w14:paraId="62FC052A" w14:textId="499B7FB0" w:rsidR="00DF0281" w:rsidRDefault="00DF0281" w:rsidP="00E65E15">
            <w:pPr>
              <w:rPr>
                <w:lang w:val="en-US"/>
              </w:rPr>
            </w:pPr>
            <w:r>
              <w:rPr>
                <w:lang w:val="en-US"/>
              </w:rPr>
              <w:t>DL6</w:t>
            </w:r>
          </w:p>
        </w:tc>
        <w:tc>
          <w:tcPr>
            <w:tcW w:w="2072" w:type="dxa"/>
          </w:tcPr>
          <w:p w14:paraId="795EFCFD" w14:textId="5BB7111D" w:rsidR="00DF0281" w:rsidRDefault="00DF0281" w:rsidP="00E65E15">
            <w:pPr>
              <w:rPr>
                <w:lang w:val="en-US"/>
              </w:rPr>
            </w:pPr>
            <w:r>
              <w:rPr>
                <w:lang w:val="en-US"/>
              </w:rPr>
              <w:t>Log a message from the GPS and air quality sensor</w:t>
            </w:r>
          </w:p>
        </w:tc>
        <w:tc>
          <w:tcPr>
            <w:tcW w:w="2073" w:type="dxa"/>
          </w:tcPr>
          <w:p w14:paraId="4C1C62DB" w14:textId="10920552" w:rsidR="00DF0281" w:rsidRDefault="00DF0281" w:rsidP="00E65E15">
            <w:pPr>
              <w:rPr>
                <w:lang w:val="en-US"/>
              </w:rPr>
            </w:pPr>
            <w:r>
              <w:rPr>
                <w:lang w:val="en-US"/>
              </w:rPr>
              <w:t>A file created with 2 lines – headings and a line of data</w:t>
            </w:r>
          </w:p>
        </w:tc>
        <w:tc>
          <w:tcPr>
            <w:tcW w:w="2073" w:type="dxa"/>
          </w:tcPr>
          <w:p w14:paraId="78094997" w14:textId="0CDC5995" w:rsidR="00DF0281" w:rsidRDefault="000D6481" w:rsidP="00E65E15">
            <w:pPr>
              <w:rPr>
                <w:lang w:val="en-US"/>
              </w:rPr>
            </w:pPr>
            <w:r>
              <w:rPr>
                <w:lang w:val="en-US"/>
              </w:rPr>
              <w:t>Pass</w:t>
            </w:r>
          </w:p>
        </w:tc>
      </w:tr>
    </w:tbl>
    <w:p w14:paraId="7DB3FF09" w14:textId="5305B779" w:rsidR="00E65E15" w:rsidRDefault="00E65E15" w:rsidP="00E65E15">
      <w:pPr>
        <w:rPr>
          <w:lang w:val="en-US"/>
        </w:rPr>
      </w:pPr>
    </w:p>
    <w:p w14:paraId="1D5C7AEB" w14:textId="462AC2B8" w:rsidR="00910218" w:rsidRDefault="00910218" w:rsidP="00E65E15">
      <w:pPr>
        <w:rPr>
          <w:lang w:val="en-US"/>
        </w:rPr>
      </w:pPr>
    </w:p>
    <w:p w14:paraId="717CF7B0" w14:textId="79F3DB90" w:rsidR="00910218" w:rsidRDefault="00910218" w:rsidP="00E65E15">
      <w:pPr>
        <w:rPr>
          <w:lang w:val="en-US"/>
        </w:rPr>
      </w:pPr>
    </w:p>
    <w:p w14:paraId="1B3B1462" w14:textId="39D577B8" w:rsidR="00910218" w:rsidRDefault="00910218" w:rsidP="00E65E15">
      <w:pPr>
        <w:rPr>
          <w:lang w:val="en-US"/>
        </w:rPr>
      </w:pPr>
    </w:p>
    <w:p w14:paraId="4D5E9D44" w14:textId="229F673F" w:rsidR="00910218" w:rsidRDefault="00910218" w:rsidP="00E65E15">
      <w:pPr>
        <w:rPr>
          <w:lang w:val="en-US"/>
        </w:rPr>
      </w:pPr>
    </w:p>
    <w:p w14:paraId="14366A8B" w14:textId="77777777" w:rsidR="00910218" w:rsidRDefault="00910218" w:rsidP="00910218">
      <w:pPr>
        <w:keepNext/>
        <w:jc w:val="center"/>
      </w:pPr>
      <w:r>
        <w:rPr>
          <w:noProof/>
          <w:lang w:eastAsia="en-GB"/>
        </w:rPr>
        <w:drawing>
          <wp:inline distT="0" distB="0" distL="0" distR="0" wp14:anchorId="0AD8CD0E" wp14:editId="29C73189">
            <wp:extent cx="4339087" cy="391130"/>
            <wp:effectExtent l="0" t="0" r="0" b="9525"/>
            <wp:docPr id="34" name="Picture 34" descr="D:\uniwork\Git\Major-Project\Documentation\02 - Design\Software Design\31841898_10209290467613736_6885476876416974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31841898_10209290467613736_6885476876416974848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8308" cy="395567"/>
                    </a:xfrm>
                    <a:prstGeom prst="rect">
                      <a:avLst/>
                    </a:prstGeom>
                    <a:noFill/>
                    <a:ln>
                      <a:noFill/>
                    </a:ln>
                  </pic:spPr>
                </pic:pic>
              </a:graphicData>
            </a:graphic>
          </wp:inline>
        </w:drawing>
      </w:r>
    </w:p>
    <w:p w14:paraId="5848B221" w14:textId="6E14C499" w:rsidR="00910218" w:rsidRDefault="00910218" w:rsidP="00910218">
      <w:pPr>
        <w:pStyle w:val="Caption"/>
        <w:jc w:val="center"/>
      </w:pPr>
      <w:bookmarkStart w:id="94" w:name="_Ref513069441"/>
      <w:r>
        <w:t xml:space="preserve">Figure </w:t>
      </w:r>
      <w:r w:rsidR="00A52E71">
        <w:fldChar w:fldCharType="begin"/>
      </w:r>
      <w:r w:rsidR="00A52E71">
        <w:instrText xml:space="preserve"> SEQ Figure \* ARABIC </w:instrText>
      </w:r>
      <w:r w:rsidR="00A52E71">
        <w:fldChar w:fldCharType="separate"/>
      </w:r>
      <w:r w:rsidR="00123158">
        <w:rPr>
          <w:noProof/>
        </w:rPr>
        <w:t>32</w:t>
      </w:r>
      <w:r w:rsidR="00A52E71">
        <w:rPr>
          <w:noProof/>
        </w:rPr>
        <w:fldChar w:fldCharType="end"/>
      </w:r>
      <w:bookmarkEnd w:id="94"/>
      <w:r>
        <w:t xml:space="preserve"> - All data logger unit tests passing</w:t>
      </w:r>
    </w:p>
    <w:p w14:paraId="76C4A9C2" w14:textId="544B877F" w:rsidR="00910218" w:rsidRPr="00910218" w:rsidRDefault="00910218" w:rsidP="00910218">
      <w:r>
        <w:t xml:space="preserve">The data logger unit tests do produce warnings (see </w:t>
      </w:r>
      <w:r>
        <w:fldChar w:fldCharType="begin"/>
      </w:r>
      <w:r>
        <w:instrText xml:space="preserve"> REF _Ref513069441 \h </w:instrText>
      </w:r>
      <w:r>
        <w:fldChar w:fldCharType="separate"/>
      </w:r>
      <w:r w:rsidR="00123158">
        <w:t xml:space="preserve">Figure </w:t>
      </w:r>
      <w:r w:rsidR="00123158">
        <w:rPr>
          <w:noProof/>
        </w:rPr>
        <w:t>32</w:t>
      </w:r>
      <w:r>
        <w:fldChar w:fldCharType="end"/>
      </w:r>
      <w:r>
        <w:t>)</w:t>
      </w:r>
      <w:r w:rsidR="00801EDB">
        <w:t xml:space="preserve"> this is due to the tests creating a new instance of serial connection. This warning states that the instance has already been created but it’s continuing anyway.</w:t>
      </w:r>
    </w:p>
    <w:p w14:paraId="7EA869C4" w14:textId="3285D48C" w:rsidR="00E65E15" w:rsidRDefault="00E65E15" w:rsidP="00E65E15">
      <w:pPr>
        <w:pStyle w:val="Heading3"/>
        <w:rPr>
          <w:lang w:val="en-US"/>
        </w:rPr>
      </w:pPr>
      <w:bookmarkStart w:id="95" w:name="_Toc513163110"/>
      <w:r>
        <w:rPr>
          <w:lang w:val="en-US"/>
        </w:rPr>
        <w:lastRenderedPageBreak/>
        <w:t>Unit Tests – Upload Script</w:t>
      </w:r>
      <w:bookmarkEnd w:id="95"/>
    </w:p>
    <w:tbl>
      <w:tblPr>
        <w:tblStyle w:val="TableGrid"/>
        <w:tblW w:w="0" w:type="auto"/>
        <w:tblLook w:val="04A0" w:firstRow="1" w:lastRow="0" w:firstColumn="1" w:lastColumn="0" w:noHBand="0" w:noVBand="1"/>
      </w:tblPr>
      <w:tblGrid>
        <w:gridCol w:w="2072"/>
        <w:gridCol w:w="2072"/>
        <w:gridCol w:w="2073"/>
        <w:gridCol w:w="2073"/>
      </w:tblGrid>
      <w:tr w:rsidR="006D5FFD" w14:paraId="19F90383" w14:textId="77777777" w:rsidTr="006D5FFD">
        <w:tc>
          <w:tcPr>
            <w:tcW w:w="2072" w:type="dxa"/>
          </w:tcPr>
          <w:p w14:paraId="5CC1C845" w14:textId="446234F2" w:rsidR="006D5FFD" w:rsidRDefault="006D5FFD" w:rsidP="004838A7">
            <w:pPr>
              <w:jc w:val="center"/>
              <w:rPr>
                <w:lang w:val="en-US"/>
              </w:rPr>
            </w:pPr>
            <w:r w:rsidRPr="006D5FFD">
              <w:rPr>
                <w:b/>
                <w:lang w:val="en-US"/>
              </w:rPr>
              <w:t>Test Id</w:t>
            </w:r>
          </w:p>
        </w:tc>
        <w:tc>
          <w:tcPr>
            <w:tcW w:w="2072" w:type="dxa"/>
          </w:tcPr>
          <w:p w14:paraId="112CE306" w14:textId="06960A13" w:rsidR="006D5FFD" w:rsidRDefault="006D5FFD" w:rsidP="004838A7">
            <w:pPr>
              <w:jc w:val="center"/>
              <w:rPr>
                <w:lang w:val="en-US"/>
              </w:rPr>
            </w:pPr>
            <w:r w:rsidRPr="006D5FFD">
              <w:rPr>
                <w:b/>
                <w:lang w:val="en-US"/>
              </w:rPr>
              <w:t>Test Description</w:t>
            </w:r>
          </w:p>
        </w:tc>
        <w:tc>
          <w:tcPr>
            <w:tcW w:w="2073" w:type="dxa"/>
          </w:tcPr>
          <w:p w14:paraId="020E1C80" w14:textId="450D2C6E" w:rsidR="006D5FFD" w:rsidRDefault="006D5FFD" w:rsidP="004838A7">
            <w:pPr>
              <w:jc w:val="center"/>
              <w:rPr>
                <w:lang w:val="en-US"/>
              </w:rPr>
            </w:pPr>
            <w:r w:rsidRPr="006D5FFD">
              <w:rPr>
                <w:b/>
                <w:lang w:val="en-US"/>
              </w:rPr>
              <w:t>Expected Result</w:t>
            </w:r>
          </w:p>
        </w:tc>
        <w:tc>
          <w:tcPr>
            <w:tcW w:w="2073" w:type="dxa"/>
          </w:tcPr>
          <w:p w14:paraId="7267FA44" w14:textId="0D1576B9" w:rsidR="006D5FFD" w:rsidRDefault="006D5FFD" w:rsidP="004838A7">
            <w:pPr>
              <w:jc w:val="center"/>
              <w:rPr>
                <w:lang w:val="en-US"/>
              </w:rPr>
            </w:pPr>
            <w:r w:rsidRPr="006D5FFD">
              <w:rPr>
                <w:b/>
                <w:lang w:val="en-US"/>
              </w:rPr>
              <w:t>Result</w:t>
            </w:r>
            <w:r w:rsidR="008B1735">
              <w:rPr>
                <w:b/>
                <w:lang w:val="en-US"/>
              </w:rPr>
              <w:t xml:space="preserve"> (pass/fail)</w:t>
            </w:r>
          </w:p>
        </w:tc>
      </w:tr>
      <w:tr w:rsidR="006D5FFD" w14:paraId="39CDF3CA" w14:textId="77777777" w:rsidTr="006D5FFD">
        <w:tc>
          <w:tcPr>
            <w:tcW w:w="2072" w:type="dxa"/>
          </w:tcPr>
          <w:p w14:paraId="4D9046F1" w14:textId="7F7EDBA5" w:rsidR="006D5FFD" w:rsidRPr="006D5FFD" w:rsidRDefault="006D5FFD" w:rsidP="006D5FFD">
            <w:pPr>
              <w:rPr>
                <w:lang w:val="en-US"/>
              </w:rPr>
            </w:pPr>
            <w:r>
              <w:rPr>
                <w:lang w:val="en-US"/>
              </w:rPr>
              <w:t>UP1</w:t>
            </w:r>
          </w:p>
        </w:tc>
        <w:tc>
          <w:tcPr>
            <w:tcW w:w="2072" w:type="dxa"/>
          </w:tcPr>
          <w:p w14:paraId="32FE7C05" w14:textId="62E40CDE" w:rsidR="006D5FFD" w:rsidRPr="006D5FFD" w:rsidRDefault="006D5FFD" w:rsidP="006D5FFD">
            <w:pPr>
              <w:rPr>
                <w:lang w:val="en-US"/>
              </w:rPr>
            </w:pPr>
            <w:r>
              <w:rPr>
                <w:lang w:val="en-US"/>
              </w:rPr>
              <w:t xml:space="preserve">Test whether a live connection has been made </w:t>
            </w:r>
            <w:r w:rsidR="008B1735">
              <w:rPr>
                <w:lang w:val="en-US"/>
              </w:rPr>
              <w:t xml:space="preserve">with the server </w:t>
            </w:r>
            <w:r>
              <w:rPr>
                <w:lang w:val="en-US"/>
              </w:rPr>
              <w:t xml:space="preserve">using </w:t>
            </w:r>
            <w:r w:rsidR="007A37DD">
              <w:rPr>
                <w:lang w:val="en-US"/>
              </w:rPr>
              <w:t>PyMySQL</w:t>
            </w:r>
          </w:p>
        </w:tc>
        <w:tc>
          <w:tcPr>
            <w:tcW w:w="2073" w:type="dxa"/>
          </w:tcPr>
          <w:p w14:paraId="67E897F1" w14:textId="3C8FF8C1" w:rsidR="006D5FFD" w:rsidRPr="006D5FFD" w:rsidRDefault="002922F3" w:rsidP="00681689">
            <w:pPr>
              <w:rPr>
                <w:lang w:val="en-US"/>
              </w:rPr>
            </w:pPr>
            <w:r>
              <w:rPr>
                <w:lang w:val="en-US"/>
              </w:rPr>
              <w:t>C</w:t>
            </w:r>
            <w:r w:rsidR="00681689">
              <w:rPr>
                <w:lang w:val="en-US"/>
              </w:rPr>
              <w:t>onnection should be open, the VPN</w:t>
            </w:r>
            <w:r>
              <w:rPr>
                <w:lang w:val="en-US"/>
              </w:rPr>
              <w:t xml:space="preserve"> will need enabling</w:t>
            </w:r>
          </w:p>
        </w:tc>
        <w:tc>
          <w:tcPr>
            <w:tcW w:w="2073" w:type="dxa"/>
          </w:tcPr>
          <w:p w14:paraId="6119E75E" w14:textId="44E464AB" w:rsidR="006D5FFD" w:rsidRPr="006D5FFD" w:rsidRDefault="00840EBF" w:rsidP="006D5FFD">
            <w:pPr>
              <w:rPr>
                <w:lang w:val="en-US"/>
              </w:rPr>
            </w:pPr>
            <w:r>
              <w:rPr>
                <w:lang w:val="en-US"/>
              </w:rPr>
              <w:t>Pass</w:t>
            </w:r>
          </w:p>
        </w:tc>
      </w:tr>
      <w:tr w:rsidR="006D5FFD" w14:paraId="4F4D873E" w14:textId="77777777" w:rsidTr="006D5FFD">
        <w:tc>
          <w:tcPr>
            <w:tcW w:w="2072" w:type="dxa"/>
          </w:tcPr>
          <w:p w14:paraId="37400872" w14:textId="3E09CDF2" w:rsidR="006D5FFD" w:rsidRDefault="006D5FFD" w:rsidP="006D5FFD">
            <w:pPr>
              <w:rPr>
                <w:lang w:val="en-US"/>
              </w:rPr>
            </w:pPr>
            <w:r>
              <w:rPr>
                <w:lang w:val="en-US"/>
              </w:rPr>
              <w:t>UP2</w:t>
            </w:r>
          </w:p>
        </w:tc>
        <w:tc>
          <w:tcPr>
            <w:tcW w:w="2072" w:type="dxa"/>
          </w:tcPr>
          <w:p w14:paraId="2E90D11C" w14:textId="4BD09C65" w:rsidR="006D5FFD" w:rsidRPr="006D5FFD" w:rsidRDefault="008B1735" w:rsidP="006D5FFD">
            <w:pPr>
              <w:rPr>
                <w:lang w:val="en-US"/>
              </w:rPr>
            </w:pPr>
            <w:r>
              <w:rPr>
                <w:lang w:val="en-US"/>
              </w:rPr>
              <w:t>Create test table in the database, the vpn and internet connection will be necessary. At the end of the test the table will be removed and checked whether table exists again.</w:t>
            </w:r>
          </w:p>
        </w:tc>
        <w:tc>
          <w:tcPr>
            <w:tcW w:w="2073" w:type="dxa"/>
          </w:tcPr>
          <w:p w14:paraId="04B2F4E5" w14:textId="7E2EB5C1" w:rsidR="006D5FFD" w:rsidRPr="006D5FFD" w:rsidRDefault="008B1735" w:rsidP="006D5FFD">
            <w:pPr>
              <w:rPr>
                <w:lang w:val="en-US"/>
              </w:rPr>
            </w:pPr>
            <w:r>
              <w:rPr>
                <w:lang w:val="en-US"/>
              </w:rPr>
              <w:t>Table will be created and then removed</w:t>
            </w:r>
          </w:p>
        </w:tc>
        <w:tc>
          <w:tcPr>
            <w:tcW w:w="2073" w:type="dxa"/>
          </w:tcPr>
          <w:p w14:paraId="6069A0DF" w14:textId="108C6549" w:rsidR="006D5FFD" w:rsidRPr="006D5FFD" w:rsidRDefault="008B1735" w:rsidP="006D5FFD">
            <w:pPr>
              <w:rPr>
                <w:lang w:val="en-US"/>
              </w:rPr>
            </w:pPr>
            <w:r>
              <w:rPr>
                <w:lang w:val="en-US"/>
              </w:rPr>
              <w:t>Pass</w:t>
            </w:r>
          </w:p>
        </w:tc>
      </w:tr>
      <w:tr w:rsidR="006D5FFD" w14:paraId="6F900A53" w14:textId="77777777" w:rsidTr="006D5FFD">
        <w:tc>
          <w:tcPr>
            <w:tcW w:w="2072" w:type="dxa"/>
          </w:tcPr>
          <w:p w14:paraId="13F7C656" w14:textId="0B221F94" w:rsidR="006D5FFD" w:rsidRDefault="006D5FFD" w:rsidP="006D5FFD">
            <w:pPr>
              <w:rPr>
                <w:lang w:val="en-US"/>
              </w:rPr>
            </w:pPr>
            <w:r>
              <w:rPr>
                <w:lang w:val="en-US"/>
              </w:rPr>
              <w:t>UP3</w:t>
            </w:r>
          </w:p>
        </w:tc>
        <w:tc>
          <w:tcPr>
            <w:tcW w:w="2072" w:type="dxa"/>
          </w:tcPr>
          <w:p w14:paraId="2380932E" w14:textId="5DE365E1" w:rsidR="006D5FFD" w:rsidRPr="006D5FFD" w:rsidRDefault="008B1735" w:rsidP="006D5FFD">
            <w:pPr>
              <w:rPr>
                <w:lang w:val="en-US"/>
              </w:rPr>
            </w:pPr>
            <w:r>
              <w:rPr>
                <w:lang w:val="en-US"/>
              </w:rPr>
              <w:t>Connected() is a test in itself. Test case UP4 ensures it fails when there is no connection</w:t>
            </w:r>
          </w:p>
        </w:tc>
        <w:tc>
          <w:tcPr>
            <w:tcW w:w="2073" w:type="dxa"/>
          </w:tcPr>
          <w:p w14:paraId="169B1F8F" w14:textId="7FA4E65F" w:rsidR="006D5FFD" w:rsidRPr="006D5FFD" w:rsidRDefault="008B1735" w:rsidP="006D5FFD">
            <w:pPr>
              <w:rPr>
                <w:lang w:val="en-US"/>
              </w:rPr>
            </w:pPr>
            <w:r>
              <w:rPr>
                <w:lang w:val="en-US"/>
              </w:rPr>
              <w:t>An internet connection will be a pass</w:t>
            </w:r>
          </w:p>
        </w:tc>
        <w:tc>
          <w:tcPr>
            <w:tcW w:w="2073" w:type="dxa"/>
          </w:tcPr>
          <w:p w14:paraId="58166E3D" w14:textId="5F56906B" w:rsidR="006D5FFD" w:rsidRPr="006D5FFD" w:rsidRDefault="008B1735" w:rsidP="006D5FFD">
            <w:pPr>
              <w:rPr>
                <w:lang w:val="en-US"/>
              </w:rPr>
            </w:pPr>
            <w:r>
              <w:rPr>
                <w:lang w:val="en-US"/>
              </w:rPr>
              <w:t>Pass</w:t>
            </w:r>
          </w:p>
        </w:tc>
      </w:tr>
      <w:tr w:rsidR="006D5FFD" w14:paraId="7A726FE3" w14:textId="77777777" w:rsidTr="006D5FFD">
        <w:tc>
          <w:tcPr>
            <w:tcW w:w="2072" w:type="dxa"/>
          </w:tcPr>
          <w:p w14:paraId="365A874B" w14:textId="6C017E3A" w:rsidR="006D5FFD" w:rsidRDefault="006D5FFD" w:rsidP="006D5FFD">
            <w:pPr>
              <w:rPr>
                <w:lang w:val="en-US"/>
              </w:rPr>
            </w:pPr>
            <w:r>
              <w:rPr>
                <w:lang w:val="en-US"/>
              </w:rPr>
              <w:t>UP4</w:t>
            </w:r>
          </w:p>
        </w:tc>
        <w:tc>
          <w:tcPr>
            <w:tcW w:w="2072" w:type="dxa"/>
          </w:tcPr>
          <w:p w14:paraId="4A050E14" w14:textId="61B809CE" w:rsidR="006D5FFD" w:rsidRPr="006D5FFD" w:rsidRDefault="008B1735" w:rsidP="006D5FFD">
            <w:pPr>
              <w:rPr>
                <w:lang w:val="en-US"/>
              </w:rPr>
            </w:pPr>
            <w:r>
              <w:rPr>
                <w:lang w:val="en-US"/>
              </w:rPr>
              <w:t>Run the VPN and test that it’s running</w:t>
            </w:r>
          </w:p>
        </w:tc>
        <w:tc>
          <w:tcPr>
            <w:tcW w:w="2073" w:type="dxa"/>
          </w:tcPr>
          <w:p w14:paraId="3EF9FA32" w14:textId="5BD03EF1" w:rsidR="006D5FFD" w:rsidRPr="006D5FFD" w:rsidRDefault="008B1735" w:rsidP="006D5FFD">
            <w:pPr>
              <w:rPr>
                <w:lang w:val="en-US"/>
              </w:rPr>
            </w:pPr>
            <w:r>
              <w:rPr>
                <w:lang w:val="en-US"/>
              </w:rPr>
              <w:t>VPN will run successfully</w:t>
            </w:r>
          </w:p>
        </w:tc>
        <w:tc>
          <w:tcPr>
            <w:tcW w:w="2073" w:type="dxa"/>
          </w:tcPr>
          <w:p w14:paraId="17001D58" w14:textId="10E2AE19" w:rsidR="006D5FFD" w:rsidRPr="006D5FFD" w:rsidRDefault="008B1735" w:rsidP="006D5FFD">
            <w:pPr>
              <w:rPr>
                <w:lang w:val="en-US"/>
              </w:rPr>
            </w:pPr>
            <w:r>
              <w:rPr>
                <w:lang w:val="en-US"/>
              </w:rPr>
              <w:t>Pass</w:t>
            </w:r>
          </w:p>
        </w:tc>
      </w:tr>
      <w:tr w:rsidR="006D5FFD" w14:paraId="1662A6B9" w14:textId="77777777" w:rsidTr="006D5FFD">
        <w:tc>
          <w:tcPr>
            <w:tcW w:w="2072" w:type="dxa"/>
          </w:tcPr>
          <w:p w14:paraId="6EFF8E8C" w14:textId="76BE772F" w:rsidR="006D5FFD" w:rsidRDefault="006D5FFD" w:rsidP="006D5FFD">
            <w:pPr>
              <w:rPr>
                <w:lang w:val="en-US"/>
              </w:rPr>
            </w:pPr>
            <w:r>
              <w:rPr>
                <w:lang w:val="en-US"/>
              </w:rPr>
              <w:t>UP5</w:t>
            </w:r>
          </w:p>
        </w:tc>
        <w:tc>
          <w:tcPr>
            <w:tcW w:w="2072" w:type="dxa"/>
          </w:tcPr>
          <w:p w14:paraId="5D0C7B8E" w14:textId="34009F49" w:rsidR="006D5FFD" w:rsidRPr="006D5FFD" w:rsidRDefault="008B1735" w:rsidP="006D5FFD">
            <w:pPr>
              <w:rPr>
                <w:lang w:val="en-US"/>
              </w:rPr>
            </w:pPr>
            <w:r>
              <w:rPr>
                <w:lang w:val="en-US"/>
              </w:rPr>
              <w:t>Test will only pass when there is no internet connection (causing other tests to fail). Opposite of UP3.</w:t>
            </w:r>
            <w:r w:rsidR="00801EDB">
              <w:rPr>
                <w:lang w:val="en-US"/>
              </w:rPr>
              <w:t xml:space="preserve"> This test will be run with no internet connection.</w:t>
            </w:r>
          </w:p>
        </w:tc>
        <w:tc>
          <w:tcPr>
            <w:tcW w:w="2073" w:type="dxa"/>
          </w:tcPr>
          <w:p w14:paraId="42ECE99A" w14:textId="5BDB4821" w:rsidR="006D5FFD" w:rsidRPr="006D5FFD" w:rsidRDefault="008B1735" w:rsidP="006D5FFD">
            <w:pPr>
              <w:rPr>
                <w:lang w:val="en-US"/>
              </w:rPr>
            </w:pPr>
            <w:r>
              <w:rPr>
                <w:lang w:val="en-US"/>
              </w:rPr>
              <w:t>All other tests will fail apart from UP5 and UP6</w:t>
            </w:r>
          </w:p>
        </w:tc>
        <w:tc>
          <w:tcPr>
            <w:tcW w:w="2073" w:type="dxa"/>
          </w:tcPr>
          <w:p w14:paraId="15CA8BD2" w14:textId="28EB4D8A" w:rsidR="006D5FFD" w:rsidRPr="006D5FFD" w:rsidRDefault="00801EDB" w:rsidP="006D5FFD">
            <w:pPr>
              <w:rPr>
                <w:lang w:val="en-US"/>
              </w:rPr>
            </w:pPr>
            <w:r>
              <w:rPr>
                <w:lang w:val="en-US"/>
              </w:rPr>
              <w:t>Pass</w:t>
            </w:r>
          </w:p>
        </w:tc>
      </w:tr>
      <w:tr w:rsidR="008B1735" w14:paraId="15DB6E1C" w14:textId="77777777" w:rsidTr="006D5FFD">
        <w:tc>
          <w:tcPr>
            <w:tcW w:w="2072" w:type="dxa"/>
          </w:tcPr>
          <w:p w14:paraId="292D9337" w14:textId="3700D3C8" w:rsidR="008B1735" w:rsidRDefault="008B1735" w:rsidP="008B1735">
            <w:pPr>
              <w:rPr>
                <w:lang w:val="en-US"/>
              </w:rPr>
            </w:pPr>
            <w:r>
              <w:rPr>
                <w:lang w:val="en-US"/>
              </w:rPr>
              <w:t>UP6</w:t>
            </w:r>
          </w:p>
        </w:tc>
        <w:tc>
          <w:tcPr>
            <w:tcW w:w="2072" w:type="dxa"/>
          </w:tcPr>
          <w:p w14:paraId="54755E73" w14:textId="4584A759" w:rsidR="008B1735" w:rsidRPr="006D5FFD" w:rsidRDefault="008B1735" w:rsidP="008B1735">
            <w:pPr>
              <w:rPr>
                <w:lang w:val="en-US"/>
              </w:rPr>
            </w:pPr>
            <w:r>
              <w:rPr>
                <w:lang w:val="en-US"/>
              </w:rPr>
              <w:t>Test will only pass when there is no access to the VPN (causing other tests to fail) oppoite of UP4.</w:t>
            </w:r>
            <w:r w:rsidR="00801EDB">
              <w:rPr>
                <w:lang w:val="en-US"/>
              </w:rPr>
              <w:t xml:space="preserve"> This test will be run with no internet connection.</w:t>
            </w:r>
          </w:p>
        </w:tc>
        <w:tc>
          <w:tcPr>
            <w:tcW w:w="2073" w:type="dxa"/>
          </w:tcPr>
          <w:p w14:paraId="35B547D5" w14:textId="542CE5E8" w:rsidR="008B1735" w:rsidRPr="006D5FFD" w:rsidRDefault="008B1735" w:rsidP="008B1735">
            <w:pPr>
              <w:rPr>
                <w:lang w:val="en-US"/>
              </w:rPr>
            </w:pPr>
            <w:r>
              <w:rPr>
                <w:lang w:val="en-US"/>
              </w:rPr>
              <w:t>All other tests will fail apart from UP5 and UP6</w:t>
            </w:r>
          </w:p>
        </w:tc>
        <w:tc>
          <w:tcPr>
            <w:tcW w:w="2073" w:type="dxa"/>
          </w:tcPr>
          <w:p w14:paraId="069178FE" w14:textId="118B1052" w:rsidR="008B1735" w:rsidRPr="006D5FFD" w:rsidRDefault="00801EDB" w:rsidP="008B1735">
            <w:pPr>
              <w:rPr>
                <w:lang w:val="en-US"/>
              </w:rPr>
            </w:pPr>
            <w:r>
              <w:rPr>
                <w:lang w:val="en-US"/>
              </w:rPr>
              <w:t>Pass</w:t>
            </w:r>
          </w:p>
        </w:tc>
      </w:tr>
    </w:tbl>
    <w:p w14:paraId="077F0F66" w14:textId="77777777" w:rsidR="00233AB5" w:rsidRDefault="00233AB5" w:rsidP="00801EDB">
      <w:pPr>
        <w:keepNext/>
        <w:jc w:val="center"/>
      </w:pPr>
    </w:p>
    <w:p w14:paraId="52AC3F30" w14:textId="16FA50F8" w:rsidR="00FC6741" w:rsidRDefault="00FC6741">
      <w:r>
        <w:br w:type="page"/>
      </w:r>
    </w:p>
    <w:p w14:paraId="1C00FA76" w14:textId="77777777" w:rsidR="00233AB5" w:rsidRDefault="00233AB5" w:rsidP="00801EDB">
      <w:pPr>
        <w:keepNext/>
        <w:jc w:val="center"/>
      </w:pPr>
    </w:p>
    <w:p w14:paraId="77F593D0" w14:textId="72A22D2E" w:rsidR="00801EDB" w:rsidRDefault="00801EDB" w:rsidP="00801EDB">
      <w:pPr>
        <w:keepNext/>
        <w:jc w:val="center"/>
      </w:pPr>
      <w:r>
        <w:rPr>
          <w:noProof/>
          <w:lang w:eastAsia="en-GB"/>
        </w:rPr>
        <w:drawing>
          <wp:inline distT="0" distB="0" distL="0" distR="0" wp14:anchorId="595B997A" wp14:editId="2CEF3F25">
            <wp:extent cx="2303252" cy="353714"/>
            <wp:effectExtent l="0" t="0" r="1905" b="8255"/>
            <wp:docPr id="35" name="Picture 35" descr="D:\uniwork\Git\Major-Project\Documentation\02 - Design\Software Design\31749526_10209290467653737_1780661851437137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31749526_10209290467653737_1780661851437137920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9949" cy="356278"/>
                    </a:xfrm>
                    <a:prstGeom prst="rect">
                      <a:avLst/>
                    </a:prstGeom>
                    <a:noFill/>
                    <a:ln>
                      <a:noFill/>
                    </a:ln>
                  </pic:spPr>
                </pic:pic>
              </a:graphicData>
            </a:graphic>
          </wp:inline>
        </w:drawing>
      </w:r>
    </w:p>
    <w:p w14:paraId="4D2B3D94" w14:textId="2E84B8FB" w:rsidR="00DF0281" w:rsidRDefault="00801EDB" w:rsidP="00801EDB">
      <w:pPr>
        <w:pStyle w:val="Caption"/>
        <w:jc w:val="center"/>
      </w:pPr>
      <w:bookmarkStart w:id="96" w:name="_Ref513069605"/>
      <w:r>
        <w:t xml:space="preserve">Figure </w:t>
      </w:r>
      <w:r w:rsidR="00A52E71">
        <w:fldChar w:fldCharType="begin"/>
      </w:r>
      <w:r w:rsidR="00A52E71">
        <w:instrText xml:space="preserve"> SEQ Figure \* ARABIC </w:instrText>
      </w:r>
      <w:r w:rsidR="00A52E71">
        <w:fldChar w:fldCharType="separate"/>
      </w:r>
      <w:r w:rsidR="00123158">
        <w:rPr>
          <w:noProof/>
        </w:rPr>
        <w:t>33</w:t>
      </w:r>
      <w:r w:rsidR="00A52E71">
        <w:rPr>
          <w:noProof/>
        </w:rPr>
        <w:fldChar w:fldCharType="end"/>
      </w:r>
      <w:bookmarkEnd w:id="96"/>
      <w:r>
        <w:t xml:space="preserve"> - Tests failing when internet connection is removed</w:t>
      </w:r>
    </w:p>
    <w:p w14:paraId="1D03F809" w14:textId="77777777" w:rsidR="00801EDB" w:rsidRDefault="00801EDB" w:rsidP="00801EDB">
      <w:pPr>
        <w:keepNext/>
        <w:jc w:val="center"/>
      </w:pPr>
      <w:r>
        <w:rPr>
          <w:noProof/>
          <w:lang w:eastAsia="en-GB"/>
        </w:rPr>
        <w:drawing>
          <wp:inline distT="0" distB="0" distL="0" distR="0" wp14:anchorId="412CB879" wp14:editId="12D0C566">
            <wp:extent cx="3476445" cy="296171"/>
            <wp:effectExtent l="0" t="0" r="0" b="8890"/>
            <wp:docPr id="36" name="Picture 36" descr="D:\uniwork\Git\Major-Project\Documentation\02 - Design\Software Design\31895207_10209290467693738_5921743819295948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work\Git\Major-Project\Documentation\02 - Design\Software Design\31895207_10209290467693738_5921743819295948800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9185" cy="299812"/>
                    </a:xfrm>
                    <a:prstGeom prst="rect">
                      <a:avLst/>
                    </a:prstGeom>
                    <a:noFill/>
                    <a:ln>
                      <a:noFill/>
                    </a:ln>
                  </pic:spPr>
                </pic:pic>
              </a:graphicData>
            </a:graphic>
          </wp:inline>
        </w:drawing>
      </w:r>
    </w:p>
    <w:p w14:paraId="443577A6" w14:textId="1166FED5" w:rsidR="00801EDB" w:rsidRDefault="00801EDB" w:rsidP="00801EDB">
      <w:pPr>
        <w:pStyle w:val="Caption"/>
        <w:jc w:val="center"/>
      </w:pPr>
      <w:r>
        <w:t xml:space="preserve">Figure </w:t>
      </w:r>
      <w:r w:rsidR="00A52E71">
        <w:fldChar w:fldCharType="begin"/>
      </w:r>
      <w:r w:rsidR="00A52E71">
        <w:instrText xml:space="preserve"> SEQ Figure \* ARABIC </w:instrText>
      </w:r>
      <w:r w:rsidR="00A52E71">
        <w:fldChar w:fldCharType="separate"/>
      </w:r>
      <w:r w:rsidR="00123158">
        <w:rPr>
          <w:noProof/>
        </w:rPr>
        <w:t>34</w:t>
      </w:r>
      <w:r w:rsidR="00A52E71">
        <w:rPr>
          <w:noProof/>
        </w:rPr>
        <w:fldChar w:fldCharType="end"/>
      </w:r>
      <w:r>
        <w:t xml:space="preserve"> - Tests failing</w:t>
      </w:r>
    </w:p>
    <w:p w14:paraId="30CD66E5" w14:textId="77777777" w:rsidR="00801EDB" w:rsidRDefault="00801EDB" w:rsidP="00801EDB"/>
    <w:p w14:paraId="617C2E1B" w14:textId="77777777" w:rsidR="00801EDB" w:rsidRDefault="00801EDB" w:rsidP="00801EDB"/>
    <w:p w14:paraId="62EF9306" w14:textId="0D9F6DA0" w:rsidR="00801EDB" w:rsidRPr="00801EDB" w:rsidRDefault="00801EDB" w:rsidP="00801EDB">
      <w:pPr>
        <w:jc w:val="both"/>
      </w:pPr>
      <w:r>
        <w:fldChar w:fldCharType="begin"/>
      </w:r>
      <w:r>
        <w:instrText xml:space="preserve"> REF _Ref513069605 \h </w:instrText>
      </w:r>
      <w:r>
        <w:fldChar w:fldCharType="separate"/>
      </w:r>
      <w:r w:rsidR="00123158">
        <w:t xml:space="preserve">Figure </w:t>
      </w:r>
      <w:r w:rsidR="00123158">
        <w:rPr>
          <w:noProof/>
        </w:rPr>
        <w:t>33</w:t>
      </w:r>
      <w:r>
        <w:fldChar w:fldCharType="end"/>
      </w:r>
      <w:r>
        <w:t xml:space="preserve"> shows the first four tests failing when the internet connection is removed, this is because they need an internet connection for completion. The last two tests passed as they were created to test when there is no internet connection.</w:t>
      </w:r>
    </w:p>
    <w:p w14:paraId="7DFB20F8" w14:textId="77777777" w:rsidR="00DF0281" w:rsidRPr="00DF0281" w:rsidRDefault="00DF0281" w:rsidP="00DF0281">
      <w:pPr>
        <w:rPr>
          <w:lang w:val="en-US"/>
        </w:rPr>
      </w:pPr>
    </w:p>
    <w:p w14:paraId="71BB3FBD" w14:textId="75908247" w:rsidR="00694611" w:rsidRDefault="004627EF" w:rsidP="004627EF">
      <w:pPr>
        <w:pStyle w:val="Heading2"/>
        <w:rPr>
          <w:lang w:val="en-US"/>
        </w:rPr>
      </w:pPr>
      <w:bookmarkStart w:id="97" w:name="_Toc513163111"/>
      <w:r>
        <w:rPr>
          <w:lang w:val="en-US"/>
        </w:rPr>
        <w:t>Manual Testing</w:t>
      </w:r>
      <w:bookmarkEnd w:id="97"/>
    </w:p>
    <w:p w14:paraId="43E2CAF7" w14:textId="6D89E409" w:rsidR="00182FFB" w:rsidRDefault="00182FFB" w:rsidP="00182FFB">
      <w:pPr>
        <w:rPr>
          <w:lang w:val="en-US"/>
        </w:rPr>
      </w:pPr>
      <w:r>
        <w:rPr>
          <w:lang w:val="en-US"/>
        </w:rPr>
        <w:t xml:space="preserve">Manual testing involved going through a process manually to ensure functions and configurations </w:t>
      </w:r>
      <w:r w:rsidR="00BC6F09">
        <w:rPr>
          <w:lang w:val="en-US"/>
        </w:rPr>
        <w:t>functionality was correct.</w:t>
      </w:r>
    </w:p>
    <w:p w14:paraId="5DFE18CA" w14:textId="0C968EC5" w:rsidR="00C25F57" w:rsidRDefault="00C25F57" w:rsidP="00182FFB">
      <w:pPr>
        <w:rPr>
          <w:lang w:val="en-US"/>
        </w:rPr>
      </w:pPr>
    </w:p>
    <w:p w14:paraId="06EFE334" w14:textId="6FF1F2CC" w:rsidR="00C25F57" w:rsidRDefault="00C25F57" w:rsidP="00C25F57">
      <w:pPr>
        <w:pStyle w:val="Heading3"/>
        <w:rPr>
          <w:lang w:val="en-US"/>
        </w:rPr>
      </w:pPr>
      <w:bookmarkStart w:id="98" w:name="_Toc513163112"/>
      <w:r>
        <w:rPr>
          <w:lang w:val="en-US"/>
        </w:rPr>
        <w:t>RPI Security Testing</w:t>
      </w:r>
      <w:bookmarkEnd w:id="98"/>
    </w:p>
    <w:p w14:paraId="2FB03C8C" w14:textId="125B663D" w:rsidR="00C25F57" w:rsidRDefault="00C25F57" w:rsidP="00C25F57">
      <w:pPr>
        <w:rPr>
          <w:lang w:val="en-US"/>
        </w:rPr>
      </w:pPr>
      <w:r>
        <w:rPr>
          <w:lang w:val="en-US"/>
        </w:rPr>
        <w:t xml:space="preserve">Testing the security of the RPI was important as credentials to the Aberystwyth VPN and MySQL server were stored in the /et/c directory and Pi user directory. </w:t>
      </w:r>
      <w:r w:rsidR="006348C7">
        <w:rPr>
          <w:lang w:val="en-US"/>
        </w:rPr>
        <w:t>This involved one simple test when trying to access the RPI.</w:t>
      </w:r>
    </w:p>
    <w:tbl>
      <w:tblPr>
        <w:tblStyle w:val="TableGrid"/>
        <w:tblW w:w="0" w:type="auto"/>
        <w:tblLook w:val="04A0" w:firstRow="1" w:lastRow="0" w:firstColumn="1" w:lastColumn="0" w:noHBand="0" w:noVBand="1"/>
      </w:tblPr>
      <w:tblGrid>
        <w:gridCol w:w="2072"/>
        <w:gridCol w:w="2072"/>
        <w:gridCol w:w="2073"/>
        <w:gridCol w:w="2073"/>
      </w:tblGrid>
      <w:tr w:rsidR="006348C7" w14:paraId="20FFEEDE" w14:textId="77777777" w:rsidTr="00547A18">
        <w:tc>
          <w:tcPr>
            <w:tcW w:w="2072" w:type="dxa"/>
          </w:tcPr>
          <w:p w14:paraId="3B981D28" w14:textId="77777777" w:rsidR="006348C7" w:rsidRDefault="006348C7" w:rsidP="00547A18">
            <w:pPr>
              <w:rPr>
                <w:lang w:val="en-US"/>
              </w:rPr>
            </w:pPr>
            <w:r w:rsidRPr="006D5FFD">
              <w:rPr>
                <w:b/>
                <w:lang w:val="en-US"/>
              </w:rPr>
              <w:t>Test Id</w:t>
            </w:r>
          </w:p>
        </w:tc>
        <w:tc>
          <w:tcPr>
            <w:tcW w:w="2072" w:type="dxa"/>
          </w:tcPr>
          <w:p w14:paraId="55A362F1" w14:textId="77777777" w:rsidR="006348C7" w:rsidRDefault="006348C7" w:rsidP="00547A18">
            <w:pPr>
              <w:rPr>
                <w:lang w:val="en-US"/>
              </w:rPr>
            </w:pPr>
            <w:r w:rsidRPr="006D5FFD">
              <w:rPr>
                <w:b/>
                <w:lang w:val="en-US"/>
              </w:rPr>
              <w:t>Test Description</w:t>
            </w:r>
          </w:p>
        </w:tc>
        <w:tc>
          <w:tcPr>
            <w:tcW w:w="2073" w:type="dxa"/>
          </w:tcPr>
          <w:p w14:paraId="7817A877" w14:textId="77777777" w:rsidR="006348C7" w:rsidRDefault="006348C7" w:rsidP="00547A18">
            <w:pPr>
              <w:rPr>
                <w:lang w:val="en-US"/>
              </w:rPr>
            </w:pPr>
            <w:r w:rsidRPr="006D5FFD">
              <w:rPr>
                <w:b/>
                <w:lang w:val="en-US"/>
              </w:rPr>
              <w:t>Expected Result</w:t>
            </w:r>
          </w:p>
        </w:tc>
        <w:tc>
          <w:tcPr>
            <w:tcW w:w="2073" w:type="dxa"/>
          </w:tcPr>
          <w:p w14:paraId="3EA6D32B" w14:textId="77777777" w:rsidR="006348C7" w:rsidRDefault="006348C7" w:rsidP="00547A18">
            <w:pPr>
              <w:rPr>
                <w:lang w:val="en-US"/>
              </w:rPr>
            </w:pPr>
            <w:r w:rsidRPr="006D5FFD">
              <w:rPr>
                <w:b/>
                <w:lang w:val="en-US"/>
              </w:rPr>
              <w:t>Result</w:t>
            </w:r>
            <w:r>
              <w:rPr>
                <w:b/>
                <w:lang w:val="en-US"/>
              </w:rPr>
              <w:t xml:space="preserve"> (pass/fail)</w:t>
            </w:r>
          </w:p>
        </w:tc>
      </w:tr>
      <w:tr w:rsidR="006348C7" w14:paraId="0F6588BE" w14:textId="77777777" w:rsidTr="00547A18">
        <w:tc>
          <w:tcPr>
            <w:tcW w:w="2072" w:type="dxa"/>
          </w:tcPr>
          <w:p w14:paraId="157B70C0" w14:textId="77777777" w:rsidR="006348C7" w:rsidRDefault="006348C7" w:rsidP="00547A18">
            <w:pPr>
              <w:rPr>
                <w:lang w:val="en-US"/>
              </w:rPr>
            </w:pPr>
            <w:r>
              <w:rPr>
                <w:lang w:val="en-US"/>
              </w:rPr>
              <w:t>Man1</w:t>
            </w:r>
          </w:p>
        </w:tc>
        <w:tc>
          <w:tcPr>
            <w:tcW w:w="2072" w:type="dxa"/>
          </w:tcPr>
          <w:p w14:paraId="3BA12EC5" w14:textId="63E6A822" w:rsidR="006348C7" w:rsidRDefault="00774FF5" w:rsidP="00547A18">
            <w:pPr>
              <w:rPr>
                <w:lang w:val="en-US"/>
              </w:rPr>
            </w:pPr>
            <w:r>
              <w:rPr>
                <w:lang w:val="en-US"/>
              </w:rPr>
              <w:t>Check a password is requested when accessing the pi user</w:t>
            </w:r>
          </w:p>
        </w:tc>
        <w:tc>
          <w:tcPr>
            <w:tcW w:w="2073" w:type="dxa"/>
          </w:tcPr>
          <w:p w14:paraId="318C1E2C" w14:textId="31FA4CC9" w:rsidR="006348C7" w:rsidRDefault="00D92BFA" w:rsidP="00547A18">
            <w:pPr>
              <w:rPr>
                <w:lang w:val="en-US"/>
              </w:rPr>
            </w:pPr>
            <w:r>
              <w:rPr>
                <w:lang w:val="en-US"/>
              </w:rPr>
              <w:t>Password request</w:t>
            </w:r>
            <w:r w:rsidR="00774FF5">
              <w:rPr>
                <w:lang w:val="en-US"/>
              </w:rPr>
              <w:t xml:space="preserve"> </w:t>
            </w:r>
            <w:r w:rsidR="0020550E">
              <w:rPr>
                <w:lang w:val="en-US"/>
              </w:rPr>
              <w:t>enter on correct password</w:t>
            </w:r>
          </w:p>
        </w:tc>
        <w:tc>
          <w:tcPr>
            <w:tcW w:w="2073" w:type="dxa"/>
          </w:tcPr>
          <w:p w14:paraId="676E5952" w14:textId="77777777" w:rsidR="006348C7" w:rsidRDefault="006348C7" w:rsidP="00547A18">
            <w:pPr>
              <w:rPr>
                <w:lang w:val="en-US"/>
              </w:rPr>
            </w:pPr>
            <w:r>
              <w:rPr>
                <w:lang w:val="en-US"/>
              </w:rPr>
              <w:t>Pass</w:t>
            </w:r>
          </w:p>
        </w:tc>
      </w:tr>
    </w:tbl>
    <w:p w14:paraId="4E526898" w14:textId="23831866" w:rsidR="004838A7" w:rsidRDefault="004838A7" w:rsidP="004838A7">
      <w:pPr>
        <w:pStyle w:val="Heading3"/>
        <w:rPr>
          <w:lang w:val="en-US"/>
        </w:rPr>
      </w:pPr>
      <w:bookmarkStart w:id="99" w:name="_Toc513163113"/>
      <w:r>
        <w:rPr>
          <w:lang w:val="en-US"/>
        </w:rPr>
        <w:t>Data logger</w:t>
      </w:r>
      <w:bookmarkEnd w:id="99"/>
    </w:p>
    <w:p w14:paraId="774BC7DC" w14:textId="229F1A52" w:rsidR="008A6A64" w:rsidRPr="008A6A64" w:rsidRDefault="008A6A64" w:rsidP="008A6A64">
      <w:pPr>
        <w:rPr>
          <w:lang w:val="en-US"/>
        </w:rPr>
      </w:pPr>
    </w:p>
    <w:tbl>
      <w:tblPr>
        <w:tblStyle w:val="TableGrid"/>
        <w:tblW w:w="0" w:type="auto"/>
        <w:tblLook w:val="04A0" w:firstRow="1" w:lastRow="0" w:firstColumn="1" w:lastColumn="0" w:noHBand="0" w:noVBand="1"/>
      </w:tblPr>
      <w:tblGrid>
        <w:gridCol w:w="2072"/>
        <w:gridCol w:w="2072"/>
        <w:gridCol w:w="2073"/>
        <w:gridCol w:w="2073"/>
      </w:tblGrid>
      <w:tr w:rsidR="004838A7" w14:paraId="71E61300" w14:textId="77777777" w:rsidTr="004838A7">
        <w:tc>
          <w:tcPr>
            <w:tcW w:w="2072" w:type="dxa"/>
          </w:tcPr>
          <w:p w14:paraId="578A5A31" w14:textId="6020206F" w:rsidR="004838A7" w:rsidRDefault="004838A7" w:rsidP="004838A7">
            <w:pPr>
              <w:rPr>
                <w:lang w:val="en-US"/>
              </w:rPr>
            </w:pPr>
            <w:r w:rsidRPr="006D5FFD">
              <w:rPr>
                <w:b/>
                <w:lang w:val="en-US"/>
              </w:rPr>
              <w:t>Test Id</w:t>
            </w:r>
          </w:p>
        </w:tc>
        <w:tc>
          <w:tcPr>
            <w:tcW w:w="2072" w:type="dxa"/>
          </w:tcPr>
          <w:p w14:paraId="71B2DFAA" w14:textId="4B891AE4" w:rsidR="004838A7" w:rsidRDefault="004838A7" w:rsidP="004838A7">
            <w:pPr>
              <w:rPr>
                <w:lang w:val="en-US"/>
              </w:rPr>
            </w:pPr>
            <w:r w:rsidRPr="006D5FFD">
              <w:rPr>
                <w:b/>
                <w:lang w:val="en-US"/>
              </w:rPr>
              <w:t>Test Description</w:t>
            </w:r>
          </w:p>
        </w:tc>
        <w:tc>
          <w:tcPr>
            <w:tcW w:w="2073" w:type="dxa"/>
          </w:tcPr>
          <w:p w14:paraId="763B831A" w14:textId="65D96B20" w:rsidR="004838A7" w:rsidRDefault="004838A7" w:rsidP="004838A7">
            <w:pPr>
              <w:rPr>
                <w:lang w:val="en-US"/>
              </w:rPr>
            </w:pPr>
            <w:r w:rsidRPr="006D5FFD">
              <w:rPr>
                <w:b/>
                <w:lang w:val="en-US"/>
              </w:rPr>
              <w:t>Expected Result</w:t>
            </w:r>
          </w:p>
        </w:tc>
        <w:tc>
          <w:tcPr>
            <w:tcW w:w="2073" w:type="dxa"/>
          </w:tcPr>
          <w:p w14:paraId="64217082" w14:textId="60EFA3B5" w:rsidR="004838A7" w:rsidRDefault="004838A7" w:rsidP="004838A7">
            <w:pPr>
              <w:rPr>
                <w:lang w:val="en-US"/>
              </w:rPr>
            </w:pPr>
            <w:r w:rsidRPr="006D5FFD">
              <w:rPr>
                <w:b/>
                <w:lang w:val="en-US"/>
              </w:rPr>
              <w:t>Result</w:t>
            </w:r>
            <w:r>
              <w:rPr>
                <w:b/>
                <w:lang w:val="en-US"/>
              </w:rPr>
              <w:t xml:space="preserve"> (pass/fail)</w:t>
            </w:r>
          </w:p>
        </w:tc>
      </w:tr>
      <w:tr w:rsidR="004838A7" w14:paraId="34074E91" w14:textId="77777777" w:rsidTr="004838A7">
        <w:tc>
          <w:tcPr>
            <w:tcW w:w="2072" w:type="dxa"/>
          </w:tcPr>
          <w:p w14:paraId="227609A2" w14:textId="18354804" w:rsidR="004838A7" w:rsidRDefault="004838A7" w:rsidP="004838A7">
            <w:pPr>
              <w:rPr>
                <w:lang w:val="en-US"/>
              </w:rPr>
            </w:pPr>
            <w:r>
              <w:rPr>
                <w:lang w:val="en-US"/>
              </w:rPr>
              <w:t>Man</w:t>
            </w:r>
            <w:r w:rsidR="006348C7">
              <w:rPr>
                <w:lang w:val="en-US"/>
              </w:rPr>
              <w:t>2</w:t>
            </w:r>
          </w:p>
        </w:tc>
        <w:tc>
          <w:tcPr>
            <w:tcW w:w="2072" w:type="dxa"/>
          </w:tcPr>
          <w:p w14:paraId="255C4D7E" w14:textId="031B64AB" w:rsidR="004838A7" w:rsidRDefault="004838A7" w:rsidP="004838A7">
            <w:pPr>
              <w:rPr>
                <w:lang w:val="en-US"/>
              </w:rPr>
            </w:pPr>
            <w:r>
              <w:rPr>
                <w:lang w:val="en-US"/>
              </w:rPr>
              <w:t>Unplug GPS before logger starts</w:t>
            </w:r>
          </w:p>
        </w:tc>
        <w:tc>
          <w:tcPr>
            <w:tcW w:w="2073" w:type="dxa"/>
          </w:tcPr>
          <w:p w14:paraId="611592BE" w14:textId="7A163BE3" w:rsidR="004838A7" w:rsidRDefault="004838A7" w:rsidP="004838A7">
            <w:pPr>
              <w:rPr>
                <w:lang w:val="en-US"/>
              </w:rPr>
            </w:pPr>
            <w:r>
              <w:rPr>
                <w:lang w:val="en-US"/>
              </w:rPr>
              <w:t>Software will remain in one state, not logging</w:t>
            </w:r>
          </w:p>
        </w:tc>
        <w:tc>
          <w:tcPr>
            <w:tcW w:w="2073" w:type="dxa"/>
          </w:tcPr>
          <w:p w14:paraId="13AB772A" w14:textId="4E409E19" w:rsidR="004838A7" w:rsidRDefault="004838A7" w:rsidP="004838A7">
            <w:pPr>
              <w:rPr>
                <w:lang w:val="en-US"/>
              </w:rPr>
            </w:pPr>
            <w:r>
              <w:rPr>
                <w:lang w:val="en-US"/>
              </w:rPr>
              <w:t>Pass</w:t>
            </w:r>
          </w:p>
        </w:tc>
      </w:tr>
      <w:tr w:rsidR="004838A7" w14:paraId="3A32047A" w14:textId="77777777" w:rsidTr="004838A7">
        <w:tc>
          <w:tcPr>
            <w:tcW w:w="2072" w:type="dxa"/>
          </w:tcPr>
          <w:p w14:paraId="19780168" w14:textId="01B7949D" w:rsidR="004838A7" w:rsidRDefault="004838A7" w:rsidP="004838A7">
            <w:pPr>
              <w:rPr>
                <w:lang w:val="en-US"/>
              </w:rPr>
            </w:pPr>
            <w:r>
              <w:rPr>
                <w:lang w:val="en-US"/>
              </w:rPr>
              <w:t>Man</w:t>
            </w:r>
            <w:r w:rsidR="006348C7">
              <w:rPr>
                <w:lang w:val="en-US"/>
              </w:rPr>
              <w:t>3</w:t>
            </w:r>
          </w:p>
        </w:tc>
        <w:tc>
          <w:tcPr>
            <w:tcW w:w="2072" w:type="dxa"/>
          </w:tcPr>
          <w:p w14:paraId="2BDAA3DC" w14:textId="6C0C472F" w:rsidR="004838A7" w:rsidRDefault="004838A7" w:rsidP="004838A7">
            <w:pPr>
              <w:rPr>
                <w:lang w:val="en-US"/>
              </w:rPr>
            </w:pPr>
            <w:r>
              <w:rPr>
                <w:lang w:val="en-US"/>
              </w:rPr>
              <w:t>Unplug air quality sensor before logger starts</w:t>
            </w:r>
          </w:p>
        </w:tc>
        <w:tc>
          <w:tcPr>
            <w:tcW w:w="2073" w:type="dxa"/>
          </w:tcPr>
          <w:p w14:paraId="7DCD07C9" w14:textId="31D3A7D3" w:rsidR="004838A7" w:rsidRDefault="004838A7" w:rsidP="004838A7">
            <w:pPr>
              <w:rPr>
                <w:lang w:val="en-US"/>
              </w:rPr>
            </w:pPr>
            <w:r>
              <w:rPr>
                <w:lang w:val="en-US"/>
              </w:rPr>
              <w:t>Software will remain in one state, not logging</w:t>
            </w:r>
          </w:p>
        </w:tc>
        <w:tc>
          <w:tcPr>
            <w:tcW w:w="2073" w:type="dxa"/>
          </w:tcPr>
          <w:p w14:paraId="3DB09432" w14:textId="24961D74" w:rsidR="004838A7" w:rsidRDefault="004838A7" w:rsidP="004838A7">
            <w:pPr>
              <w:rPr>
                <w:lang w:val="en-US"/>
              </w:rPr>
            </w:pPr>
            <w:r>
              <w:rPr>
                <w:lang w:val="en-US"/>
              </w:rPr>
              <w:t>Pass</w:t>
            </w:r>
          </w:p>
        </w:tc>
      </w:tr>
      <w:tr w:rsidR="004838A7" w14:paraId="671D0834" w14:textId="77777777" w:rsidTr="004838A7">
        <w:tc>
          <w:tcPr>
            <w:tcW w:w="2072" w:type="dxa"/>
          </w:tcPr>
          <w:p w14:paraId="27D11589" w14:textId="67E8FBC4" w:rsidR="004838A7" w:rsidRDefault="004838A7" w:rsidP="004838A7">
            <w:pPr>
              <w:rPr>
                <w:lang w:val="en-US"/>
              </w:rPr>
            </w:pPr>
            <w:r>
              <w:rPr>
                <w:lang w:val="en-US"/>
              </w:rPr>
              <w:t>Man</w:t>
            </w:r>
            <w:r w:rsidR="006348C7">
              <w:rPr>
                <w:lang w:val="en-US"/>
              </w:rPr>
              <w:t>4</w:t>
            </w:r>
          </w:p>
        </w:tc>
        <w:tc>
          <w:tcPr>
            <w:tcW w:w="2072" w:type="dxa"/>
          </w:tcPr>
          <w:p w14:paraId="1B33F69F" w14:textId="23EAF480" w:rsidR="004838A7" w:rsidRDefault="004838A7" w:rsidP="004838A7">
            <w:pPr>
              <w:rPr>
                <w:lang w:val="en-US"/>
              </w:rPr>
            </w:pPr>
            <w:r>
              <w:rPr>
                <w:lang w:val="en-US"/>
              </w:rPr>
              <w:t>Log file size</w:t>
            </w:r>
          </w:p>
        </w:tc>
        <w:tc>
          <w:tcPr>
            <w:tcW w:w="2073" w:type="dxa"/>
          </w:tcPr>
          <w:p w14:paraId="33890109" w14:textId="2D164681" w:rsidR="004838A7" w:rsidRDefault="004838A7" w:rsidP="004838A7">
            <w:pPr>
              <w:rPr>
                <w:lang w:val="en-US"/>
              </w:rPr>
            </w:pPr>
            <w:r>
              <w:rPr>
                <w:lang w:val="en-US"/>
              </w:rPr>
              <w:t>Log files are no more than 25kb</w:t>
            </w:r>
          </w:p>
        </w:tc>
        <w:tc>
          <w:tcPr>
            <w:tcW w:w="2073" w:type="dxa"/>
          </w:tcPr>
          <w:p w14:paraId="29F996DB" w14:textId="2303CF5C" w:rsidR="004838A7" w:rsidRDefault="004838A7" w:rsidP="004838A7">
            <w:pPr>
              <w:rPr>
                <w:lang w:val="en-US"/>
              </w:rPr>
            </w:pPr>
            <w:r>
              <w:rPr>
                <w:lang w:val="en-US"/>
              </w:rPr>
              <w:t>Pass</w:t>
            </w:r>
          </w:p>
        </w:tc>
      </w:tr>
      <w:tr w:rsidR="004838A7" w14:paraId="7F798537" w14:textId="77777777" w:rsidTr="004838A7">
        <w:tc>
          <w:tcPr>
            <w:tcW w:w="2072" w:type="dxa"/>
          </w:tcPr>
          <w:p w14:paraId="41D32AE5" w14:textId="3DC351AB" w:rsidR="004838A7" w:rsidRDefault="004838A7" w:rsidP="004838A7">
            <w:pPr>
              <w:rPr>
                <w:lang w:val="en-US"/>
              </w:rPr>
            </w:pPr>
            <w:r>
              <w:rPr>
                <w:lang w:val="en-US"/>
              </w:rPr>
              <w:t>Man</w:t>
            </w:r>
            <w:r w:rsidR="006348C7">
              <w:rPr>
                <w:lang w:val="en-US"/>
              </w:rPr>
              <w:t>5</w:t>
            </w:r>
          </w:p>
        </w:tc>
        <w:tc>
          <w:tcPr>
            <w:tcW w:w="2072" w:type="dxa"/>
          </w:tcPr>
          <w:p w14:paraId="5D215E6B" w14:textId="28AFEAE9" w:rsidR="004838A7" w:rsidRDefault="004838A7" w:rsidP="004838A7">
            <w:pPr>
              <w:rPr>
                <w:lang w:val="en-US"/>
              </w:rPr>
            </w:pPr>
            <w:r>
              <w:rPr>
                <w:lang w:val="en-US"/>
              </w:rPr>
              <w:t xml:space="preserve">Cron job starts the data on </w:t>
            </w:r>
            <w:r w:rsidR="00E05C56">
              <w:rPr>
                <w:lang w:val="en-US"/>
              </w:rPr>
              <w:t>startup</w:t>
            </w:r>
            <w:r>
              <w:rPr>
                <w:lang w:val="en-US"/>
              </w:rPr>
              <w:t xml:space="preserve"> of the RPI</w:t>
            </w:r>
          </w:p>
        </w:tc>
        <w:tc>
          <w:tcPr>
            <w:tcW w:w="2073" w:type="dxa"/>
          </w:tcPr>
          <w:p w14:paraId="643016CB" w14:textId="3C58DD64" w:rsidR="004838A7" w:rsidRDefault="004838A7" w:rsidP="004838A7">
            <w:pPr>
              <w:rPr>
                <w:lang w:val="en-US"/>
              </w:rPr>
            </w:pPr>
            <w:r>
              <w:rPr>
                <w:lang w:val="en-US"/>
              </w:rPr>
              <w:t>Cron job will start the python script and start logging</w:t>
            </w:r>
          </w:p>
        </w:tc>
        <w:tc>
          <w:tcPr>
            <w:tcW w:w="2073" w:type="dxa"/>
          </w:tcPr>
          <w:p w14:paraId="23E7677A" w14:textId="40243708" w:rsidR="004838A7" w:rsidRDefault="004838A7" w:rsidP="004838A7">
            <w:pPr>
              <w:rPr>
                <w:lang w:val="en-US"/>
              </w:rPr>
            </w:pPr>
            <w:r>
              <w:rPr>
                <w:lang w:val="en-US"/>
              </w:rPr>
              <w:t xml:space="preserve">Pass/Fail this works sometimes. The cron job will start the script 100% of the time. But the script sometimes remains in a state (GPS fix) on reboot this usually fixes problem. May be a hardware error due to the </w:t>
            </w:r>
            <w:r w:rsidR="00E05C56">
              <w:rPr>
                <w:lang w:val="en-US"/>
              </w:rPr>
              <w:lastRenderedPageBreak/>
              <w:t>number</w:t>
            </w:r>
            <w:r>
              <w:rPr>
                <w:lang w:val="en-US"/>
              </w:rPr>
              <w:t xml:space="preserve"> of requests.</w:t>
            </w:r>
          </w:p>
        </w:tc>
      </w:tr>
      <w:tr w:rsidR="004838A7" w14:paraId="26F600BB" w14:textId="77777777" w:rsidTr="004838A7">
        <w:tc>
          <w:tcPr>
            <w:tcW w:w="2072" w:type="dxa"/>
          </w:tcPr>
          <w:p w14:paraId="135CE085" w14:textId="62C8190F" w:rsidR="004838A7" w:rsidRDefault="004838A7" w:rsidP="004838A7">
            <w:pPr>
              <w:rPr>
                <w:lang w:val="en-US"/>
              </w:rPr>
            </w:pPr>
            <w:r>
              <w:rPr>
                <w:lang w:val="en-US"/>
              </w:rPr>
              <w:lastRenderedPageBreak/>
              <w:t>Man</w:t>
            </w:r>
            <w:r w:rsidR="006348C7">
              <w:rPr>
                <w:lang w:val="en-US"/>
              </w:rPr>
              <w:t>6</w:t>
            </w:r>
          </w:p>
        </w:tc>
        <w:tc>
          <w:tcPr>
            <w:tcW w:w="2072" w:type="dxa"/>
          </w:tcPr>
          <w:p w14:paraId="6D1DF799" w14:textId="0CE31A9C" w:rsidR="004838A7" w:rsidRDefault="004838A7" w:rsidP="004838A7">
            <w:pPr>
              <w:rPr>
                <w:lang w:val="en-US"/>
              </w:rPr>
            </w:pPr>
            <w:r>
              <w:rPr>
                <w:lang w:val="en-US"/>
              </w:rPr>
              <w:t>LED flash 2 times when trying to get GPS fix</w:t>
            </w:r>
          </w:p>
        </w:tc>
        <w:tc>
          <w:tcPr>
            <w:tcW w:w="2073" w:type="dxa"/>
          </w:tcPr>
          <w:p w14:paraId="31B0AC02" w14:textId="569F786A" w:rsidR="004838A7" w:rsidRDefault="004838A7" w:rsidP="004838A7">
            <w:pPr>
              <w:rPr>
                <w:lang w:val="en-US"/>
              </w:rPr>
            </w:pPr>
            <w:r>
              <w:rPr>
                <w:lang w:val="en-US"/>
              </w:rPr>
              <w:t>LED should flash 2 times</w:t>
            </w:r>
          </w:p>
        </w:tc>
        <w:tc>
          <w:tcPr>
            <w:tcW w:w="2073" w:type="dxa"/>
          </w:tcPr>
          <w:p w14:paraId="61C39347" w14:textId="479F4274" w:rsidR="004838A7" w:rsidRDefault="004838A7" w:rsidP="004838A7">
            <w:pPr>
              <w:rPr>
                <w:lang w:val="en-US"/>
              </w:rPr>
            </w:pPr>
            <w:r>
              <w:rPr>
                <w:lang w:val="en-US"/>
              </w:rPr>
              <w:t>Pass</w:t>
            </w:r>
          </w:p>
        </w:tc>
      </w:tr>
      <w:tr w:rsidR="004838A7" w14:paraId="3E57FF5E" w14:textId="77777777" w:rsidTr="004838A7">
        <w:tc>
          <w:tcPr>
            <w:tcW w:w="2072" w:type="dxa"/>
          </w:tcPr>
          <w:p w14:paraId="3FF13BEF" w14:textId="7ADBA837" w:rsidR="004838A7" w:rsidRDefault="004838A7" w:rsidP="004838A7">
            <w:pPr>
              <w:rPr>
                <w:lang w:val="en-US"/>
              </w:rPr>
            </w:pPr>
            <w:r>
              <w:rPr>
                <w:lang w:val="en-US"/>
              </w:rPr>
              <w:t>Man</w:t>
            </w:r>
            <w:r w:rsidR="006348C7">
              <w:rPr>
                <w:lang w:val="en-US"/>
              </w:rPr>
              <w:t>7</w:t>
            </w:r>
          </w:p>
        </w:tc>
        <w:tc>
          <w:tcPr>
            <w:tcW w:w="2072" w:type="dxa"/>
          </w:tcPr>
          <w:p w14:paraId="24952940" w14:textId="7E8117C5" w:rsidR="004838A7" w:rsidRDefault="004838A7" w:rsidP="004838A7">
            <w:pPr>
              <w:rPr>
                <w:lang w:val="en-US"/>
              </w:rPr>
            </w:pPr>
            <w:r>
              <w:rPr>
                <w:lang w:val="en-US"/>
              </w:rPr>
              <w:t>LED flash 3 times when waiting for air quality sensor</w:t>
            </w:r>
          </w:p>
        </w:tc>
        <w:tc>
          <w:tcPr>
            <w:tcW w:w="2073" w:type="dxa"/>
          </w:tcPr>
          <w:p w14:paraId="095C50FF" w14:textId="413E354B" w:rsidR="004838A7" w:rsidRDefault="004838A7" w:rsidP="004838A7">
            <w:pPr>
              <w:rPr>
                <w:lang w:val="en-US"/>
              </w:rPr>
            </w:pPr>
            <w:r>
              <w:rPr>
                <w:lang w:val="en-US"/>
              </w:rPr>
              <w:t>LED should flash 3 times</w:t>
            </w:r>
          </w:p>
        </w:tc>
        <w:tc>
          <w:tcPr>
            <w:tcW w:w="2073" w:type="dxa"/>
          </w:tcPr>
          <w:p w14:paraId="359C0AD3" w14:textId="19C7FBB4" w:rsidR="004838A7" w:rsidRDefault="004838A7" w:rsidP="004838A7">
            <w:pPr>
              <w:rPr>
                <w:lang w:val="en-US"/>
              </w:rPr>
            </w:pPr>
            <w:r>
              <w:rPr>
                <w:lang w:val="en-US"/>
              </w:rPr>
              <w:t>Pass</w:t>
            </w:r>
          </w:p>
        </w:tc>
      </w:tr>
      <w:tr w:rsidR="004838A7" w14:paraId="180F98EE" w14:textId="77777777" w:rsidTr="004838A7">
        <w:tc>
          <w:tcPr>
            <w:tcW w:w="2072" w:type="dxa"/>
          </w:tcPr>
          <w:p w14:paraId="621A1F51" w14:textId="547AB06D" w:rsidR="004838A7" w:rsidRDefault="004838A7" w:rsidP="004838A7">
            <w:pPr>
              <w:rPr>
                <w:lang w:val="en-US"/>
              </w:rPr>
            </w:pPr>
            <w:r>
              <w:rPr>
                <w:lang w:val="en-US"/>
              </w:rPr>
              <w:t>Man</w:t>
            </w:r>
            <w:r w:rsidR="006348C7">
              <w:rPr>
                <w:lang w:val="en-US"/>
              </w:rPr>
              <w:t>8</w:t>
            </w:r>
          </w:p>
        </w:tc>
        <w:tc>
          <w:tcPr>
            <w:tcW w:w="2072" w:type="dxa"/>
          </w:tcPr>
          <w:p w14:paraId="1F305087" w14:textId="71BDC142" w:rsidR="004838A7" w:rsidRDefault="004838A7" w:rsidP="004838A7">
            <w:pPr>
              <w:rPr>
                <w:lang w:val="en-US"/>
              </w:rPr>
            </w:pPr>
            <w:r>
              <w:rPr>
                <w:lang w:val="en-US"/>
              </w:rPr>
              <w:t>LED should continuously flash when logging</w:t>
            </w:r>
          </w:p>
        </w:tc>
        <w:tc>
          <w:tcPr>
            <w:tcW w:w="2073" w:type="dxa"/>
          </w:tcPr>
          <w:p w14:paraId="1B8E0650" w14:textId="27BC38B7" w:rsidR="004838A7" w:rsidRDefault="004838A7" w:rsidP="004838A7">
            <w:pPr>
              <w:rPr>
                <w:lang w:val="en-US"/>
              </w:rPr>
            </w:pPr>
            <w:r>
              <w:rPr>
                <w:lang w:val="en-US"/>
              </w:rPr>
              <w:t>LED flashes on and off continuously.</w:t>
            </w:r>
          </w:p>
        </w:tc>
        <w:tc>
          <w:tcPr>
            <w:tcW w:w="2073" w:type="dxa"/>
          </w:tcPr>
          <w:p w14:paraId="3294F88A" w14:textId="62DC8425" w:rsidR="004838A7" w:rsidRDefault="004838A7" w:rsidP="004838A7">
            <w:pPr>
              <w:rPr>
                <w:lang w:val="en-US"/>
              </w:rPr>
            </w:pPr>
            <w:r>
              <w:rPr>
                <w:lang w:val="en-US"/>
              </w:rPr>
              <w:t>Pass</w:t>
            </w:r>
          </w:p>
        </w:tc>
      </w:tr>
    </w:tbl>
    <w:p w14:paraId="17546D01" w14:textId="62F9A5AA" w:rsidR="004838A7" w:rsidRDefault="004838A7" w:rsidP="004838A7">
      <w:pPr>
        <w:rPr>
          <w:lang w:val="en-US"/>
        </w:rPr>
      </w:pPr>
    </w:p>
    <w:p w14:paraId="1E555588" w14:textId="71378BC8" w:rsidR="00E05C56" w:rsidRDefault="005863C9" w:rsidP="005863C9">
      <w:pPr>
        <w:pStyle w:val="Heading3"/>
        <w:rPr>
          <w:lang w:val="en-US"/>
        </w:rPr>
      </w:pPr>
      <w:bookmarkStart w:id="100" w:name="_Toc513163114"/>
      <w:r>
        <w:rPr>
          <w:lang w:val="en-US"/>
        </w:rPr>
        <w:t>Upload script</w:t>
      </w:r>
      <w:bookmarkEnd w:id="100"/>
    </w:p>
    <w:tbl>
      <w:tblPr>
        <w:tblStyle w:val="TableGrid"/>
        <w:tblW w:w="0" w:type="auto"/>
        <w:tblLook w:val="04A0" w:firstRow="1" w:lastRow="0" w:firstColumn="1" w:lastColumn="0" w:noHBand="0" w:noVBand="1"/>
      </w:tblPr>
      <w:tblGrid>
        <w:gridCol w:w="2072"/>
        <w:gridCol w:w="2072"/>
        <w:gridCol w:w="2073"/>
        <w:gridCol w:w="2073"/>
      </w:tblGrid>
      <w:tr w:rsidR="005863C9" w14:paraId="5C67EDAE" w14:textId="77777777" w:rsidTr="00CA14FD">
        <w:tc>
          <w:tcPr>
            <w:tcW w:w="2072" w:type="dxa"/>
          </w:tcPr>
          <w:p w14:paraId="22D26764" w14:textId="77777777" w:rsidR="005863C9" w:rsidRDefault="005863C9" w:rsidP="00CA14FD">
            <w:pPr>
              <w:rPr>
                <w:lang w:val="en-US"/>
              </w:rPr>
            </w:pPr>
            <w:r w:rsidRPr="006D5FFD">
              <w:rPr>
                <w:b/>
                <w:lang w:val="en-US"/>
              </w:rPr>
              <w:t>Test Id</w:t>
            </w:r>
          </w:p>
        </w:tc>
        <w:tc>
          <w:tcPr>
            <w:tcW w:w="2072" w:type="dxa"/>
          </w:tcPr>
          <w:p w14:paraId="7CD53CD1" w14:textId="77777777" w:rsidR="005863C9" w:rsidRDefault="005863C9" w:rsidP="00CA14FD">
            <w:pPr>
              <w:rPr>
                <w:lang w:val="en-US"/>
              </w:rPr>
            </w:pPr>
            <w:r w:rsidRPr="006D5FFD">
              <w:rPr>
                <w:b/>
                <w:lang w:val="en-US"/>
              </w:rPr>
              <w:t>Test Description</w:t>
            </w:r>
          </w:p>
        </w:tc>
        <w:tc>
          <w:tcPr>
            <w:tcW w:w="2073" w:type="dxa"/>
          </w:tcPr>
          <w:p w14:paraId="1B8B27CC" w14:textId="77777777" w:rsidR="005863C9" w:rsidRDefault="005863C9" w:rsidP="00CA14FD">
            <w:pPr>
              <w:rPr>
                <w:lang w:val="en-US"/>
              </w:rPr>
            </w:pPr>
            <w:r w:rsidRPr="006D5FFD">
              <w:rPr>
                <w:b/>
                <w:lang w:val="en-US"/>
              </w:rPr>
              <w:t>Expected Result</w:t>
            </w:r>
          </w:p>
        </w:tc>
        <w:tc>
          <w:tcPr>
            <w:tcW w:w="2073" w:type="dxa"/>
          </w:tcPr>
          <w:p w14:paraId="448278FA" w14:textId="77777777" w:rsidR="005863C9" w:rsidRDefault="005863C9" w:rsidP="00CA14FD">
            <w:pPr>
              <w:rPr>
                <w:lang w:val="en-US"/>
              </w:rPr>
            </w:pPr>
            <w:r w:rsidRPr="006D5FFD">
              <w:rPr>
                <w:b/>
                <w:lang w:val="en-US"/>
              </w:rPr>
              <w:t>Result</w:t>
            </w:r>
            <w:r>
              <w:rPr>
                <w:b/>
                <w:lang w:val="en-US"/>
              </w:rPr>
              <w:t xml:space="preserve"> (pass/fail)</w:t>
            </w:r>
          </w:p>
        </w:tc>
      </w:tr>
      <w:tr w:rsidR="005863C9" w14:paraId="370BF832" w14:textId="77777777" w:rsidTr="00CA14FD">
        <w:tc>
          <w:tcPr>
            <w:tcW w:w="2072" w:type="dxa"/>
          </w:tcPr>
          <w:p w14:paraId="1A160467" w14:textId="5F17BA68" w:rsidR="005863C9" w:rsidRDefault="005863C9" w:rsidP="00CA14FD">
            <w:pPr>
              <w:rPr>
                <w:lang w:val="en-US"/>
              </w:rPr>
            </w:pPr>
            <w:r>
              <w:rPr>
                <w:lang w:val="en-US"/>
              </w:rPr>
              <w:t>Man</w:t>
            </w:r>
            <w:r w:rsidR="006348C7">
              <w:rPr>
                <w:lang w:val="en-US"/>
              </w:rPr>
              <w:t>9</w:t>
            </w:r>
          </w:p>
        </w:tc>
        <w:tc>
          <w:tcPr>
            <w:tcW w:w="2072" w:type="dxa"/>
          </w:tcPr>
          <w:p w14:paraId="59B3B53D" w14:textId="4D1C68F1" w:rsidR="005863C9" w:rsidRDefault="005863C9" w:rsidP="00CA14FD">
            <w:pPr>
              <w:rPr>
                <w:lang w:val="en-US"/>
              </w:rPr>
            </w:pPr>
            <w:r>
              <w:rPr>
                <w:lang w:val="en-US"/>
              </w:rPr>
              <w:t>Cron job executes script every 2 minutes – monitor using watch command</w:t>
            </w:r>
          </w:p>
        </w:tc>
        <w:tc>
          <w:tcPr>
            <w:tcW w:w="2073" w:type="dxa"/>
          </w:tcPr>
          <w:p w14:paraId="5E3CCC7C" w14:textId="1FEEE63D" w:rsidR="005863C9" w:rsidRDefault="005863C9" w:rsidP="00CA14FD">
            <w:pPr>
              <w:rPr>
                <w:lang w:val="en-US"/>
              </w:rPr>
            </w:pPr>
            <w:r>
              <w:rPr>
                <w:lang w:val="en-US"/>
              </w:rPr>
              <w:t>Cron job is executed</w:t>
            </w:r>
          </w:p>
        </w:tc>
        <w:tc>
          <w:tcPr>
            <w:tcW w:w="2073" w:type="dxa"/>
          </w:tcPr>
          <w:p w14:paraId="5D7D9D64" w14:textId="61C1B3B6" w:rsidR="005863C9" w:rsidRDefault="005863C9" w:rsidP="00CA14FD">
            <w:pPr>
              <w:rPr>
                <w:lang w:val="en-US"/>
              </w:rPr>
            </w:pPr>
            <w:r>
              <w:rPr>
                <w:lang w:val="en-US"/>
              </w:rPr>
              <w:t>Pass</w:t>
            </w:r>
          </w:p>
        </w:tc>
      </w:tr>
      <w:tr w:rsidR="005863C9" w14:paraId="2CA55176" w14:textId="77777777" w:rsidTr="00CA14FD">
        <w:tc>
          <w:tcPr>
            <w:tcW w:w="2072" w:type="dxa"/>
          </w:tcPr>
          <w:p w14:paraId="3F7897C9" w14:textId="6E1C91C7" w:rsidR="005863C9" w:rsidRDefault="00A7545E" w:rsidP="00CA14FD">
            <w:pPr>
              <w:rPr>
                <w:lang w:val="en-US"/>
              </w:rPr>
            </w:pPr>
            <w:r>
              <w:rPr>
                <w:lang w:val="en-US"/>
              </w:rPr>
              <w:t>Man</w:t>
            </w:r>
            <w:r w:rsidR="006348C7">
              <w:rPr>
                <w:lang w:val="en-US"/>
              </w:rPr>
              <w:t>10</w:t>
            </w:r>
          </w:p>
        </w:tc>
        <w:tc>
          <w:tcPr>
            <w:tcW w:w="2072" w:type="dxa"/>
          </w:tcPr>
          <w:p w14:paraId="1063BD29" w14:textId="67D725C3" w:rsidR="005863C9" w:rsidRDefault="00A7545E" w:rsidP="00CA14FD">
            <w:pPr>
              <w:rPr>
                <w:lang w:val="en-US"/>
              </w:rPr>
            </w:pPr>
            <w:r>
              <w:rPr>
                <w:lang w:val="en-US"/>
              </w:rPr>
              <w:t>Files are deleted after being uploaded</w:t>
            </w:r>
          </w:p>
        </w:tc>
        <w:tc>
          <w:tcPr>
            <w:tcW w:w="2073" w:type="dxa"/>
          </w:tcPr>
          <w:p w14:paraId="5D5C77C7" w14:textId="49F7526D" w:rsidR="005863C9" w:rsidRDefault="00A7545E" w:rsidP="00CA14FD">
            <w:pPr>
              <w:rPr>
                <w:lang w:val="en-US"/>
              </w:rPr>
            </w:pPr>
            <w:r>
              <w:rPr>
                <w:lang w:val="en-US"/>
              </w:rPr>
              <w:t>Logs file empty</w:t>
            </w:r>
          </w:p>
        </w:tc>
        <w:tc>
          <w:tcPr>
            <w:tcW w:w="2073" w:type="dxa"/>
          </w:tcPr>
          <w:p w14:paraId="3F6BFBBD" w14:textId="06BEF72A" w:rsidR="005863C9" w:rsidRDefault="00A7545E" w:rsidP="00CA14FD">
            <w:pPr>
              <w:rPr>
                <w:lang w:val="en-US"/>
              </w:rPr>
            </w:pPr>
            <w:r>
              <w:rPr>
                <w:lang w:val="en-US"/>
              </w:rPr>
              <w:t>Pass</w:t>
            </w:r>
          </w:p>
        </w:tc>
      </w:tr>
    </w:tbl>
    <w:p w14:paraId="7AFA6F77" w14:textId="77777777" w:rsidR="005863C9" w:rsidRPr="005863C9" w:rsidRDefault="005863C9" w:rsidP="005863C9">
      <w:pPr>
        <w:rPr>
          <w:lang w:val="en-US"/>
        </w:rPr>
      </w:pPr>
    </w:p>
    <w:p w14:paraId="7C182F0E" w14:textId="7A58BF91" w:rsidR="003055FE" w:rsidRDefault="003055FE" w:rsidP="003055FE">
      <w:pPr>
        <w:pStyle w:val="Heading3"/>
        <w:rPr>
          <w:lang w:val="en-US"/>
        </w:rPr>
      </w:pPr>
      <w:bookmarkStart w:id="101" w:name="_Toc513163115"/>
      <w:r>
        <w:rPr>
          <w:lang w:val="en-US"/>
        </w:rPr>
        <w:t>Visualisation Application Testing</w:t>
      </w:r>
      <w:bookmarkEnd w:id="101"/>
    </w:p>
    <w:p w14:paraId="39BA1A6F" w14:textId="7E05F282" w:rsidR="00C25F57" w:rsidRPr="00C25F57" w:rsidRDefault="00C25F57" w:rsidP="00C25F57">
      <w:pPr>
        <w:rPr>
          <w:lang w:val="en-US"/>
        </w:rPr>
      </w:pPr>
      <w:r>
        <w:rPr>
          <w:lang w:val="en-US"/>
        </w:rPr>
        <w:t>These tests were completed using</w:t>
      </w:r>
    </w:p>
    <w:tbl>
      <w:tblPr>
        <w:tblStyle w:val="TableGrid"/>
        <w:tblW w:w="0" w:type="auto"/>
        <w:tblLook w:val="04A0" w:firstRow="1" w:lastRow="0" w:firstColumn="1" w:lastColumn="0" w:noHBand="0" w:noVBand="1"/>
      </w:tblPr>
      <w:tblGrid>
        <w:gridCol w:w="2072"/>
        <w:gridCol w:w="2072"/>
        <w:gridCol w:w="2073"/>
        <w:gridCol w:w="2073"/>
      </w:tblGrid>
      <w:tr w:rsidR="00715B77" w14:paraId="0A6CCADE" w14:textId="77777777" w:rsidTr="00CA14FD">
        <w:tc>
          <w:tcPr>
            <w:tcW w:w="2072" w:type="dxa"/>
          </w:tcPr>
          <w:p w14:paraId="60989F1F" w14:textId="77777777" w:rsidR="00715B77" w:rsidRDefault="00715B77" w:rsidP="00CA14FD">
            <w:pPr>
              <w:rPr>
                <w:lang w:val="en-US"/>
              </w:rPr>
            </w:pPr>
            <w:r w:rsidRPr="006D5FFD">
              <w:rPr>
                <w:b/>
                <w:lang w:val="en-US"/>
              </w:rPr>
              <w:t>Test Id</w:t>
            </w:r>
          </w:p>
        </w:tc>
        <w:tc>
          <w:tcPr>
            <w:tcW w:w="2072" w:type="dxa"/>
          </w:tcPr>
          <w:p w14:paraId="5A1D616B" w14:textId="77777777" w:rsidR="00715B77" w:rsidRDefault="00715B77" w:rsidP="00CA14FD">
            <w:pPr>
              <w:rPr>
                <w:lang w:val="en-US"/>
              </w:rPr>
            </w:pPr>
            <w:r w:rsidRPr="006D5FFD">
              <w:rPr>
                <w:b/>
                <w:lang w:val="en-US"/>
              </w:rPr>
              <w:t>Test Description</w:t>
            </w:r>
          </w:p>
        </w:tc>
        <w:tc>
          <w:tcPr>
            <w:tcW w:w="2073" w:type="dxa"/>
          </w:tcPr>
          <w:p w14:paraId="342F3B0F" w14:textId="77777777" w:rsidR="00715B77" w:rsidRDefault="00715B77" w:rsidP="00CA14FD">
            <w:pPr>
              <w:rPr>
                <w:lang w:val="en-US"/>
              </w:rPr>
            </w:pPr>
            <w:r w:rsidRPr="006D5FFD">
              <w:rPr>
                <w:b/>
                <w:lang w:val="en-US"/>
              </w:rPr>
              <w:t>Expected Result</w:t>
            </w:r>
          </w:p>
        </w:tc>
        <w:tc>
          <w:tcPr>
            <w:tcW w:w="2073" w:type="dxa"/>
          </w:tcPr>
          <w:p w14:paraId="12F98B97" w14:textId="77777777" w:rsidR="00715B77" w:rsidRDefault="00715B77" w:rsidP="00CA14FD">
            <w:pPr>
              <w:rPr>
                <w:lang w:val="en-US"/>
              </w:rPr>
            </w:pPr>
            <w:r w:rsidRPr="006D5FFD">
              <w:rPr>
                <w:b/>
                <w:lang w:val="en-US"/>
              </w:rPr>
              <w:t>Result</w:t>
            </w:r>
            <w:r>
              <w:rPr>
                <w:b/>
                <w:lang w:val="en-US"/>
              </w:rPr>
              <w:t xml:space="preserve"> (pass/fail)</w:t>
            </w:r>
          </w:p>
        </w:tc>
      </w:tr>
      <w:tr w:rsidR="00715B77" w14:paraId="32F07E45" w14:textId="77777777" w:rsidTr="00CA14FD">
        <w:tc>
          <w:tcPr>
            <w:tcW w:w="2072" w:type="dxa"/>
          </w:tcPr>
          <w:p w14:paraId="0AAF642B" w14:textId="299E610F" w:rsidR="00715B77" w:rsidRDefault="00715B77" w:rsidP="00CA14FD">
            <w:pPr>
              <w:rPr>
                <w:lang w:val="en-US"/>
              </w:rPr>
            </w:pPr>
            <w:r>
              <w:rPr>
                <w:lang w:val="en-US"/>
              </w:rPr>
              <w:t>Man1</w:t>
            </w:r>
            <w:r w:rsidR="006348C7">
              <w:rPr>
                <w:lang w:val="en-US"/>
              </w:rPr>
              <w:t>1</w:t>
            </w:r>
          </w:p>
        </w:tc>
        <w:tc>
          <w:tcPr>
            <w:tcW w:w="2072" w:type="dxa"/>
          </w:tcPr>
          <w:p w14:paraId="05A27DF9" w14:textId="166155E0" w:rsidR="00715B77" w:rsidRDefault="00715B77" w:rsidP="00681689">
            <w:pPr>
              <w:rPr>
                <w:lang w:val="en-US"/>
              </w:rPr>
            </w:pPr>
            <w:r>
              <w:rPr>
                <w:lang w:val="en-US"/>
              </w:rPr>
              <w:t xml:space="preserve">Data is passed from </w:t>
            </w:r>
            <w:r w:rsidR="00681689">
              <w:rPr>
                <w:lang w:val="en-US"/>
              </w:rPr>
              <w:t>PHP</w:t>
            </w:r>
            <w:r>
              <w:rPr>
                <w:lang w:val="en-US"/>
              </w:rPr>
              <w:t xml:space="preserve"> script to webpage (not showing user credentials)</w:t>
            </w:r>
            <w:r w:rsidR="00C25F57">
              <w:rPr>
                <w:lang w:val="en-US"/>
              </w:rPr>
              <w:t>. This is a security related test.</w:t>
            </w:r>
          </w:p>
        </w:tc>
        <w:tc>
          <w:tcPr>
            <w:tcW w:w="2073" w:type="dxa"/>
          </w:tcPr>
          <w:p w14:paraId="45C75D59" w14:textId="046B8A6D" w:rsidR="00715B77" w:rsidRDefault="00715B77" w:rsidP="00CA14FD">
            <w:pPr>
              <w:rPr>
                <w:lang w:val="en-US"/>
              </w:rPr>
            </w:pPr>
            <w:r>
              <w:rPr>
                <w:lang w:val="en-US"/>
              </w:rPr>
              <w:t>Variable is created within script</w:t>
            </w:r>
          </w:p>
        </w:tc>
        <w:tc>
          <w:tcPr>
            <w:tcW w:w="2073" w:type="dxa"/>
          </w:tcPr>
          <w:p w14:paraId="0C54F966" w14:textId="77777777" w:rsidR="00715B77" w:rsidRDefault="00715B77" w:rsidP="00CA14FD">
            <w:pPr>
              <w:rPr>
                <w:lang w:val="en-US"/>
              </w:rPr>
            </w:pPr>
            <w:r>
              <w:rPr>
                <w:lang w:val="en-US"/>
              </w:rPr>
              <w:t>Pass</w:t>
            </w:r>
          </w:p>
        </w:tc>
      </w:tr>
      <w:tr w:rsidR="00715B77" w14:paraId="01E1A999" w14:textId="77777777" w:rsidTr="00CA14FD">
        <w:tc>
          <w:tcPr>
            <w:tcW w:w="2072" w:type="dxa"/>
          </w:tcPr>
          <w:p w14:paraId="7896BE31" w14:textId="7B92C166" w:rsidR="00715B77" w:rsidRDefault="00715B77" w:rsidP="00CA14FD">
            <w:pPr>
              <w:rPr>
                <w:lang w:val="en-US"/>
              </w:rPr>
            </w:pPr>
            <w:r>
              <w:rPr>
                <w:lang w:val="en-US"/>
              </w:rPr>
              <w:t>Man1</w:t>
            </w:r>
            <w:r w:rsidR="006348C7">
              <w:rPr>
                <w:lang w:val="en-US"/>
              </w:rPr>
              <w:t>2</w:t>
            </w:r>
          </w:p>
        </w:tc>
        <w:tc>
          <w:tcPr>
            <w:tcW w:w="2072" w:type="dxa"/>
          </w:tcPr>
          <w:p w14:paraId="4A0B6040" w14:textId="7D0B89CE" w:rsidR="00715B77" w:rsidRDefault="00715B77" w:rsidP="00CA14FD">
            <w:pPr>
              <w:rPr>
                <w:lang w:val="en-US"/>
              </w:rPr>
            </w:pPr>
            <w:r>
              <w:rPr>
                <w:lang w:val="en-US"/>
              </w:rPr>
              <w:t>HTML5 validates using W3 validator</w:t>
            </w:r>
          </w:p>
        </w:tc>
        <w:tc>
          <w:tcPr>
            <w:tcW w:w="2073" w:type="dxa"/>
          </w:tcPr>
          <w:p w14:paraId="31785A3B" w14:textId="156BD81D" w:rsidR="00715B77" w:rsidRDefault="00715B77" w:rsidP="00CA14FD">
            <w:pPr>
              <w:rPr>
                <w:lang w:val="en-US"/>
              </w:rPr>
            </w:pPr>
            <w:r>
              <w:rPr>
                <w:lang w:val="en-US"/>
              </w:rPr>
              <w:t>No errors in HTML</w:t>
            </w:r>
          </w:p>
        </w:tc>
        <w:tc>
          <w:tcPr>
            <w:tcW w:w="2073" w:type="dxa"/>
          </w:tcPr>
          <w:p w14:paraId="712A613F" w14:textId="76A1D664" w:rsidR="00715B77" w:rsidRDefault="00715B77" w:rsidP="00CA14FD">
            <w:pPr>
              <w:rPr>
                <w:lang w:val="en-US"/>
              </w:rPr>
            </w:pPr>
            <w:r>
              <w:rPr>
                <w:lang w:val="en-US"/>
              </w:rPr>
              <w:t>Pass</w:t>
            </w:r>
          </w:p>
        </w:tc>
      </w:tr>
      <w:tr w:rsidR="00715B77" w14:paraId="3BDE1D3B" w14:textId="77777777" w:rsidTr="00CA14FD">
        <w:tc>
          <w:tcPr>
            <w:tcW w:w="2072" w:type="dxa"/>
          </w:tcPr>
          <w:p w14:paraId="0BFEA3A6" w14:textId="6C6DD9F7" w:rsidR="00715B77" w:rsidRDefault="00715B77" w:rsidP="00CA14FD">
            <w:pPr>
              <w:rPr>
                <w:lang w:val="en-US"/>
              </w:rPr>
            </w:pPr>
            <w:r>
              <w:rPr>
                <w:lang w:val="en-US"/>
              </w:rPr>
              <w:t>Man1</w:t>
            </w:r>
            <w:r w:rsidR="006348C7">
              <w:rPr>
                <w:lang w:val="en-US"/>
              </w:rPr>
              <w:t>3</w:t>
            </w:r>
          </w:p>
        </w:tc>
        <w:tc>
          <w:tcPr>
            <w:tcW w:w="2072" w:type="dxa"/>
          </w:tcPr>
          <w:p w14:paraId="42D8C34A" w14:textId="5591C5FA" w:rsidR="00715B77" w:rsidRDefault="00715B77" w:rsidP="00CA14FD">
            <w:pPr>
              <w:rPr>
                <w:lang w:val="en-US"/>
              </w:rPr>
            </w:pPr>
            <w:r>
              <w:rPr>
                <w:lang w:val="en-US"/>
              </w:rPr>
              <w:t xml:space="preserve">CSS validates using CSS </w:t>
            </w:r>
            <w:r w:rsidR="00681689">
              <w:rPr>
                <w:lang w:val="en-US"/>
              </w:rPr>
              <w:t>validator</w:t>
            </w:r>
          </w:p>
        </w:tc>
        <w:tc>
          <w:tcPr>
            <w:tcW w:w="2073" w:type="dxa"/>
          </w:tcPr>
          <w:p w14:paraId="10C8B944" w14:textId="6A568273" w:rsidR="00715B77" w:rsidRDefault="00715B77" w:rsidP="00CA14FD">
            <w:pPr>
              <w:rPr>
                <w:lang w:val="en-US"/>
              </w:rPr>
            </w:pPr>
            <w:r>
              <w:rPr>
                <w:lang w:val="en-US"/>
              </w:rPr>
              <w:t>No errors in CSS</w:t>
            </w:r>
          </w:p>
        </w:tc>
        <w:tc>
          <w:tcPr>
            <w:tcW w:w="2073" w:type="dxa"/>
          </w:tcPr>
          <w:p w14:paraId="7F780ED6" w14:textId="4B922789" w:rsidR="00715B77" w:rsidRDefault="00715B77" w:rsidP="00CA14FD">
            <w:pPr>
              <w:rPr>
                <w:lang w:val="en-US"/>
              </w:rPr>
            </w:pPr>
            <w:r>
              <w:rPr>
                <w:lang w:val="en-US"/>
              </w:rPr>
              <w:t>Fail – Due to errors from Leaflet CSS. Created CSS has no errors though</w:t>
            </w:r>
          </w:p>
        </w:tc>
      </w:tr>
      <w:tr w:rsidR="00715B77" w14:paraId="7A23C7C2" w14:textId="77777777" w:rsidTr="00CA14FD">
        <w:tc>
          <w:tcPr>
            <w:tcW w:w="2072" w:type="dxa"/>
          </w:tcPr>
          <w:p w14:paraId="13F67126" w14:textId="41239648" w:rsidR="00715B77" w:rsidRDefault="00715B77" w:rsidP="00CA14FD">
            <w:pPr>
              <w:rPr>
                <w:lang w:val="en-US"/>
              </w:rPr>
            </w:pPr>
            <w:r>
              <w:rPr>
                <w:lang w:val="en-US"/>
              </w:rPr>
              <w:t>Man1</w:t>
            </w:r>
            <w:r w:rsidR="006348C7">
              <w:rPr>
                <w:lang w:val="en-US"/>
              </w:rPr>
              <w:t>4</w:t>
            </w:r>
          </w:p>
        </w:tc>
        <w:tc>
          <w:tcPr>
            <w:tcW w:w="2072" w:type="dxa"/>
          </w:tcPr>
          <w:p w14:paraId="705F758A" w14:textId="09D4C0F8" w:rsidR="00715B77" w:rsidRDefault="00715B77" w:rsidP="00CA14FD">
            <w:pPr>
              <w:rPr>
                <w:lang w:val="en-US"/>
              </w:rPr>
            </w:pPr>
            <w:r>
              <w:rPr>
                <w:lang w:val="en-US"/>
              </w:rPr>
              <w:t xml:space="preserve">All HTML5 </w:t>
            </w:r>
            <w:r w:rsidR="00CA14FD">
              <w:rPr>
                <w:lang w:val="en-US"/>
              </w:rPr>
              <w:t>are within appropriate tags</w:t>
            </w:r>
          </w:p>
        </w:tc>
        <w:tc>
          <w:tcPr>
            <w:tcW w:w="2073" w:type="dxa"/>
          </w:tcPr>
          <w:p w14:paraId="192D1035" w14:textId="16F8C445" w:rsidR="00715B77" w:rsidRDefault="00AD7012" w:rsidP="00CA14FD">
            <w:pPr>
              <w:rPr>
                <w:lang w:val="en-US"/>
              </w:rPr>
            </w:pPr>
            <w:r>
              <w:rPr>
                <w:lang w:val="en-US"/>
              </w:rPr>
              <w:t>Appropriate tags</w:t>
            </w:r>
          </w:p>
        </w:tc>
        <w:tc>
          <w:tcPr>
            <w:tcW w:w="2073" w:type="dxa"/>
          </w:tcPr>
          <w:p w14:paraId="70D36DAF" w14:textId="2824E6EE" w:rsidR="00715B77" w:rsidRDefault="00AD7012" w:rsidP="00CA14FD">
            <w:pPr>
              <w:rPr>
                <w:lang w:val="en-US"/>
              </w:rPr>
            </w:pPr>
            <w:r>
              <w:rPr>
                <w:lang w:val="en-US"/>
              </w:rPr>
              <w:t>Pass</w:t>
            </w:r>
          </w:p>
        </w:tc>
      </w:tr>
    </w:tbl>
    <w:p w14:paraId="357CE4F8" w14:textId="77777777" w:rsidR="00715B77" w:rsidRPr="00715B77" w:rsidRDefault="00715B77" w:rsidP="00715B77">
      <w:pPr>
        <w:rPr>
          <w:lang w:val="en-US"/>
        </w:rPr>
      </w:pPr>
    </w:p>
    <w:p w14:paraId="3B370065" w14:textId="77777777" w:rsidR="003055FE" w:rsidRPr="003055FE" w:rsidRDefault="003055FE" w:rsidP="003055FE">
      <w:pPr>
        <w:rPr>
          <w:lang w:val="en-US"/>
        </w:rPr>
      </w:pPr>
    </w:p>
    <w:p w14:paraId="64C29113" w14:textId="77777777" w:rsidR="00FC6741" w:rsidRDefault="00FC6741">
      <w:pPr>
        <w:rPr>
          <w:rFonts w:asciiTheme="majorHAnsi" w:eastAsiaTheme="majorEastAsia" w:hAnsiTheme="majorHAnsi" w:cstheme="majorBidi"/>
          <w:b/>
          <w:bCs/>
          <w:lang w:val="en-US"/>
        </w:rPr>
      </w:pPr>
      <w:bookmarkStart w:id="102" w:name="_Toc222978607"/>
      <w:r>
        <w:rPr>
          <w:lang w:val="en-US"/>
        </w:rPr>
        <w:br w:type="page"/>
      </w:r>
    </w:p>
    <w:p w14:paraId="378922C2" w14:textId="2A178E80" w:rsidR="00694611" w:rsidRDefault="00694611" w:rsidP="004C12FA">
      <w:pPr>
        <w:pStyle w:val="Heading3"/>
        <w:rPr>
          <w:lang w:val="en-US"/>
        </w:rPr>
      </w:pPr>
      <w:bookmarkStart w:id="103" w:name="_Toc513163116"/>
      <w:r>
        <w:rPr>
          <w:lang w:val="en-US"/>
        </w:rPr>
        <w:lastRenderedPageBreak/>
        <w:t>User Interface Testing</w:t>
      </w:r>
      <w:bookmarkEnd w:id="102"/>
      <w:bookmarkEnd w:id="103"/>
      <w:r>
        <w:rPr>
          <w:lang w:val="en-US"/>
        </w:rPr>
        <w:t xml:space="preserve"> </w:t>
      </w:r>
    </w:p>
    <w:p w14:paraId="094B0409" w14:textId="2181C92C" w:rsidR="00D26972" w:rsidRDefault="003055FE" w:rsidP="00D26972">
      <w:pPr>
        <w:rPr>
          <w:lang w:val="en-US"/>
        </w:rPr>
      </w:pPr>
      <w:r>
        <w:rPr>
          <w:lang w:val="en-US"/>
        </w:rPr>
        <w:t xml:space="preserve">Manually testing user interface ensured functionality worked on GUI elements. </w:t>
      </w:r>
      <w:r w:rsidR="00081C5F">
        <w:rPr>
          <w:lang w:val="en-US"/>
        </w:rPr>
        <w:t>These have been based off of requirements that were set out in the design.</w:t>
      </w:r>
    </w:p>
    <w:p w14:paraId="0B0F61D9" w14:textId="77777777" w:rsidR="00081C5F" w:rsidRDefault="00081C5F" w:rsidP="00D26972">
      <w:pPr>
        <w:rPr>
          <w:lang w:val="en-US"/>
        </w:rPr>
      </w:pPr>
    </w:p>
    <w:tbl>
      <w:tblPr>
        <w:tblStyle w:val="TableGrid"/>
        <w:tblW w:w="0" w:type="auto"/>
        <w:tblLook w:val="04A0" w:firstRow="1" w:lastRow="0" w:firstColumn="1" w:lastColumn="0" w:noHBand="0" w:noVBand="1"/>
      </w:tblPr>
      <w:tblGrid>
        <w:gridCol w:w="1513"/>
        <w:gridCol w:w="1813"/>
        <w:gridCol w:w="1808"/>
        <w:gridCol w:w="3156"/>
      </w:tblGrid>
      <w:tr w:rsidR="00081C5F" w14:paraId="386030F5" w14:textId="77777777" w:rsidTr="00AD7012">
        <w:tc>
          <w:tcPr>
            <w:tcW w:w="1513" w:type="dxa"/>
          </w:tcPr>
          <w:p w14:paraId="7B7A4303" w14:textId="6B330830" w:rsidR="00081C5F" w:rsidRDefault="00081C5F" w:rsidP="00081C5F">
            <w:pPr>
              <w:rPr>
                <w:lang w:val="en-US"/>
              </w:rPr>
            </w:pPr>
            <w:r w:rsidRPr="006D5FFD">
              <w:rPr>
                <w:b/>
                <w:lang w:val="en-US"/>
              </w:rPr>
              <w:t>Test Id</w:t>
            </w:r>
          </w:p>
        </w:tc>
        <w:tc>
          <w:tcPr>
            <w:tcW w:w="1813" w:type="dxa"/>
          </w:tcPr>
          <w:p w14:paraId="1C69CA4B" w14:textId="1FCE1C1D" w:rsidR="00081C5F" w:rsidRDefault="00081C5F" w:rsidP="00081C5F">
            <w:pPr>
              <w:rPr>
                <w:lang w:val="en-US"/>
              </w:rPr>
            </w:pPr>
            <w:r w:rsidRPr="006D5FFD">
              <w:rPr>
                <w:b/>
                <w:lang w:val="en-US"/>
              </w:rPr>
              <w:t>Test Description</w:t>
            </w:r>
          </w:p>
        </w:tc>
        <w:tc>
          <w:tcPr>
            <w:tcW w:w="1808" w:type="dxa"/>
          </w:tcPr>
          <w:p w14:paraId="218270FF" w14:textId="411955FC" w:rsidR="00081C5F" w:rsidRDefault="00081C5F" w:rsidP="00081C5F">
            <w:pPr>
              <w:rPr>
                <w:lang w:val="en-US"/>
              </w:rPr>
            </w:pPr>
            <w:r w:rsidRPr="006D5FFD">
              <w:rPr>
                <w:b/>
                <w:lang w:val="en-US"/>
              </w:rPr>
              <w:t>Expected Result</w:t>
            </w:r>
          </w:p>
        </w:tc>
        <w:tc>
          <w:tcPr>
            <w:tcW w:w="3156" w:type="dxa"/>
          </w:tcPr>
          <w:p w14:paraId="2435A0A2" w14:textId="04046909" w:rsidR="00081C5F" w:rsidRDefault="00081C5F" w:rsidP="00081C5F">
            <w:pPr>
              <w:rPr>
                <w:lang w:val="en-US"/>
              </w:rPr>
            </w:pPr>
            <w:r w:rsidRPr="006D5FFD">
              <w:rPr>
                <w:b/>
                <w:lang w:val="en-US"/>
              </w:rPr>
              <w:t>Result</w:t>
            </w:r>
            <w:r>
              <w:rPr>
                <w:b/>
                <w:lang w:val="en-US"/>
              </w:rPr>
              <w:t xml:space="preserve"> (pass/fail)</w:t>
            </w:r>
          </w:p>
        </w:tc>
      </w:tr>
      <w:tr w:rsidR="00081C5F" w14:paraId="3E81EFED" w14:textId="77777777" w:rsidTr="00AD7012">
        <w:tc>
          <w:tcPr>
            <w:tcW w:w="1513" w:type="dxa"/>
          </w:tcPr>
          <w:p w14:paraId="534B0FDD" w14:textId="5B01C376" w:rsidR="00081C5F" w:rsidRPr="00E55E8F" w:rsidRDefault="00E55E8F" w:rsidP="00081C5F">
            <w:pPr>
              <w:rPr>
                <w:lang w:val="en-US"/>
              </w:rPr>
            </w:pPr>
            <w:r w:rsidRPr="00E55E8F">
              <w:rPr>
                <w:lang w:val="en-US"/>
              </w:rPr>
              <w:t>UI1</w:t>
            </w:r>
          </w:p>
        </w:tc>
        <w:tc>
          <w:tcPr>
            <w:tcW w:w="1813" w:type="dxa"/>
          </w:tcPr>
          <w:p w14:paraId="01AC7325" w14:textId="3672A6DB" w:rsidR="00081C5F" w:rsidRPr="00E55E8F" w:rsidRDefault="00682B7C" w:rsidP="00081C5F">
            <w:pPr>
              <w:rPr>
                <w:lang w:val="en-US"/>
              </w:rPr>
            </w:pPr>
            <w:r>
              <w:rPr>
                <w:lang w:val="en-US"/>
              </w:rPr>
              <w:t>Menu bar on the index page</w:t>
            </w:r>
            <w:r w:rsidR="00547A18">
              <w:rPr>
                <w:lang w:val="en-US"/>
              </w:rPr>
              <w:t xml:space="preserve"> is visually there.</w:t>
            </w:r>
          </w:p>
        </w:tc>
        <w:tc>
          <w:tcPr>
            <w:tcW w:w="1808" w:type="dxa"/>
          </w:tcPr>
          <w:p w14:paraId="4FCA0E75" w14:textId="4F8D5110" w:rsidR="00081C5F" w:rsidRPr="00E55E8F" w:rsidRDefault="00547A18" w:rsidP="00081C5F">
            <w:pPr>
              <w:rPr>
                <w:lang w:val="en-US"/>
              </w:rPr>
            </w:pPr>
            <w:r>
              <w:rPr>
                <w:lang w:val="en-US"/>
              </w:rPr>
              <w:t>Menu bar on the index page is visually there.</w:t>
            </w:r>
          </w:p>
        </w:tc>
        <w:tc>
          <w:tcPr>
            <w:tcW w:w="3156" w:type="dxa"/>
          </w:tcPr>
          <w:p w14:paraId="76D3EC6F" w14:textId="77777777" w:rsidR="00081C5F" w:rsidRDefault="00547A18" w:rsidP="00081C5F">
            <w:pPr>
              <w:rPr>
                <w:lang w:val="en-US"/>
              </w:rPr>
            </w:pPr>
            <w:r>
              <w:rPr>
                <w:lang w:val="en-US"/>
              </w:rPr>
              <w:t>Pass</w:t>
            </w:r>
          </w:p>
          <w:p w14:paraId="15998B4E" w14:textId="41B278DF" w:rsidR="00547A18" w:rsidRPr="00E55E8F" w:rsidRDefault="00547A18" w:rsidP="00081C5F">
            <w:pPr>
              <w:rPr>
                <w:lang w:val="en-US"/>
              </w:rPr>
            </w:pPr>
          </w:p>
        </w:tc>
      </w:tr>
      <w:tr w:rsidR="00547A18" w14:paraId="49879FBA" w14:textId="77777777" w:rsidTr="00AD7012">
        <w:tc>
          <w:tcPr>
            <w:tcW w:w="1513" w:type="dxa"/>
          </w:tcPr>
          <w:p w14:paraId="6E32770E" w14:textId="614CF11B" w:rsidR="00547A18" w:rsidRPr="00E55E8F" w:rsidRDefault="00B16C44" w:rsidP="00081C5F">
            <w:pPr>
              <w:rPr>
                <w:lang w:val="en-US"/>
              </w:rPr>
            </w:pPr>
            <w:r>
              <w:rPr>
                <w:lang w:val="en-US"/>
              </w:rPr>
              <w:t>UI2</w:t>
            </w:r>
          </w:p>
        </w:tc>
        <w:tc>
          <w:tcPr>
            <w:tcW w:w="1813" w:type="dxa"/>
          </w:tcPr>
          <w:p w14:paraId="210E3E69" w14:textId="71C1F70D" w:rsidR="00547A18" w:rsidRDefault="00547A18" w:rsidP="00081C5F">
            <w:pPr>
              <w:rPr>
                <w:lang w:val="en-US"/>
              </w:rPr>
            </w:pPr>
            <w:r>
              <w:rPr>
                <w:lang w:val="en-US"/>
              </w:rPr>
              <w:t>Menu bar on the about page is visually there</w:t>
            </w:r>
          </w:p>
        </w:tc>
        <w:tc>
          <w:tcPr>
            <w:tcW w:w="1808" w:type="dxa"/>
          </w:tcPr>
          <w:p w14:paraId="3A7D1265" w14:textId="72F2A2AC" w:rsidR="00547A18" w:rsidRDefault="00547A18" w:rsidP="00081C5F">
            <w:pPr>
              <w:rPr>
                <w:lang w:val="en-US"/>
              </w:rPr>
            </w:pPr>
            <w:r>
              <w:rPr>
                <w:lang w:val="en-US"/>
              </w:rPr>
              <w:t>Menu bar on the about page is visually there</w:t>
            </w:r>
          </w:p>
        </w:tc>
        <w:tc>
          <w:tcPr>
            <w:tcW w:w="3156" w:type="dxa"/>
          </w:tcPr>
          <w:p w14:paraId="6B3774C5" w14:textId="795DDDBA" w:rsidR="00547A18" w:rsidRDefault="00547A18" w:rsidP="00081C5F">
            <w:pPr>
              <w:rPr>
                <w:lang w:val="en-US"/>
              </w:rPr>
            </w:pPr>
            <w:r>
              <w:rPr>
                <w:lang w:val="en-US"/>
              </w:rPr>
              <w:t>Pass</w:t>
            </w:r>
          </w:p>
        </w:tc>
      </w:tr>
      <w:tr w:rsidR="00547A18" w14:paraId="0BDCD4E6" w14:textId="77777777" w:rsidTr="00AD7012">
        <w:tc>
          <w:tcPr>
            <w:tcW w:w="1513" w:type="dxa"/>
          </w:tcPr>
          <w:p w14:paraId="2E6D762C" w14:textId="58A83914" w:rsidR="00547A18" w:rsidRPr="00E55E8F" w:rsidRDefault="00B16C44" w:rsidP="00547A18">
            <w:pPr>
              <w:rPr>
                <w:lang w:val="en-US"/>
              </w:rPr>
            </w:pPr>
            <w:r>
              <w:rPr>
                <w:lang w:val="en-US"/>
              </w:rPr>
              <w:t>UI3</w:t>
            </w:r>
          </w:p>
        </w:tc>
        <w:tc>
          <w:tcPr>
            <w:tcW w:w="1813" w:type="dxa"/>
          </w:tcPr>
          <w:p w14:paraId="385B3EE4" w14:textId="61869B57" w:rsidR="00547A18" w:rsidRDefault="00547A18" w:rsidP="00547A18">
            <w:pPr>
              <w:rPr>
                <w:lang w:val="en-US"/>
              </w:rPr>
            </w:pPr>
            <w:r>
              <w:rPr>
                <w:lang w:val="en-US"/>
              </w:rPr>
              <w:t>Menu bar on the source page is visually there</w:t>
            </w:r>
          </w:p>
        </w:tc>
        <w:tc>
          <w:tcPr>
            <w:tcW w:w="1808" w:type="dxa"/>
          </w:tcPr>
          <w:p w14:paraId="1F88808E" w14:textId="2E04EF66" w:rsidR="00547A18" w:rsidRDefault="00547A18" w:rsidP="00547A18">
            <w:pPr>
              <w:rPr>
                <w:lang w:val="en-US"/>
              </w:rPr>
            </w:pPr>
            <w:r>
              <w:rPr>
                <w:lang w:val="en-US"/>
              </w:rPr>
              <w:t>Menu bar on the source page is visually there</w:t>
            </w:r>
          </w:p>
        </w:tc>
        <w:tc>
          <w:tcPr>
            <w:tcW w:w="3156" w:type="dxa"/>
          </w:tcPr>
          <w:p w14:paraId="52B88540" w14:textId="08E47523" w:rsidR="00547A18" w:rsidRDefault="00547A18" w:rsidP="00547A18">
            <w:pPr>
              <w:rPr>
                <w:lang w:val="en-US"/>
              </w:rPr>
            </w:pPr>
            <w:r>
              <w:rPr>
                <w:lang w:val="en-US"/>
              </w:rPr>
              <w:t>Pass</w:t>
            </w:r>
          </w:p>
        </w:tc>
      </w:tr>
      <w:tr w:rsidR="00547A18" w14:paraId="5F050C77" w14:textId="77777777" w:rsidTr="00AD7012">
        <w:tc>
          <w:tcPr>
            <w:tcW w:w="1513" w:type="dxa"/>
          </w:tcPr>
          <w:p w14:paraId="12FDBBAB" w14:textId="72A70653" w:rsidR="00547A18" w:rsidRPr="00E55E8F" w:rsidRDefault="00B16C44" w:rsidP="00547A18">
            <w:pPr>
              <w:rPr>
                <w:lang w:val="en-US"/>
              </w:rPr>
            </w:pPr>
            <w:r>
              <w:rPr>
                <w:lang w:val="en-US"/>
              </w:rPr>
              <w:t>UI4</w:t>
            </w:r>
          </w:p>
        </w:tc>
        <w:tc>
          <w:tcPr>
            <w:tcW w:w="1813" w:type="dxa"/>
          </w:tcPr>
          <w:p w14:paraId="2B155375" w14:textId="0FBFA379" w:rsidR="00547A18" w:rsidRDefault="00547A18" w:rsidP="00547A18">
            <w:pPr>
              <w:rPr>
                <w:lang w:val="en-US"/>
              </w:rPr>
            </w:pPr>
            <w:r>
              <w:rPr>
                <w:lang w:val="en-US"/>
              </w:rPr>
              <w:t xml:space="preserve">Map webpage is visually similar to </w:t>
            </w:r>
            <w:r>
              <w:rPr>
                <w:lang w:val="en-US"/>
              </w:rPr>
              <w:fldChar w:fldCharType="begin"/>
            </w:r>
            <w:r>
              <w:rPr>
                <w:lang w:val="en-US"/>
              </w:rPr>
              <w:instrText xml:space="preserve"> REF _Ref512788549 \h </w:instrText>
            </w:r>
            <w:r>
              <w:rPr>
                <w:lang w:val="en-US"/>
              </w:rPr>
            </w:r>
            <w:r>
              <w:rPr>
                <w:lang w:val="en-US"/>
              </w:rPr>
              <w:fldChar w:fldCharType="separate"/>
            </w:r>
            <w:r w:rsidR="00123158">
              <w:t xml:space="preserve">Figure </w:t>
            </w:r>
            <w:r w:rsidR="00123158">
              <w:rPr>
                <w:noProof/>
              </w:rPr>
              <w:t>20</w:t>
            </w:r>
            <w:r>
              <w:rPr>
                <w:lang w:val="en-US"/>
              </w:rPr>
              <w:fldChar w:fldCharType="end"/>
            </w:r>
          </w:p>
        </w:tc>
        <w:tc>
          <w:tcPr>
            <w:tcW w:w="1808" w:type="dxa"/>
          </w:tcPr>
          <w:p w14:paraId="6C2F87A8" w14:textId="7A71D007" w:rsidR="00547A18" w:rsidRDefault="00547A18" w:rsidP="00547A18">
            <w:pPr>
              <w:rPr>
                <w:lang w:val="en-US"/>
              </w:rPr>
            </w:pPr>
            <w:r>
              <w:rPr>
                <w:lang w:val="en-US"/>
              </w:rPr>
              <w:t xml:space="preserve">Similar layout to </w:t>
            </w:r>
            <w:r>
              <w:rPr>
                <w:lang w:val="en-US"/>
              </w:rPr>
              <w:fldChar w:fldCharType="begin"/>
            </w:r>
            <w:r>
              <w:rPr>
                <w:lang w:val="en-US"/>
              </w:rPr>
              <w:instrText xml:space="preserve"> REF _Ref512788549 \h </w:instrText>
            </w:r>
            <w:r>
              <w:rPr>
                <w:lang w:val="en-US"/>
              </w:rPr>
            </w:r>
            <w:r>
              <w:rPr>
                <w:lang w:val="en-US"/>
              </w:rPr>
              <w:fldChar w:fldCharType="separate"/>
            </w:r>
            <w:r w:rsidR="00123158">
              <w:t xml:space="preserve">Figure </w:t>
            </w:r>
            <w:r w:rsidR="00123158">
              <w:rPr>
                <w:noProof/>
              </w:rPr>
              <w:t>20</w:t>
            </w:r>
            <w:r>
              <w:rPr>
                <w:lang w:val="en-US"/>
              </w:rPr>
              <w:fldChar w:fldCharType="end"/>
            </w:r>
          </w:p>
        </w:tc>
        <w:tc>
          <w:tcPr>
            <w:tcW w:w="3156" w:type="dxa"/>
          </w:tcPr>
          <w:p w14:paraId="7674198C" w14:textId="76BF8B63" w:rsidR="00547A18" w:rsidRDefault="00547A18" w:rsidP="00547A18">
            <w:pPr>
              <w:rPr>
                <w:lang w:val="en-US"/>
              </w:rPr>
            </w:pPr>
            <w:r>
              <w:rPr>
                <w:lang w:val="en-US"/>
              </w:rPr>
              <w:t xml:space="preserve">Fail </w:t>
            </w:r>
          </w:p>
        </w:tc>
      </w:tr>
      <w:tr w:rsidR="00547A18" w14:paraId="7FD156DC" w14:textId="77777777" w:rsidTr="00AD7012">
        <w:tc>
          <w:tcPr>
            <w:tcW w:w="1513" w:type="dxa"/>
          </w:tcPr>
          <w:p w14:paraId="7E5314DD" w14:textId="56091915" w:rsidR="00547A18" w:rsidRPr="00E55E8F" w:rsidRDefault="00B16C44" w:rsidP="00547A18">
            <w:pPr>
              <w:rPr>
                <w:lang w:val="en-US"/>
              </w:rPr>
            </w:pPr>
            <w:r>
              <w:rPr>
                <w:lang w:val="en-US"/>
              </w:rPr>
              <w:t>UI5</w:t>
            </w:r>
          </w:p>
        </w:tc>
        <w:tc>
          <w:tcPr>
            <w:tcW w:w="1813" w:type="dxa"/>
          </w:tcPr>
          <w:p w14:paraId="5454639C" w14:textId="5CF285E3" w:rsidR="00547A18" w:rsidRDefault="00547A18" w:rsidP="00547A18">
            <w:pPr>
              <w:rPr>
                <w:lang w:val="en-US"/>
              </w:rPr>
            </w:pPr>
            <w:r>
              <w:rPr>
                <w:lang w:val="en-US"/>
              </w:rPr>
              <w:t xml:space="preserve">About page is visually similar to </w:t>
            </w:r>
            <w:r>
              <w:rPr>
                <w:lang w:val="en-US"/>
              </w:rPr>
              <w:fldChar w:fldCharType="begin"/>
            </w:r>
            <w:r>
              <w:rPr>
                <w:lang w:val="en-US"/>
              </w:rPr>
              <w:instrText xml:space="preserve"> REF _Ref513128330 \h </w:instrText>
            </w:r>
            <w:r>
              <w:rPr>
                <w:lang w:val="en-US"/>
              </w:rPr>
            </w:r>
            <w:r>
              <w:rPr>
                <w:lang w:val="en-US"/>
              </w:rPr>
              <w:fldChar w:fldCharType="separate"/>
            </w:r>
            <w:r w:rsidR="00123158">
              <w:t xml:space="preserve">Figure </w:t>
            </w:r>
            <w:r w:rsidR="00123158">
              <w:rPr>
                <w:noProof/>
              </w:rPr>
              <w:t>21</w:t>
            </w:r>
            <w:r>
              <w:rPr>
                <w:lang w:val="en-US"/>
              </w:rPr>
              <w:fldChar w:fldCharType="end"/>
            </w:r>
          </w:p>
        </w:tc>
        <w:tc>
          <w:tcPr>
            <w:tcW w:w="1808" w:type="dxa"/>
          </w:tcPr>
          <w:p w14:paraId="447E454B" w14:textId="3F814DBD" w:rsidR="00547A18" w:rsidRDefault="00547A18" w:rsidP="00547A18">
            <w:pPr>
              <w:rPr>
                <w:lang w:val="en-US"/>
              </w:rPr>
            </w:pPr>
            <w:r>
              <w:rPr>
                <w:lang w:val="en-US"/>
              </w:rPr>
              <w:t xml:space="preserve">About page is visually similar to </w:t>
            </w:r>
            <w:r>
              <w:rPr>
                <w:lang w:val="en-US"/>
              </w:rPr>
              <w:fldChar w:fldCharType="begin"/>
            </w:r>
            <w:r>
              <w:rPr>
                <w:lang w:val="en-US"/>
              </w:rPr>
              <w:instrText xml:space="preserve"> REF _Ref513128330 \h </w:instrText>
            </w:r>
            <w:r>
              <w:rPr>
                <w:lang w:val="en-US"/>
              </w:rPr>
            </w:r>
            <w:r>
              <w:rPr>
                <w:lang w:val="en-US"/>
              </w:rPr>
              <w:fldChar w:fldCharType="separate"/>
            </w:r>
            <w:r w:rsidR="00123158">
              <w:t xml:space="preserve">Figure </w:t>
            </w:r>
            <w:r w:rsidR="00123158">
              <w:rPr>
                <w:noProof/>
              </w:rPr>
              <w:t>21</w:t>
            </w:r>
            <w:r>
              <w:rPr>
                <w:lang w:val="en-US"/>
              </w:rPr>
              <w:fldChar w:fldCharType="end"/>
            </w:r>
          </w:p>
        </w:tc>
        <w:tc>
          <w:tcPr>
            <w:tcW w:w="3156" w:type="dxa"/>
          </w:tcPr>
          <w:p w14:paraId="3B351E1F" w14:textId="2189A444" w:rsidR="00547A18" w:rsidRDefault="00547A18" w:rsidP="00547A18">
            <w:pPr>
              <w:rPr>
                <w:lang w:val="en-US"/>
              </w:rPr>
            </w:pPr>
            <w:r>
              <w:rPr>
                <w:lang w:val="en-US"/>
              </w:rPr>
              <w:t>Pass</w:t>
            </w:r>
          </w:p>
        </w:tc>
      </w:tr>
      <w:tr w:rsidR="00547A18" w14:paraId="2F4BC049" w14:textId="77777777" w:rsidTr="00AD7012">
        <w:tc>
          <w:tcPr>
            <w:tcW w:w="1513" w:type="dxa"/>
          </w:tcPr>
          <w:p w14:paraId="0B1467EB" w14:textId="37ECEBD3" w:rsidR="00547A18" w:rsidRPr="00E55E8F" w:rsidRDefault="00B16C44" w:rsidP="00547A18">
            <w:pPr>
              <w:rPr>
                <w:lang w:val="en-US"/>
              </w:rPr>
            </w:pPr>
            <w:r>
              <w:rPr>
                <w:lang w:val="en-US"/>
              </w:rPr>
              <w:t>UI6</w:t>
            </w:r>
          </w:p>
        </w:tc>
        <w:tc>
          <w:tcPr>
            <w:tcW w:w="1813" w:type="dxa"/>
          </w:tcPr>
          <w:p w14:paraId="28E36762" w14:textId="1BD84865" w:rsidR="00547A18" w:rsidRDefault="00547A18" w:rsidP="00547A18">
            <w:pPr>
              <w:rPr>
                <w:lang w:val="en-US"/>
              </w:rPr>
            </w:pPr>
            <w:r>
              <w:rPr>
                <w:lang w:val="en-US"/>
              </w:rPr>
              <w:t>Map is shown on the homepage (index.html)</w:t>
            </w:r>
          </w:p>
        </w:tc>
        <w:tc>
          <w:tcPr>
            <w:tcW w:w="1808" w:type="dxa"/>
          </w:tcPr>
          <w:p w14:paraId="3701D93E" w14:textId="0FDB8645" w:rsidR="00547A18" w:rsidRDefault="00AD7012" w:rsidP="00547A18">
            <w:pPr>
              <w:rPr>
                <w:lang w:val="en-US"/>
              </w:rPr>
            </w:pPr>
            <w:r>
              <w:rPr>
                <w:lang w:val="en-US"/>
              </w:rPr>
              <w:t>Homepage has map displayed</w:t>
            </w:r>
          </w:p>
        </w:tc>
        <w:tc>
          <w:tcPr>
            <w:tcW w:w="3156" w:type="dxa"/>
          </w:tcPr>
          <w:p w14:paraId="5CF7F3AB" w14:textId="64667BAE" w:rsidR="00547A18" w:rsidRDefault="00547A18" w:rsidP="00547A18">
            <w:pPr>
              <w:rPr>
                <w:lang w:val="en-US"/>
              </w:rPr>
            </w:pPr>
            <w:r>
              <w:rPr>
                <w:lang w:val="en-US"/>
              </w:rPr>
              <w:t>Pass</w:t>
            </w:r>
          </w:p>
        </w:tc>
      </w:tr>
      <w:tr w:rsidR="00547A18" w14:paraId="42BC79AE" w14:textId="77777777" w:rsidTr="00AD7012">
        <w:tc>
          <w:tcPr>
            <w:tcW w:w="1513" w:type="dxa"/>
          </w:tcPr>
          <w:p w14:paraId="25216BC8" w14:textId="647CE79B" w:rsidR="00547A18" w:rsidRPr="00E55E8F" w:rsidRDefault="00B16C44" w:rsidP="00547A18">
            <w:pPr>
              <w:rPr>
                <w:lang w:val="en-US"/>
              </w:rPr>
            </w:pPr>
            <w:r>
              <w:rPr>
                <w:lang w:val="en-US"/>
              </w:rPr>
              <w:t>UI7</w:t>
            </w:r>
          </w:p>
        </w:tc>
        <w:tc>
          <w:tcPr>
            <w:tcW w:w="1813" w:type="dxa"/>
          </w:tcPr>
          <w:p w14:paraId="0E309F37" w14:textId="5BDC2B26" w:rsidR="00547A18" w:rsidRDefault="00557E1A" w:rsidP="00547A18">
            <w:pPr>
              <w:rPr>
                <w:lang w:val="en-US"/>
              </w:rPr>
            </w:pPr>
            <w:r>
              <w:rPr>
                <w:lang w:val="en-US"/>
              </w:rPr>
              <w:t>Values can be changed between CO2 and TVOC</w:t>
            </w:r>
          </w:p>
        </w:tc>
        <w:tc>
          <w:tcPr>
            <w:tcW w:w="1808" w:type="dxa"/>
          </w:tcPr>
          <w:p w14:paraId="7A58C65C" w14:textId="007AB9C2" w:rsidR="00547A18" w:rsidRDefault="00AD7012" w:rsidP="00547A18">
            <w:pPr>
              <w:rPr>
                <w:lang w:val="en-US"/>
              </w:rPr>
            </w:pPr>
            <w:r>
              <w:rPr>
                <w:lang w:val="en-US"/>
              </w:rPr>
              <w:t>Radio buttons change values on radio button change</w:t>
            </w:r>
          </w:p>
        </w:tc>
        <w:tc>
          <w:tcPr>
            <w:tcW w:w="3156" w:type="dxa"/>
          </w:tcPr>
          <w:p w14:paraId="3ABEBF44" w14:textId="10395404" w:rsidR="00547A18" w:rsidRDefault="00557E1A" w:rsidP="00547A18">
            <w:pPr>
              <w:rPr>
                <w:lang w:val="en-US"/>
              </w:rPr>
            </w:pPr>
            <w:r>
              <w:rPr>
                <w:lang w:val="en-US"/>
              </w:rPr>
              <w:t>Pass</w:t>
            </w:r>
          </w:p>
        </w:tc>
      </w:tr>
      <w:tr w:rsidR="00557E1A" w14:paraId="3B2A2090" w14:textId="77777777" w:rsidTr="00AD7012">
        <w:tc>
          <w:tcPr>
            <w:tcW w:w="1513" w:type="dxa"/>
          </w:tcPr>
          <w:p w14:paraId="694B2FCF" w14:textId="42110EDF" w:rsidR="00557E1A" w:rsidRPr="00E55E8F" w:rsidRDefault="00B16C44" w:rsidP="00547A18">
            <w:pPr>
              <w:rPr>
                <w:lang w:val="en-US"/>
              </w:rPr>
            </w:pPr>
            <w:r>
              <w:rPr>
                <w:lang w:val="en-US"/>
              </w:rPr>
              <w:t>UI8</w:t>
            </w:r>
          </w:p>
        </w:tc>
        <w:tc>
          <w:tcPr>
            <w:tcW w:w="1813" w:type="dxa"/>
          </w:tcPr>
          <w:p w14:paraId="0475FBEF" w14:textId="7EFEC5C3" w:rsidR="00557E1A" w:rsidRDefault="00557E1A" w:rsidP="00547A18">
            <w:pPr>
              <w:rPr>
                <w:lang w:val="en-US"/>
              </w:rPr>
            </w:pPr>
            <w:r>
              <w:rPr>
                <w:lang w:val="en-US"/>
              </w:rPr>
              <w:t>Heatmap is visible</w:t>
            </w:r>
          </w:p>
        </w:tc>
        <w:tc>
          <w:tcPr>
            <w:tcW w:w="1808" w:type="dxa"/>
          </w:tcPr>
          <w:p w14:paraId="3D4EAA3C" w14:textId="6C2A309B" w:rsidR="00557E1A" w:rsidRDefault="00AD7012" w:rsidP="00AD7012">
            <w:pPr>
              <w:rPr>
                <w:lang w:val="en-US"/>
              </w:rPr>
            </w:pPr>
            <w:r>
              <w:rPr>
                <w:lang w:val="en-US"/>
              </w:rPr>
              <w:t>The heat map can be seen on the home page</w:t>
            </w:r>
          </w:p>
        </w:tc>
        <w:tc>
          <w:tcPr>
            <w:tcW w:w="3156" w:type="dxa"/>
          </w:tcPr>
          <w:p w14:paraId="0DE5924C" w14:textId="738AE160" w:rsidR="00557E1A" w:rsidRDefault="00557E1A" w:rsidP="00547A18">
            <w:pPr>
              <w:rPr>
                <w:lang w:val="en-US"/>
              </w:rPr>
            </w:pPr>
            <w:r>
              <w:rPr>
                <w:lang w:val="en-US"/>
              </w:rPr>
              <w:t>Pass</w:t>
            </w:r>
          </w:p>
        </w:tc>
      </w:tr>
      <w:tr w:rsidR="00557E1A" w14:paraId="47F81E77" w14:textId="77777777" w:rsidTr="00AD7012">
        <w:tc>
          <w:tcPr>
            <w:tcW w:w="1513" w:type="dxa"/>
          </w:tcPr>
          <w:p w14:paraId="209017C3" w14:textId="194B8D9D" w:rsidR="00557E1A" w:rsidRPr="00E55E8F" w:rsidRDefault="00B16C44" w:rsidP="00547A18">
            <w:pPr>
              <w:rPr>
                <w:lang w:val="en-US"/>
              </w:rPr>
            </w:pPr>
            <w:r>
              <w:rPr>
                <w:lang w:val="en-US"/>
              </w:rPr>
              <w:t>UI9</w:t>
            </w:r>
          </w:p>
        </w:tc>
        <w:tc>
          <w:tcPr>
            <w:tcW w:w="1813" w:type="dxa"/>
          </w:tcPr>
          <w:p w14:paraId="52EC503B" w14:textId="7F8EA649" w:rsidR="00557E1A" w:rsidRDefault="00557E1A" w:rsidP="00547A18">
            <w:pPr>
              <w:rPr>
                <w:lang w:val="en-US"/>
              </w:rPr>
            </w:pPr>
            <w:r>
              <w:rPr>
                <w:lang w:val="en-US"/>
              </w:rPr>
              <w:t>Interactive slider “maximum intensity” changes visible data</w:t>
            </w:r>
          </w:p>
        </w:tc>
        <w:tc>
          <w:tcPr>
            <w:tcW w:w="1808" w:type="dxa"/>
          </w:tcPr>
          <w:p w14:paraId="4ECEDC35" w14:textId="3ED0DD44" w:rsidR="00557E1A" w:rsidRDefault="00AD7012" w:rsidP="00547A18">
            <w:pPr>
              <w:rPr>
                <w:lang w:val="en-US"/>
              </w:rPr>
            </w:pPr>
            <w:r>
              <w:rPr>
                <w:lang w:val="en-US"/>
              </w:rPr>
              <w:t>Labelled slider is visible</w:t>
            </w:r>
          </w:p>
        </w:tc>
        <w:tc>
          <w:tcPr>
            <w:tcW w:w="3156" w:type="dxa"/>
          </w:tcPr>
          <w:p w14:paraId="70E2CDA5" w14:textId="387212ED" w:rsidR="00557E1A" w:rsidRDefault="00557E1A" w:rsidP="00547A18">
            <w:pPr>
              <w:rPr>
                <w:lang w:val="en-US"/>
              </w:rPr>
            </w:pPr>
            <w:r>
              <w:rPr>
                <w:lang w:val="en-US"/>
              </w:rPr>
              <w:t>Pass</w:t>
            </w:r>
          </w:p>
        </w:tc>
      </w:tr>
      <w:tr w:rsidR="00557E1A" w14:paraId="13D5B0EE" w14:textId="77777777" w:rsidTr="00AD7012">
        <w:tc>
          <w:tcPr>
            <w:tcW w:w="1513" w:type="dxa"/>
          </w:tcPr>
          <w:p w14:paraId="715E840A" w14:textId="243141AB" w:rsidR="00557E1A" w:rsidRPr="00E55E8F" w:rsidRDefault="00B16C44" w:rsidP="00547A18">
            <w:pPr>
              <w:rPr>
                <w:lang w:val="en-US"/>
              </w:rPr>
            </w:pPr>
            <w:r>
              <w:rPr>
                <w:lang w:val="en-US"/>
              </w:rPr>
              <w:t>UI10</w:t>
            </w:r>
          </w:p>
        </w:tc>
        <w:tc>
          <w:tcPr>
            <w:tcW w:w="1813" w:type="dxa"/>
          </w:tcPr>
          <w:p w14:paraId="51FC6526" w14:textId="3168AE29" w:rsidR="00557E1A" w:rsidRDefault="00557E1A" w:rsidP="00547A18">
            <w:pPr>
              <w:rPr>
                <w:lang w:val="en-US"/>
              </w:rPr>
            </w:pPr>
            <w:r>
              <w:rPr>
                <w:lang w:val="en-US"/>
              </w:rPr>
              <w:t>Interactive slider “</w:t>
            </w:r>
            <w:r w:rsidR="00B16C44" w:rsidRPr="00B16C44">
              <w:rPr>
                <w:lang w:val="en-US"/>
              </w:rPr>
              <w:t>Radius of Points</w:t>
            </w:r>
            <w:r>
              <w:rPr>
                <w:lang w:val="en-US"/>
              </w:rPr>
              <w:t>” changes visible data</w:t>
            </w:r>
          </w:p>
        </w:tc>
        <w:tc>
          <w:tcPr>
            <w:tcW w:w="1808" w:type="dxa"/>
          </w:tcPr>
          <w:p w14:paraId="5AC143D6" w14:textId="5F0AD110" w:rsidR="00557E1A" w:rsidRDefault="00AD7012" w:rsidP="00547A18">
            <w:pPr>
              <w:rPr>
                <w:lang w:val="en-US"/>
              </w:rPr>
            </w:pPr>
            <w:r>
              <w:rPr>
                <w:lang w:val="en-US"/>
              </w:rPr>
              <w:t>Labelled slider is visible</w:t>
            </w:r>
          </w:p>
        </w:tc>
        <w:tc>
          <w:tcPr>
            <w:tcW w:w="3156" w:type="dxa"/>
          </w:tcPr>
          <w:p w14:paraId="43544B33" w14:textId="510F3BF9" w:rsidR="00557E1A" w:rsidRDefault="00B16C44" w:rsidP="00547A18">
            <w:pPr>
              <w:rPr>
                <w:lang w:val="en-US"/>
              </w:rPr>
            </w:pPr>
            <w:r>
              <w:rPr>
                <w:lang w:val="en-US"/>
              </w:rPr>
              <w:t>Fail</w:t>
            </w:r>
          </w:p>
        </w:tc>
      </w:tr>
      <w:tr w:rsidR="00557E1A" w14:paraId="08FE44D8" w14:textId="77777777" w:rsidTr="00AD7012">
        <w:tc>
          <w:tcPr>
            <w:tcW w:w="1513" w:type="dxa"/>
          </w:tcPr>
          <w:p w14:paraId="0C7DA78A" w14:textId="1F8DFA5E" w:rsidR="00557E1A" w:rsidRPr="00E55E8F" w:rsidRDefault="00B16C44" w:rsidP="00547A18">
            <w:pPr>
              <w:rPr>
                <w:lang w:val="en-US"/>
              </w:rPr>
            </w:pPr>
            <w:r>
              <w:rPr>
                <w:lang w:val="en-US"/>
              </w:rPr>
              <w:t>UI11</w:t>
            </w:r>
          </w:p>
        </w:tc>
        <w:tc>
          <w:tcPr>
            <w:tcW w:w="1813" w:type="dxa"/>
          </w:tcPr>
          <w:p w14:paraId="4B91221D" w14:textId="2E450C2A" w:rsidR="00557E1A" w:rsidRDefault="00557E1A" w:rsidP="00547A18">
            <w:pPr>
              <w:rPr>
                <w:lang w:val="en-US"/>
              </w:rPr>
            </w:pPr>
            <w:r>
              <w:rPr>
                <w:lang w:val="en-US"/>
              </w:rPr>
              <w:t>Interactive slider “</w:t>
            </w:r>
            <w:r w:rsidR="00B16C44" w:rsidRPr="00B16C44">
              <w:rPr>
                <w:lang w:val="en-US"/>
              </w:rPr>
              <w:t>Blur of Points</w:t>
            </w:r>
            <w:r>
              <w:rPr>
                <w:lang w:val="en-US"/>
              </w:rPr>
              <w:t>” changes visible data</w:t>
            </w:r>
          </w:p>
        </w:tc>
        <w:tc>
          <w:tcPr>
            <w:tcW w:w="1808" w:type="dxa"/>
          </w:tcPr>
          <w:p w14:paraId="19D6893B" w14:textId="090BF5DC" w:rsidR="00557E1A" w:rsidRDefault="00AD7012" w:rsidP="00547A18">
            <w:pPr>
              <w:rPr>
                <w:lang w:val="en-US"/>
              </w:rPr>
            </w:pPr>
            <w:r>
              <w:rPr>
                <w:lang w:val="en-US"/>
              </w:rPr>
              <w:t>Labelled slider is visible</w:t>
            </w:r>
          </w:p>
        </w:tc>
        <w:tc>
          <w:tcPr>
            <w:tcW w:w="3156" w:type="dxa"/>
          </w:tcPr>
          <w:p w14:paraId="565B55FA" w14:textId="3AE20BFD" w:rsidR="00557E1A" w:rsidRDefault="00B16C44" w:rsidP="00547A18">
            <w:pPr>
              <w:rPr>
                <w:lang w:val="en-US"/>
              </w:rPr>
            </w:pPr>
            <w:r>
              <w:rPr>
                <w:lang w:val="en-US"/>
              </w:rPr>
              <w:t>Fail</w:t>
            </w:r>
          </w:p>
        </w:tc>
      </w:tr>
      <w:tr w:rsidR="00557E1A" w14:paraId="72AF74A8" w14:textId="77777777" w:rsidTr="00AD7012">
        <w:tc>
          <w:tcPr>
            <w:tcW w:w="1513" w:type="dxa"/>
          </w:tcPr>
          <w:p w14:paraId="1E869260" w14:textId="4916506A" w:rsidR="00557E1A" w:rsidRPr="00E55E8F" w:rsidRDefault="00B16C44" w:rsidP="00547A18">
            <w:pPr>
              <w:rPr>
                <w:lang w:val="en-US"/>
              </w:rPr>
            </w:pPr>
            <w:r>
              <w:rPr>
                <w:lang w:val="en-US"/>
              </w:rPr>
              <w:t>UI12</w:t>
            </w:r>
          </w:p>
        </w:tc>
        <w:tc>
          <w:tcPr>
            <w:tcW w:w="1813" w:type="dxa"/>
          </w:tcPr>
          <w:p w14:paraId="2BAA230D" w14:textId="626EAEF2" w:rsidR="00557E1A" w:rsidRDefault="00557E1A" w:rsidP="00547A18">
            <w:pPr>
              <w:rPr>
                <w:lang w:val="en-US"/>
              </w:rPr>
            </w:pPr>
            <w:r>
              <w:rPr>
                <w:lang w:val="en-US"/>
              </w:rPr>
              <w:t>Interactive slider “</w:t>
            </w:r>
            <w:r w:rsidR="00B16C44" w:rsidRPr="00B16C44">
              <w:rPr>
                <w:lang w:val="en-US"/>
              </w:rPr>
              <w:t>Minimum Opacity of Points</w:t>
            </w:r>
            <w:r>
              <w:rPr>
                <w:lang w:val="en-US"/>
              </w:rPr>
              <w:t>” changes visible data</w:t>
            </w:r>
          </w:p>
        </w:tc>
        <w:tc>
          <w:tcPr>
            <w:tcW w:w="1808" w:type="dxa"/>
          </w:tcPr>
          <w:p w14:paraId="390F69B6" w14:textId="0A891F53" w:rsidR="00557E1A" w:rsidRDefault="00AD7012" w:rsidP="00547A18">
            <w:pPr>
              <w:rPr>
                <w:lang w:val="en-US"/>
              </w:rPr>
            </w:pPr>
            <w:r>
              <w:rPr>
                <w:lang w:val="en-US"/>
              </w:rPr>
              <w:t>Labelled slider is visible</w:t>
            </w:r>
          </w:p>
        </w:tc>
        <w:tc>
          <w:tcPr>
            <w:tcW w:w="3156" w:type="dxa"/>
          </w:tcPr>
          <w:p w14:paraId="1F57499B" w14:textId="686F6E33" w:rsidR="00557E1A" w:rsidRDefault="00B16C44" w:rsidP="00547A18">
            <w:pPr>
              <w:rPr>
                <w:lang w:val="en-US"/>
              </w:rPr>
            </w:pPr>
            <w:r>
              <w:rPr>
                <w:lang w:val="en-US"/>
              </w:rPr>
              <w:t>Pass</w:t>
            </w:r>
          </w:p>
        </w:tc>
      </w:tr>
      <w:tr w:rsidR="00B16C44" w14:paraId="3E068300" w14:textId="77777777" w:rsidTr="00AD7012">
        <w:tc>
          <w:tcPr>
            <w:tcW w:w="1513" w:type="dxa"/>
          </w:tcPr>
          <w:p w14:paraId="7F8D877C" w14:textId="39E22EAD" w:rsidR="00B16C44" w:rsidRPr="00E55E8F" w:rsidRDefault="00B16C44" w:rsidP="00547A18">
            <w:pPr>
              <w:rPr>
                <w:lang w:val="en-US"/>
              </w:rPr>
            </w:pPr>
            <w:r>
              <w:rPr>
                <w:lang w:val="en-US"/>
              </w:rPr>
              <w:t>UI13</w:t>
            </w:r>
          </w:p>
        </w:tc>
        <w:tc>
          <w:tcPr>
            <w:tcW w:w="1813" w:type="dxa"/>
          </w:tcPr>
          <w:p w14:paraId="7393AABC" w14:textId="50E95C0C" w:rsidR="00B16C44" w:rsidRDefault="00681689" w:rsidP="00547A18">
            <w:pPr>
              <w:rPr>
                <w:lang w:val="en-US"/>
              </w:rPr>
            </w:pPr>
            <w:r>
              <w:rPr>
                <w:lang w:val="en-US"/>
              </w:rPr>
              <w:t>Heat map</w:t>
            </w:r>
            <w:r w:rsidR="00B16C44">
              <w:rPr>
                <w:lang w:val="en-US"/>
              </w:rPr>
              <w:t xml:space="preserve"> shows intensity of values</w:t>
            </w:r>
          </w:p>
        </w:tc>
        <w:tc>
          <w:tcPr>
            <w:tcW w:w="1808" w:type="dxa"/>
          </w:tcPr>
          <w:p w14:paraId="0309F6E5" w14:textId="2007F15B" w:rsidR="00B16C44" w:rsidRDefault="00AD7012" w:rsidP="00547A18">
            <w:pPr>
              <w:rPr>
                <w:lang w:val="en-US"/>
              </w:rPr>
            </w:pPr>
            <w:r>
              <w:rPr>
                <w:lang w:val="en-US"/>
              </w:rPr>
              <w:t>Heat map is displayed with intensity effecting the outcome</w:t>
            </w:r>
          </w:p>
        </w:tc>
        <w:tc>
          <w:tcPr>
            <w:tcW w:w="3156" w:type="dxa"/>
          </w:tcPr>
          <w:p w14:paraId="305167C3" w14:textId="0F855C5B" w:rsidR="00B16C44" w:rsidRDefault="00B16C44" w:rsidP="00547A18">
            <w:pPr>
              <w:rPr>
                <w:lang w:val="en-US"/>
              </w:rPr>
            </w:pPr>
            <w:r>
              <w:rPr>
                <w:lang w:val="en-US"/>
              </w:rPr>
              <w:t xml:space="preserve">Pass/Fail – two scripts have been used (one built from a </w:t>
            </w:r>
            <w:r w:rsidR="00681689">
              <w:rPr>
                <w:lang w:val="en-US"/>
              </w:rPr>
              <w:t>GitHub</w:t>
            </w:r>
            <w:r>
              <w:rPr>
                <w:lang w:val="en-US"/>
              </w:rPr>
              <w:t xml:space="preserve"> solution) these can be </w:t>
            </w:r>
            <w:r>
              <w:rPr>
                <w:lang w:val="en-US"/>
              </w:rPr>
              <w:lastRenderedPageBreak/>
              <w:t>switched between. One shows the intensity by using the number of points, the other shows the intensity using the data (this is the correct way)</w:t>
            </w:r>
          </w:p>
        </w:tc>
      </w:tr>
      <w:tr w:rsidR="00B16C44" w14:paraId="05EBDBA4" w14:textId="77777777" w:rsidTr="00AD7012">
        <w:tc>
          <w:tcPr>
            <w:tcW w:w="1513" w:type="dxa"/>
          </w:tcPr>
          <w:p w14:paraId="35FFB142" w14:textId="386F9729" w:rsidR="00B16C44" w:rsidRDefault="00EC5BA1" w:rsidP="00547A18">
            <w:pPr>
              <w:rPr>
                <w:lang w:val="en-US"/>
              </w:rPr>
            </w:pPr>
            <w:r>
              <w:rPr>
                <w:lang w:val="en-US"/>
              </w:rPr>
              <w:lastRenderedPageBreak/>
              <w:t>U14</w:t>
            </w:r>
          </w:p>
        </w:tc>
        <w:tc>
          <w:tcPr>
            <w:tcW w:w="1813" w:type="dxa"/>
          </w:tcPr>
          <w:p w14:paraId="2D3FF3E4" w14:textId="1EDE9E03" w:rsidR="00B16C44" w:rsidRDefault="00EC5BA1" w:rsidP="00547A18">
            <w:pPr>
              <w:rPr>
                <w:lang w:val="en-US"/>
              </w:rPr>
            </w:pPr>
            <w:r>
              <w:rPr>
                <w:lang w:val="en-US"/>
              </w:rPr>
              <w:t>All links on the menu navigate to the correct page</w:t>
            </w:r>
          </w:p>
        </w:tc>
        <w:tc>
          <w:tcPr>
            <w:tcW w:w="1808" w:type="dxa"/>
          </w:tcPr>
          <w:p w14:paraId="097C2D2D" w14:textId="6F3FDC90" w:rsidR="00B16C44" w:rsidRDefault="00AD7012" w:rsidP="00547A18">
            <w:pPr>
              <w:rPr>
                <w:lang w:val="en-US"/>
              </w:rPr>
            </w:pPr>
            <w:r>
              <w:rPr>
                <w:lang w:val="en-US"/>
              </w:rPr>
              <w:t>When a page is clicked the browser will change to that page</w:t>
            </w:r>
          </w:p>
        </w:tc>
        <w:tc>
          <w:tcPr>
            <w:tcW w:w="3156" w:type="dxa"/>
          </w:tcPr>
          <w:p w14:paraId="7BDDC56D" w14:textId="0F009401" w:rsidR="00B16C44" w:rsidRDefault="00EC5BA1" w:rsidP="00547A18">
            <w:pPr>
              <w:rPr>
                <w:lang w:val="en-US"/>
              </w:rPr>
            </w:pPr>
            <w:r>
              <w:rPr>
                <w:lang w:val="en-US"/>
              </w:rPr>
              <w:t>Pass</w:t>
            </w:r>
          </w:p>
        </w:tc>
      </w:tr>
      <w:tr w:rsidR="00EC5BA1" w14:paraId="5841F4F4" w14:textId="77777777" w:rsidTr="00AD7012">
        <w:tc>
          <w:tcPr>
            <w:tcW w:w="1513" w:type="dxa"/>
          </w:tcPr>
          <w:p w14:paraId="48399B41" w14:textId="06B36834" w:rsidR="00EC5BA1" w:rsidRDefault="00EC5BA1" w:rsidP="00547A18">
            <w:pPr>
              <w:rPr>
                <w:lang w:val="en-US"/>
              </w:rPr>
            </w:pPr>
            <w:r>
              <w:rPr>
                <w:lang w:val="en-US"/>
              </w:rPr>
              <w:t>U15</w:t>
            </w:r>
          </w:p>
        </w:tc>
        <w:tc>
          <w:tcPr>
            <w:tcW w:w="1813" w:type="dxa"/>
          </w:tcPr>
          <w:p w14:paraId="6505DDFC" w14:textId="7F975E7D" w:rsidR="00EC5BA1" w:rsidRDefault="00EC5BA1" w:rsidP="00547A18">
            <w:pPr>
              <w:rPr>
                <w:lang w:val="en-US"/>
              </w:rPr>
            </w:pPr>
            <w:r>
              <w:rPr>
                <w:lang w:val="en-US"/>
              </w:rPr>
              <w:t>Map can be moved by clicking and dragging</w:t>
            </w:r>
          </w:p>
        </w:tc>
        <w:tc>
          <w:tcPr>
            <w:tcW w:w="1808" w:type="dxa"/>
          </w:tcPr>
          <w:p w14:paraId="2D21F06E" w14:textId="610A9B20" w:rsidR="00EC5BA1" w:rsidRDefault="00AD7012" w:rsidP="00547A18">
            <w:pPr>
              <w:rPr>
                <w:lang w:val="en-US"/>
              </w:rPr>
            </w:pPr>
            <w:r>
              <w:rPr>
                <w:lang w:val="en-US"/>
              </w:rPr>
              <w:t>Map will move</w:t>
            </w:r>
          </w:p>
        </w:tc>
        <w:tc>
          <w:tcPr>
            <w:tcW w:w="3156" w:type="dxa"/>
          </w:tcPr>
          <w:p w14:paraId="0A116450" w14:textId="3781D040" w:rsidR="00EC5BA1" w:rsidRDefault="00EC5BA1" w:rsidP="00547A18">
            <w:pPr>
              <w:rPr>
                <w:lang w:val="en-US"/>
              </w:rPr>
            </w:pPr>
            <w:r>
              <w:rPr>
                <w:lang w:val="en-US"/>
              </w:rPr>
              <w:t>Pass</w:t>
            </w:r>
          </w:p>
        </w:tc>
      </w:tr>
      <w:tr w:rsidR="00EC5BA1" w14:paraId="7DEF258D" w14:textId="77777777" w:rsidTr="00AD7012">
        <w:tc>
          <w:tcPr>
            <w:tcW w:w="1513" w:type="dxa"/>
          </w:tcPr>
          <w:p w14:paraId="2A2E8B39" w14:textId="48C06E09" w:rsidR="00EC5BA1" w:rsidRDefault="00EC5BA1" w:rsidP="00547A18">
            <w:pPr>
              <w:rPr>
                <w:lang w:val="en-US"/>
              </w:rPr>
            </w:pPr>
            <w:r>
              <w:rPr>
                <w:lang w:val="en-US"/>
              </w:rPr>
              <w:t>U16</w:t>
            </w:r>
          </w:p>
        </w:tc>
        <w:tc>
          <w:tcPr>
            <w:tcW w:w="1813" w:type="dxa"/>
          </w:tcPr>
          <w:p w14:paraId="569FC905" w14:textId="17455629" w:rsidR="00EC5BA1" w:rsidRDefault="00EC5BA1" w:rsidP="00547A18">
            <w:pPr>
              <w:rPr>
                <w:lang w:val="en-US"/>
              </w:rPr>
            </w:pPr>
            <w:r>
              <w:rPr>
                <w:lang w:val="en-US"/>
              </w:rPr>
              <w:t>Information service statement about contents of page displayed on all pages</w:t>
            </w:r>
          </w:p>
        </w:tc>
        <w:tc>
          <w:tcPr>
            <w:tcW w:w="1808" w:type="dxa"/>
          </w:tcPr>
          <w:p w14:paraId="4AEFB150" w14:textId="7412C77F" w:rsidR="00EC5BA1" w:rsidRDefault="00AD7012" w:rsidP="00AD7012">
            <w:pPr>
              <w:rPr>
                <w:lang w:val="en-US"/>
              </w:rPr>
            </w:pPr>
            <w:r>
              <w:rPr>
                <w:lang w:val="en-US"/>
              </w:rPr>
              <w:t>Statement at footer of page</w:t>
            </w:r>
          </w:p>
        </w:tc>
        <w:tc>
          <w:tcPr>
            <w:tcW w:w="3156" w:type="dxa"/>
          </w:tcPr>
          <w:p w14:paraId="68722480" w14:textId="69E60F8D" w:rsidR="00EC5BA1" w:rsidRDefault="00EC5BA1" w:rsidP="00547A18">
            <w:pPr>
              <w:rPr>
                <w:lang w:val="en-US"/>
              </w:rPr>
            </w:pPr>
            <w:r>
              <w:rPr>
                <w:lang w:val="en-US"/>
              </w:rPr>
              <w:t>Pass</w:t>
            </w:r>
          </w:p>
        </w:tc>
      </w:tr>
      <w:tr w:rsidR="00EC5BA1" w14:paraId="70DF3D7A" w14:textId="77777777" w:rsidTr="00AD7012">
        <w:tc>
          <w:tcPr>
            <w:tcW w:w="1513" w:type="dxa"/>
          </w:tcPr>
          <w:p w14:paraId="20077B7E" w14:textId="73D29390" w:rsidR="00EC5BA1" w:rsidRDefault="00EC5BA1" w:rsidP="00547A18">
            <w:pPr>
              <w:rPr>
                <w:lang w:val="en-US"/>
              </w:rPr>
            </w:pPr>
            <w:r>
              <w:rPr>
                <w:lang w:val="en-US"/>
              </w:rPr>
              <w:t>U17</w:t>
            </w:r>
          </w:p>
        </w:tc>
        <w:tc>
          <w:tcPr>
            <w:tcW w:w="1813" w:type="dxa"/>
          </w:tcPr>
          <w:p w14:paraId="5A195AA7" w14:textId="3A93B689" w:rsidR="00EC5BA1" w:rsidRDefault="00EC5BA1" w:rsidP="00547A18">
            <w:pPr>
              <w:rPr>
                <w:lang w:val="en-US"/>
              </w:rPr>
            </w:pPr>
            <w:r>
              <w:rPr>
                <w:lang w:val="en-US"/>
              </w:rPr>
              <w:t>W3 validators for CSS and HTML both work on all pages</w:t>
            </w:r>
          </w:p>
        </w:tc>
        <w:tc>
          <w:tcPr>
            <w:tcW w:w="1808" w:type="dxa"/>
          </w:tcPr>
          <w:p w14:paraId="19B79642" w14:textId="1FD0466C" w:rsidR="00EC5BA1" w:rsidRDefault="00AD7012" w:rsidP="00547A18">
            <w:pPr>
              <w:rPr>
                <w:lang w:val="en-US"/>
              </w:rPr>
            </w:pPr>
            <w:r>
              <w:rPr>
                <w:lang w:val="en-US"/>
              </w:rPr>
              <w:t>Both HTML5 and CSS are valid</w:t>
            </w:r>
          </w:p>
        </w:tc>
        <w:tc>
          <w:tcPr>
            <w:tcW w:w="3156" w:type="dxa"/>
          </w:tcPr>
          <w:p w14:paraId="330C106F" w14:textId="3412C90D" w:rsidR="00EC5BA1" w:rsidRDefault="00EC5BA1" w:rsidP="00547A18">
            <w:pPr>
              <w:rPr>
                <w:lang w:val="en-US"/>
              </w:rPr>
            </w:pPr>
            <w:r>
              <w:rPr>
                <w:lang w:val="en-US"/>
              </w:rPr>
              <w:t>Pass</w:t>
            </w:r>
          </w:p>
        </w:tc>
      </w:tr>
      <w:tr w:rsidR="00EC5BA1" w14:paraId="79049991" w14:textId="77777777" w:rsidTr="00AD7012">
        <w:tc>
          <w:tcPr>
            <w:tcW w:w="1513" w:type="dxa"/>
          </w:tcPr>
          <w:p w14:paraId="77BD1266" w14:textId="6E727D9A" w:rsidR="00EC5BA1" w:rsidRDefault="00EC5BA1" w:rsidP="00547A18">
            <w:pPr>
              <w:rPr>
                <w:lang w:val="en-US"/>
              </w:rPr>
            </w:pPr>
            <w:r>
              <w:rPr>
                <w:lang w:val="en-US"/>
              </w:rPr>
              <w:t>U18</w:t>
            </w:r>
          </w:p>
        </w:tc>
        <w:tc>
          <w:tcPr>
            <w:tcW w:w="1813" w:type="dxa"/>
          </w:tcPr>
          <w:p w14:paraId="2B77CB17" w14:textId="21272F21" w:rsidR="00EC5BA1" w:rsidRDefault="00EC5BA1" w:rsidP="00547A18">
            <w:pPr>
              <w:rPr>
                <w:lang w:val="en-US"/>
              </w:rPr>
            </w:pPr>
            <w:r>
              <w:rPr>
                <w:lang w:val="en-US"/>
              </w:rPr>
              <w:t>Map shows contributors (Leaflet and OSM)</w:t>
            </w:r>
          </w:p>
        </w:tc>
        <w:tc>
          <w:tcPr>
            <w:tcW w:w="1808" w:type="dxa"/>
          </w:tcPr>
          <w:p w14:paraId="2DB70AE5" w14:textId="2069FFB5" w:rsidR="00EC5BA1" w:rsidRDefault="00AD7012" w:rsidP="00547A18">
            <w:pPr>
              <w:rPr>
                <w:lang w:val="en-US"/>
              </w:rPr>
            </w:pPr>
            <w:r>
              <w:rPr>
                <w:lang w:val="en-US"/>
              </w:rPr>
              <w:t>Contributors are shown</w:t>
            </w:r>
          </w:p>
        </w:tc>
        <w:tc>
          <w:tcPr>
            <w:tcW w:w="3156" w:type="dxa"/>
          </w:tcPr>
          <w:p w14:paraId="6229CF5A" w14:textId="43D017F9" w:rsidR="00EC5BA1" w:rsidRDefault="00EC5BA1" w:rsidP="00547A18">
            <w:pPr>
              <w:rPr>
                <w:lang w:val="en-US"/>
              </w:rPr>
            </w:pPr>
            <w:r>
              <w:rPr>
                <w:lang w:val="en-US"/>
              </w:rPr>
              <w:t>Pass</w:t>
            </w:r>
          </w:p>
        </w:tc>
      </w:tr>
      <w:tr w:rsidR="00AD7012" w14:paraId="4C65B777" w14:textId="77777777" w:rsidTr="00AD7012">
        <w:tc>
          <w:tcPr>
            <w:tcW w:w="1513" w:type="dxa"/>
          </w:tcPr>
          <w:p w14:paraId="5E0E9108" w14:textId="7625E0D8" w:rsidR="00AD7012" w:rsidRDefault="00AD7012" w:rsidP="00AD7012">
            <w:pPr>
              <w:rPr>
                <w:lang w:val="en-US"/>
              </w:rPr>
            </w:pPr>
            <w:r>
              <w:rPr>
                <w:lang w:val="en-US"/>
              </w:rPr>
              <w:t>U19</w:t>
            </w:r>
          </w:p>
        </w:tc>
        <w:tc>
          <w:tcPr>
            <w:tcW w:w="1813" w:type="dxa"/>
          </w:tcPr>
          <w:p w14:paraId="6FDEC0DC" w14:textId="72322D39" w:rsidR="00AD7012" w:rsidRDefault="00AD7012" w:rsidP="00AD7012">
            <w:pPr>
              <w:rPr>
                <w:lang w:val="en-US"/>
              </w:rPr>
            </w:pPr>
            <w:r>
              <w:rPr>
                <w:lang w:val="en-US"/>
              </w:rPr>
              <w:t>Window Title is “Air Quality Mapping” on all pages</w:t>
            </w:r>
          </w:p>
        </w:tc>
        <w:tc>
          <w:tcPr>
            <w:tcW w:w="1808" w:type="dxa"/>
          </w:tcPr>
          <w:p w14:paraId="4F99B9C6" w14:textId="6C3F3D40" w:rsidR="00AD7012" w:rsidRDefault="00AD7012" w:rsidP="00AD7012">
            <w:pPr>
              <w:rPr>
                <w:lang w:val="en-US"/>
              </w:rPr>
            </w:pPr>
            <w:r>
              <w:rPr>
                <w:lang w:val="en-US"/>
              </w:rPr>
              <w:t>Window Title is “Air Quality Mapping” on all pages</w:t>
            </w:r>
          </w:p>
        </w:tc>
        <w:tc>
          <w:tcPr>
            <w:tcW w:w="3156" w:type="dxa"/>
          </w:tcPr>
          <w:p w14:paraId="1F8C48FC" w14:textId="6FEEC2BE" w:rsidR="00AD7012" w:rsidRDefault="00AD7012" w:rsidP="00AD7012">
            <w:pPr>
              <w:rPr>
                <w:lang w:val="en-US"/>
              </w:rPr>
            </w:pPr>
            <w:r>
              <w:rPr>
                <w:lang w:val="en-US"/>
              </w:rPr>
              <w:t>Pass</w:t>
            </w:r>
          </w:p>
          <w:p w14:paraId="2D0018A6" w14:textId="02C6CBFD" w:rsidR="00AD7012" w:rsidRDefault="00AD7012" w:rsidP="00AD7012">
            <w:pPr>
              <w:rPr>
                <w:lang w:val="en-US"/>
              </w:rPr>
            </w:pPr>
            <w:r>
              <w:rPr>
                <w:noProof/>
                <w:lang w:eastAsia="en-GB"/>
              </w:rPr>
              <w:drawing>
                <wp:inline distT="0" distB="0" distL="0" distR="0" wp14:anchorId="5C8E740A" wp14:editId="60069765">
                  <wp:extent cx="1866900" cy="295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6900" cy="295275"/>
                          </a:xfrm>
                          <a:prstGeom prst="rect">
                            <a:avLst/>
                          </a:prstGeom>
                        </pic:spPr>
                      </pic:pic>
                    </a:graphicData>
                  </a:graphic>
                </wp:inline>
              </w:drawing>
            </w:r>
          </w:p>
          <w:p w14:paraId="5778B287" w14:textId="45140B3E" w:rsidR="00AD7012" w:rsidRDefault="00AD7012" w:rsidP="00AD7012">
            <w:pPr>
              <w:rPr>
                <w:lang w:val="en-US"/>
              </w:rPr>
            </w:pPr>
          </w:p>
        </w:tc>
      </w:tr>
      <w:tr w:rsidR="00AD7012" w14:paraId="2AADFA60" w14:textId="77777777" w:rsidTr="00AD7012">
        <w:tc>
          <w:tcPr>
            <w:tcW w:w="1513" w:type="dxa"/>
          </w:tcPr>
          <w:p w14:paraId="10ABFD80" w14:textId="196B184C" w:rsidR="00AD7012" w:rsidRDefault="00AD7012" w:rsidP="00AD7012">
            <w:pPr>
              <w:rPr>
                <w:lang w:val="en-US"/>
              </w:rPr>
            </w:pPr>
            <w:r>
              <w:rPr>
                <w:lang w:val="en-US"/>
              </w:rPr>
              <w:t>U20</w:t>
            </w:r>
          </w:p>
        </w:tc>
        <w:tc>
          <w:tcPr>
            <w:tcW w:w="1813" w:type="dxa"/>
          </w:tcPr>
          <w:p w14:paraId="3128C7FB" w14:textId="3734AD57" w:rsidR="00AD7012" w:rsidRDefault="00AD7012" w:rsidP="00AD7012">
            <w:pPr>
              <w:rPr>
                <w:lang w:val="en-US"/>
              </w:rPr>
            </w:pPr>
            <w:r>
              <w:rPr>
                <w:lang w:val="en-US"/>
              </w:rPr>
              <w:t>About page contains information about site with links to plugins</w:t>
            </w:r>
          </w:p>
        </w:tc>
        <w:tc>
          <w:tcPr>
            <w:tcW w:w="1808" w:type="dxa"/>
          </w:tcPr>
          <w:p w14:paraId="048CAFAB" w14:textId="323BD489" w:rsidR="00AD7012" w:rsidRDefault="00AD7012" w:rsidP="00AD7012">
            <w:pPr>
              <w:rPr>
                <w:lang w:val="en-US"/>
              </w:rPr>
            </w:pPr>
            <w:r>
              <w:rPr>
                <w:lang w:val="en-US"/>
              </w:rPr>
              <w:t>About page contains information about site with links to plugins</w:t>
            </w:r>
          </w:p>
        </w:tc>
        <w:tc>
          <w:tcPr>
            <w:tcW w:w="3156" w:type="dxa"/>
          </w:tcPr>
          <w:p w14:paraId="243BF18A" w14:textId="0888F9C3" w:rsidR="00AD7012" w:rsidRDefault="00AD7012" w:rsidP="00AD7012">
            <w:pPr>
              <w:rPr>
                <w:lang w:val="en-US"/>
              </w:rPr>
            </w:pPr>
            <w:r>
              <w:rPr>
                <w:lang w:val="en-US"/>
              </w:rPr>
              <w:t>Pass</w:t>
            </w:r>
          </w:p>
        </w:tc>
      </w:tr>
      <w:tr w:rsidR="00AD7012" w14:paraId="6E6A5838" w14:textId="77777777" w:rsidTr="00AD7012">
        <w:tc>
          <w:tcPr>
            <w:tcW w:w="1513" w:type="dxa"/>
          </w:tcPr>
          <w:p w14:paraId="79FF9743" w14:textId="02CE152A" w:rsidR="00AD7012" w:rsidRDefault="00AD7012" w:rsidP="00AD7012">
            <w:pPr>
              <w:rPr>
                <w:lang w:val="en-US"/>
              </w:rPr>
            </w:pPr>
            <w:r>
              <w:rPr>
                <w:lang w:val="en-US"/>
              </w:rPr>
              <w:t>U20</w:t>
            </w:r>
          </w:p>
        </w:tc>
        <w:tc>
          <w:tcPr>
            <w:tcW w:w="1813" w:type="dxa"/>
          </w:tcPr>
          <w:p w14:paraId="5D5AE2EB" w14:textId="558C09E5" w:rsidR="00AD7012" w:rsidRDefault="00AD7012" w:rsidP="00AD7012">
            <w:pPr>
              <w:rPr>
                <w:lang w:val="en-US"/>
              </w:rPr>
            </w:pPr>
            <w:r>
              <w:rPr>
                <w:lang w:val="en-US"/>
              </w:rPr>
              <w:t>Source page contains license details and link to download the source</w:t>
            </w:r>
          </w:p>
        </w:tc>
        <w:tc>
          <w:tcPr>
            <w:tcW w:w="1808" w:type="dxa"/>
          </w:tcPr>
          <w:p w14:paraId="02C03BB3" w14:textId="3211492E" w:rsidR="00AD7012" w:rsidRDefault="00AD7012" w:rsidP="00AD7012">
            <w:pPr>
              <w:rPr>
                <w:lang w:val="en-US"/>
              </w:rPr>
            </w:pPr>
            <w:r>
              <w:rPr>
                <w:lang w:val="en-US"/>
              </w:rPr>
              <w:t>Source page contains license details and link to download the source</w:t>
            </w:r>
          </w:p>
        </w:tc>
        <w:tc>
          <w:tcPr>
            <w:tcW w:w="3156" w:type="dxa"/>
          </w:tcPr>
          <w:p w14:paraId="23BEEBD7" w14:textId="3650DB31" w:rsidR="00AD7012" w:rsidRDefault="00AD7012" w:rsidP="00AD7012">
            <w:pPr>
              <w:rPr>
                <w:lang w:val="en-US"/>
              </w:rPr>
            </w:pPr>
            <w:r>
              <w:rPr>
                <w:lang w:val="en-US"/>
              </w:rPr>
              <w:t>Pass</w:t>
            </w:r>
          </w:p>
        </w:tc>
      </w:tr>
    </w:tbl>
    <w:p w14:paraId="40A4B1BC" w14:textId="77777777" w:rsidR="00081C5F" w:rsidRDefault="00081C5F" w:rsidP="00D26972">
      <w:pPr>
        <w:rPr>
          <w:lang w:val="en-US"/>
        </w:rPr>
      </w:pPr>
    </w:p>
    <w:p w14:paraId="3F9CCD1D" w14:textId="77777777" w:rsidR="00081C5F" w:rsidRPr="00D26972" w:rsidRDefault="00081C5F" w:rsidP="00D26972">
      <w:pPr>
        <w:rPr>
          <w:lang w:val="en-US"/>
        </w:rPr>
      </w:pPr>
    </w:p>
    <w:p w14:paraId="4EB66C03" w14:textId="77777777" w:rsidR="00694611" w:rsidRDefault="00694611" w:rsidP="004C12FA">
      <w:pPr>
        <w:rPr>
          <w:lang w:val="en-US"/>
        </w:rPr>
      </w:pPr>
    </w:p>
    <w:p w14:paraId="0C95A558" w14:textId="77777777" w:rsidR="00FC6741" w:rsidRDefault="00FC6741">
      <w:pPr>
        <w:rPr>
          <w:rFonts w:asciiTheme="majorHAnsi" w:eastAsiaTheme="majorEastAsia" w:hAnsiTheme="majorHAnsi" w:cstheme="majorBidi"/>
          <w:b/>
          <w:bCs/>
          <w:sz w:val="26"/>
          <w:szCs w:val="26"/>
        </w:rPr>
      </w:pPr>
      <w:bookmarkStart w:id="104" w:name="_Toc192777716"/>
      <w:r>
        <w:br w:type="page"/>
      </w:r>
    </w:p>
    <w:p w14:paraId="52BE5848" w14:textId="0027A946" w:rsidR="001F35A4" w:rsidRDefault="00E65E15" w:rsidP="00E65E15">
      <w:pPr>
        <w:pStyle w:val="Heading2"/>
      </w:pPr>
      <w:bookmarkStart w:id="105" w:name="_Toc513163117"/>
      <w:r>
        <w:lastRenderedPageBreak/>
        <w:t>Known Bugs</w:t>
      </w:r>
      <w:bookmarkEnd w:id="105"/>
    </w:p>
    <w:p w14:paraId="0AFF243B" w14:textId="5DFF016A" w:rsidR="00D92BFA" w:rsidRPr="00D92BFA" w:rsidRDefault="00D92BFA" w:rsidP="00D92BFA">
      <w:r>
        <w:t>No bugs have been recorded from the upload script. The other two parts of the project have known bugs.</w:t>
      </w:r>
    </w:p>
    <w:p w14:paraId="037140E6" w14:textId="1A224AB1" w:rsidR="00C05A7C" w:rsidRDefault="00C05A7C" w:rsidP="00C05A7C">
      <w:pPr>
        <w:pStyle w:val="Heading3"/>
      </w:pPr>
      <w:bookmarkStart w:id="106" w:name="_Toc513163118"/>
      <w:r>
        <w:t>Data logger</w:t>
      </w:r>
      <w:bookmarkEnd w:id="106"/>
    </w:p>
    <w:p w14:paraId="30981CD4" w14:textId="70BBBC64" w:rsidR="00C05A7C" w:rsidRDefault="00B77696" w:rsidP="00C05A7C">
      <w:r>
        <w:t>The c</w:t>
      </w:r>
      <w:r w:rsidR="00C05A7C">
        <w:t xml:space="preserve">ron job </w:t>
      </w:r>
      <w:r>
        <w:t xml:space="preserve">used to start the data logger on </w:t>
      </w:r>
      <w:r w:rsidR="00AD7012">
        <w:t>start-up</w:t>
      </w:r>
      <w:r>
        <w:t xml:space="preserve"> works, but when the script is waiting for the GPS to retrieve a position fix it will stay in this state indefinitely. Killing the process and then starting it again will have a GPS fix almost instantly, the script will then continue to the logging stage.</w:t>
      </w:r>
    </w:p>
    <w:p w14:paraId="6A82992B" w14:textId="4EC991D7" w:rsidR="00B77696" w:rsidRDefault="00B77696" w:rsidP="00053FF2">
      <w:pPr>
        <w:pStyle w:val="Heading3"/>
      </w:pPr>
      <w:bookmarkStart w:id="107" w:name="_Toc513163119"/>
      <w:r>
        <w:t>Visualisation Index.html page</w:t>
      </w:r>
      <w:bookmarkEnd w:id="107"/>
    </w:p>
    <w:p w14:paraId="25ECB2FF" w14:textId="2812E0B3" w:rsidR="00053FF2" w:rsidRDefault="000123FC" w:rsidP="00053FF2">
      <w:r>
        <w:t>When using the original Leaflet-heat.js script located in the /dist/ folder the shown intensity is not a rolling average of the points around it but rather the total sum of all intensities. When using this script the “radius of points” and the “blur” sliders do not affect the data. This is due to the values of the sliders being removed from the function to change the settings. When they were implemented to change the settings it would cause unpredictable changes to the viewable data.</w:t>
      </w:r>
    </w:p>
    <w:p w14:paraId="7742F87C" w14:textId="5A169077" w:rsidR="00B043C0" w:rsidRDefault="00B043C0" w:rsidP="00053FF2"/>
    <w:p w14:paraId="2EB10896" w14:textId="4B4A0996" w:rsidR="00B043C0" w:rsidRPr="00053FF2" w:rsidRDefault="00B043C0" w:rsidP="00053FF2">
      <w:r>
        <w:t>When this is changed to the newly built Leaflet-heat1.js script located in the /dist/ folder the shown intensity is correct.</w:t>
      </w:r>
      <w:r w:rsidR="009C76D6">
        <w:t xml:space="preserve"> The sliders to change the “radius of points” and the “blur” still do not work.</w:t>
      </w:r>
      <w:r w:rsidR="00487A6D">
        <w:t xml:space="preserve"> When changing the radio buttons, the viewable data does not change, but upon clicking the map on data the values produced in the information section show a change. Using this script file does not allow the “maximum intensity” to change. The only slider that works </w:t>
      </w:r>
      <w:r w:rsidR="005C1E8A">
        <w:t>when using the Leaflet-heat1.js is the “minimum opacity of p</w:t>
      </w:r>
      <w:r w:rsidR="005C1E8A" w:rsidRPr="005C1E8A">
        <w:t>oints</w:t>
      </w:r>
      <w:r w:rsidR="005C1E8A">
        <w:t>”</w:t>
      </w:r>
      <w:r w:rsidR="00C975F4">
        <w:t>.</w:t>
      </w:r>
    </w:p>
    <w:p w14:paraId="2D7CF523" w14:textId="77777777" w:rsidR="00D92BFA" w:rsidRPr="00C05A7C" w:rsidRDefault="00D92BFA" w:rsidP="00C05A7C"/>
    <w:p w14:paraId="7DDC321D" w14:textId="77777777" w:rsidR="00FC6741" w:rsidRDefault="00FC6741">
      <w:pPr>
        <w:rPr>
          <w:rFonts w:asciiTheme="majorHAnsi" w:eastAsiaTheme="majorEastAsia" w:hAnsiTheme="majorHAnsi" w:cstheme="majorBidi"/>
          <w:b/>
          <w:bCs/>
          <w:sz w:val="32"/>
          <w:szCs w:val="32"/>
        </w:rPr>
      </w:pPr>
      <w:bookmarkStart w:id="108" w:name="_Toc222978612"/>
      <w:r>
        <w:br w:type="page"/>
      </w:r>
    </w:p>
    <w:p w14:paraId="6B4DB65E" w14:textId="56866BA3" w:rsidR="007A3E41" w:rsidRDefault="006C7832" w:rsidP="004C12FA">
      <w:pPr>
        <w:pStyle w:val="Heading1"/>
      </w:pPr>
      <w:bookmarkStart w:id="109" w:name="_Toc513163120"/>
      <w:r>
        <w:lastRenderedPageBreak/>
        <w:t xml:space="preserve">Critical </w:t>
      </w:r>
      <w:r w:rsidR="00711DBE">
        <w:t>Evaluation</w:t>
      </w:r>
      <w:bookmarkEnd w:id="104"/>
      <w:bookmarkEnd w:id="108"/>
      <w:bookmarkEnd w:id="109"/>
    </w:p>
    <w:p w14:paraId="2803C0F5" w14:textId="362F7B48" w:rsidR="006503F1" w:rsidRDefault="006D38CD" w:rsidP="006D38CD">
      <w:pPr>
        <w:pStyle w:val="Heading2"/>
      </w:pPr>
      <w:bookmarkStart w:id="110" w:name="_Toc513163121"/>
      <w:r>
        <w:t>Requirements and Design</w:t>
      </w:r>
      <w:bookmarkEnd w:id="110"/>
    </w:p>
    <w:p w14:paraId="62F6EFEE" w14:textId="21A78E17" w:rsidR="00E37709" w:rsidRDefault="006503F1" w:rsidP="00E37709">
      <w:r>
        <w:t>The requirements of the project were satisfied to some degree, the monitoring system did what it was designed to do</w:t>
      </w:r>
      <w:r w:rsidR="009649F5">
        <w:t xml:space="preserve"> occasionally</w:t>
      </w:r>
      <w:r>
        <w:t>.</w:t>
      </w:r>
      <w:r w:rsidR="009649F5">
        <w:t xml:space="preserve"> The only major downfall was that the GPS didn’t return readings with a positional fix on occasions.</w:t>
      </w:r>
      <w:r>
        <w:t xml:space="preserve"> The requirements for uploading the data were satisfied, data can be easily uploaded as the script is run every 2 minutes. The visualisation web application provides users with a map overlaid with a heat map, as per the requirements and this works very well. The functionality of the interactive </w:t>
      </w:r>
      <w:r w:rsidR="009649F5">
        <w:t>were</w:t>
      </w:r>
      <w:r>
        <w:t xml:space="preserve"> very temperamental, this was due to the</w:t>
      </w:r>
      <w:r w:rsidR="009649F5">
        <w:t xml:space="preserve"> Leaflet.heat</w:t>
      </w:r>
      <w:r>
        <w:t xml:space="preserve"> library having bugs that were posted on the GitHub page</w:t>
      </w:r>
      <w:r w:rsidR="009649F5">
        <w:t xml:space="preserve">, </w:t>
      </w:r>
      <w:r w:rsidR="00806243">
        <w:t>and these</w:t>
      </w:r>
      <w:r>
        <w:t xml:space="preserve"> were overseen. The design of the web page was different to the requirements, this was down to a lack of knowledge of CSS.</w:t>
      </w:r>
      <w:r w:rsidR="00EE76A7">
        <w:t xml:space="preserve"> Overall the design and the requirements were satisfied</w:t>
      </w:r>
      <w:r w:rsidR="0019018D">
        <w:t xml:space="preserve"> but had been expanded on for implementation reasons.</w:t>
      </w:r>
    </w:p>
    <w:p w14:paraId="2941151C" w14:textId="01D211FC" w:rsidR="0019018D" w:rsidRDefault="0019018D" w:rsidP="00E37709"/>
    <w:p w14:paraId="79FC4A15" w14:textId="3A1AFC7C" w:rsidR="006D38CD" w:rsidRDefault="006D38CD" w:rsidP="006D38CD">
      <w:pPr>
        <w:pStyle w:val="Heading2"/>
      </w:pPr>
      <w:bookmarkStart w:id="111" w:name="_Toc513163122"/>
      <w:r>
        <w:t>Process</w:t>
      </w:r>
      <w:bookmarkEnd w:id="111"/>
    </w:p>
    <w:p w14:paraId="7C1188EA" w14:textId="7821385C" w:rsidR="00A6042D" w:rsidRPr="00A6042D" w:rsidRDefault="0019018D" w:rsidP="00A6042D">
      <w:r>
        <w:t>The process of the project worked very well. An adapted Kanban approach worked in some cases but at times the process was pushed aside while development was prioritised over management. Sprints weren’t used as they play a bigger role when used in teams, individually it was thought that sprints wouldn’t work. It would have been nice to attempt sprints rather than just the work being completed when it was completed with no timeframe. The use of GitHub and Trello were definitely beneficial for the process of this project. The two Gantt chart</w:t>
      </w:r>
      <w:r w:rsidR="006D38CD">
        <w:t>s that were created were</w:t>
      </w:r>
      <w:r>
        <w:t xml:space="preserve"> helpful </w:t>
      </w:r>
      <w:r w:rsidR="006D38CD">
        <w:t>for estimating the amount of time remaining to complete tasks, but sometimes wasn’t realistic. The tasks could have been narrowed into subtasks to help estimate the work.</w:t>
      </w:r>
      <w:r w:rsidR="00A6042D" w:rsidRPr="00A6042D">
        <w:t xml:space="preserve"> </w:t>
      </w:r>
    </w:p>
    <w:p w14:paraId="229F6059" w14:textId="21BF8BE6" w:rsidR="0019018D" w:rsidRDefault="006D38CD" w:rsidP="00A6042D">
      <w:pPr>
        <w:pStyle w:val="Heading2"/>
      </w:pPr>
      <w:bookmarkStart w:id="112" w:name="_Toc513163123"/>
      <w:r>
        <w:t>Starting the project again</w:t>
      </w:r>
      <w:bookmarkEnd w:id="112"/>
    </w:p>
    <w:p w14:paraId="6965193F" w14:textId="11DC04FD" w:rsidR="0019018D" w:rsidRDefault="0019018D" w:rsidP="00E37709">
      <w:r>
        <w:t xml:space="preserve">If this project were to be started again then time management would play a very important role. The </w:t>
      </w:r>
      <w:r w:rsidR="006D38CD">
        <w:t>time management was not handled very well with work being started late and other university modules taking priority. An object oriented approach would be taken for the RPI python files rather than done procedurally. This would allow for more design and experience in software engineering.</w:t>
      </w:r>
    </w:p>
    <w:p w14:paraId="40B806F9" w14:textId="796C699E" w:rsidR="0048364C" w:rsidRDefault="0048364C" w:rsidP="00E37709"/>
    <w:p w14:paraId="4F1CD8BF" w14:textId="7A13DD91" w:rsidR="0048364C" w:rsidRDefault="0048364C" w:rsidP="00E37709">
      <w:r>
        <w:t>Gathering more data would allow for a greater range of results. This would involve allowing users to use the monitoring device on car journeys. This</w:t>
      </w:r>
      <w:r w:rsidR="007F3F96">
        <w:t xml:space="preserve"> could of involved further testing to improve the performance with a high number of data points involved</w:t>
      </w:r>
      <w:r>
        <w:t>.</w:t>
      </w:r>
    </w:p>
    <w:p w14:paraId="10604FC0" w14:textId="65E5A56F" w:rsidR="0019018D" w:rsidRDefault="0019018D" w:rsidP="00E37709"/>
    <w:p w14:paraId="3608896A" w14:textId="1DF999F0" w:rsidR="0019018D" w:rsidRDefault="006D38CD" w:rsidP="006D38CD">
      <w:pPr>
        <w:pStyle w:val="Heading2"/>
      </w:pPr>
      <w:bookmarkStart w:id="113" w:name="_Toc513163124"/>
      <w:r>
        <w:t>F</w:t>
      </w:r>
      <w:r w:rsidR="0019018D">
        <w:t>uture</w:t>
      </w:r>
      <w:r>
        <w:t xml:space="preserve"> Work</w:t>
      </w:r>
      <w:bookmarkEnd w:id="113"/>
    </w:p>
    <w:p w14:paraId="7BF4D2C8" w14:textId="0FB93D92" w:rsidR="006D38CD" w:rsidRDefault="007F3F96" w:rsidP="00E37709">
      <w:r>
        <w:t>The work that could be implemented in the future would be to be part of the open source community and fix the problems with Leaflet.heat. This would involve having a greater understanding of np</w:t>
      </w:r>
      <w:bookmarkStart w:id="114" w:name="_GoBack"/>
      <w:bookmarkEnd w:id="114"/>
      <w:r>
        <w:t>m and JavaScript.</w:t>
      </w:r>
    </w:p>
    <w:p w14:paraId="507BC468" w14:textId="2210D6E4" w:rsidR="007F3F96" w:rsidRDefault="007F3F96" w:rsidP="00E37709"/>
    <w:p w14:paraId="7B10A478" w14:textId="63A0AE1A" w:rsidR="007F3F96" w:rsidRDefault="00626147" w:rsidP="00E37709">
      <w:r>
        <w:t>Collecting more data would be beneficial to the web application, rather than just one route being displayed.</w:t>
      </w:r>
    </w:p>
    <w:p w14:paraId="3CFC2EB0" w14:textId="77777777" w:rsidR="00FC6741" w:rsidRDefault="00FC6741">
      <w:pPr>
        <w:rPr>
          <w:rFonts w:asciiTheme="majorHAnsi" w:eastAsiaTheme="majorEastAsia" w:hAnsiTheme="majorHAnsi" w:cstheme="majorBidi"/>
          <w:b/>
          <w:bCs/>
          <w:sz w:val="26"/>
          <w:szCs w:val="26"/>
        </w:rPr>
      </w:pPr>
      <w:r>
        <w:br w:type="page"/>
      </w:r>
    </w:p>
    <w:p w14:paraId="00380876" w14:textId="74A6C5B9" w:rsidR="006D38CD" w:rsidRDefault="0048364C" w:rsidP="006D38CD">
      <w:pPr>
        <w:pStyle w:val="Heading2"/>
      </w:pPr>
      <w:bookmarkStart w:id="115" w:name="_Toc513163125"/>
      <w:r>
        <w:lastRenderedPageBreak/>
        <w:t>Overall</w:t>
      </w:r>
      <w:bookmarkEnd w:id="115"/>
    </w:p>
    <w:p w14:paraId="69C6C64E" w14:textId="4E09319D" w:rsidR="007F3F96" w:rsidRDefault="006D38CD" w:rsidP="007F3F96">
      <w:r>
        <w:t>The project was aimed to be something unique and different. After research of similar products it seemed that other people had tried to tackle the problem in different ways. The method of approaching the problem that this project took could be a success if more drivers were involved. The end result, the map, shows a clear trail of where the TVOC/CO2 values are at the highest (Aberystwyth and Swansea). More test data could have shown the potential of what the project was aimed to be</w:t>
      </w:r>
      <w:r w:rsidR="007F3F96">
        <w:t xml:space="preserve"> with air quality levels shown across the UK</w:t>
      </w:r>
      <w:r>
        <w:t>.</w:t>
      </w:r>
      <w:r w:rsidR="007F3F96">
        <w:t xml:space="preserve"> </w:t>
      </w:r>
    </w:p>
    <w:p w14:paraId="6B6FF941" w14:textId="77777777" w:rsidR="007F3F96" w:rsidRDefault="007F3F96" w:rsidP="007F3F96"/>
    <w:p w14:paraId="1BD0D52D" w14:textId="33B525C1" w:rsidR="007F3F96" w:rsidRDefault="007F3F96" w:rsidP="007F3F96">
      <w:r>
        <w:t>1 of the 14 steps that the royal college of physicians [</w:t>
      </w:r>
      <w:r w:rsidR="00F061AB">
        <w:t>1</w:t>
      </w:r>
      <w:r>
        <w:t>] mentioned in the report was to monitor pollution in an effective way and educate the public proactively. If this project was developed to its full potential it could possibly satisfy this need.</w:t>
      </w:r>
    </w:p>
    <w:p w14:paraId="0C5C426C" w14:textId="2C4C7A05" w:rsidR="006D38CD" w:rsidRDefault="006D38CD" w:rsidP="006D38CD">
      <w:r>
        <w:t xml:space="preserve"> For a proof of concept this project has successfully proven that it is viable for full implementation with improved sensors and visualisation tool.</w:t>
      </w:r>
    </w:p>
    <w:p w14:paraId="6F36AE61" w14:textId="0458CC4F" w:rsidR="00806243" w:rsidRDefault="00806243" w:rsidP="006D38CD"/>
    <w:p w14:paraId="58049C40" w14:textId="1329375B" w:rsidR="006D38CD" w:rsidRPr="00E37709" w:rsidRDefault="006D38CD" w:rsidP="00E37709"/>
    <w:p w14:paraId="2F91D768" w14:textId="77777777" w:rsidR="00FC6741" w:rsidRDefault="00FC6741">
      <w:pPr>
        <w:rPr>
          <w:rFonts w:asciiTheme="majorHAnsi" w:eastAsiaTheme="majorEastAsia" w:hAnsiTheme="majorHAnsi" w:cstheme="majorBidi"/>
          <w:b/>
          <w:bCs/>
          <w:sz w:val="32"/>
          <w:szCs w:val="32"/>
        </w:rPr>
      </w:pPr>
      <w:bookmarkStart w:id="116" w:name="_Toc192777717"/>
      <w:bookmarkStart w:id="117" w:name="_Toc222978613"/>
      <w:r>
        <w:br w:type="page"/>
      </w:r>
    </w:p>
    <w:p w14:paraId="0BC1A408" w14:textId="6F732651" w:rsidR="007F42B8" w:rsidRDefault="00711DBE" w:rsidP="004C12FA">
      <w:pPr>
        <w:pStyle w:val="Heading1"/>
      </w:pPr>
      <w:bookmarkStart w:id="118" w:name="_Toc513163126"/>
      <w:r>
        <w:lastRenderedPageBreak/>
        <w:t>Appendices</w:t>
      </w:r>
      <w:bookmarkEnd w:id="116"/>
      <w:bookmarkEnd w:id="117"/>
      <w:bookmarkEnd w:id="118"/>
    </w:p>
    <w:p w14:paraId="48A86C38" w14:textId="77777777" w:rsidR="00815F7B" w:rsidRDefault="00815F7B" w:rsidP="00A17F3B">
      <w:pPr>
        <w:jc w:val="both"/>
      </w:pPr>
    </w:p>
    <w:p w14:paraId="004C7CA9" w14:textId="77777777" w:rsidR="00815F7B" w:rsidRDefault="00815F7B" w:rsidP="00815F7B">
      <w:pPr>
        <w:keepNext/>
        <w:jc w:val="both"/>
      </w:pPr>
      <w:r>
        <w:rPr>
          <w:noProof/>
          <w:lang w:eastAsia="en-GB"/>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610" cy="3360217"/>
                    </a:xfrm>
                    <a:prstGeom prst="rect">
                      <a:avLst/>
                    </a:prstGeom>
                  </pic:spPr>
                </pic:pic>
              </a:graphicData>
            </a:graphic>
          </wp:inline>
        </w:drawing>
      </w:r>
    </w:p>
    <w:p w14:paraId="11570A7B" w14:textId="6E820980" w:rsidR="00815F7B" w:rsidRDefault="00815F7B" w:rsidP="00815F7B">
      <w:pPr>
        <w:pStyle w:val="Caption"/>
        <w:jc w:val="center"/>
      </w:pPr>
      <w:bookmarkStart w:id="119" w:name="_Ref512695407"/>
      <w:r>
        <w:t xml:space="preserve">Appendix </w:t>
      </w:r>
      <w:r w:rsidR="00A52E71">
        <w:fldChar w:fldCharType="begin"/>
      </w:r>
      <w:r w:rsidR="00A52E71">
        <w:instrText xml:space="preserve"> SEQ Appendix \* ALPHABETIC </w:instrText>
      </w:r>
      <w:r w:rsidR="00A52E71">
        <w:fldChar w:fldCharType="separate"/>
      </w:r>
      <w:r w:rsidR="00123158">
        <w:rPr>
          <w:noProof/>
        </w:rPr>
        <w:t>A</w:t>
      </w:r>
      <w:r w:rsidR="00A52E71">
        <w:rPr>
          <w:noProof/>
        </w:rPr>
        <w:fldChar w:fldCharType="end"/>
      </w:r>
      <w:bookmarkEnd w:id="119"/>
      <w:r w:rsidR="00A63EA9">
        <w:rPr>
          <w:noProof/>
        </w:rPr>
        <w:t xml:space="preserve"> – first 9 weeks Gantt Chart</w:t>
      </w:r>
    </w:p>
    <w:p w14:paraId="5339D52B" w14:textId="77777777" w:rsidR="00394C7D" w:rsidRDefault="00394C7D" w:rsidP="00394C7D">
      <w:pPr>
        <w:keepNext/>
        <w:jc w:val="center"/>
      </w:pPr>
      <w:r>
        <w:rPr>
          <w:noProof/>
          <w:lang w:eastAsia="en-GB"/>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3343275"/>
                    </a:xfrm>
                    <a:prstGeom prst="rect">
                      <a:avLst/>
                    </a:prstGeom>
                  </pic:spPr>
                </pic:pic>
              </a:graphicData>
            </a:graphic>
          </wp:inline>
        </w:drawing>
      </w:r>
    </w:p>
    <w:p w14:paraId="6CB3BB93" w14:textId="422E5E54" w:rsidR="00A17F3B" w:rsidRDefault="00394C7D" w:rsidP="00394C7D">
      <w:pPr>
        <w:pStyle w:val="Caption"/>
        <w:jc w:val="center"/>
      </w:pPr>
      <w:bookmarkStart w:id="120" w:name="_Ref512695540"/>
      <w:r>
        <w:t xml:space="preserve">Appendix </w:t>
      </w:r>
      <w:r w:rsidR="00A52E71">
        <w:fldChar w:fldCharType="begin"/>
      </w:r>
      <w:r w:rsidR="00A52E71">
        <w:instrText xml:space="preserve"> SEQ Appendix \* ALPHABETIC </w:instrText>
      </w:r>
      <w:r w:rsidR="00A52E71">
        <w:fldChar w:fldCharType="separate"/>
      </w:r>
      <w:r w:rsidR="00123158">
        <w:rPr>
          <w:noProof/>
        </w:rPr>
        <w:t>B</w:t>
      </w:r>
      <w:r w:rsidR="00A52E71">
        <w:rPr>
          <w:noProof/>
        </w:rPr>
        <w:fldChar w:fldCharType="end"/>
      </w:r>
      <w:bookmarkEnd w:id="120"/>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lang w:eastAsia="en-GB"/>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0CB710A8" w:rsidR="00047EB1" w:rsidRDefault="00047EB1" w:rsidP="00047EB1">
      <w:pPr>
        <w:pStyle w:val="Caption"/>
        <w:jc w:val="center"/>
      </w:pPr>
      <w:bookmarkStart w:id="121" w:name="_Ref512699832"/>
      <w:r>
        <w:t xml:space="preserve">Appendix </w:t>
      </w:r>
      <w:r w:rsidR="00A52E71">
        <w:fldChar w:fldCharType="begin"/>
      </w:r>
      <w:r w:rsidR="00A52E71">
        <w:instrText xml:space="preserve"> SEQ Appendix \* ALPHABETIC </w:instrText>
      </w:r>
      <w:r w:rsidR="00A52E71">
        <w:fldChar w:fldCharType="separate"/>
      </w:r>
      <w:r w:rsidR="00123158">
        <w:rPr>
          <w:noProof/>
        </w:rPr>
        <w:t>C</w:t>
      </w:r>
      <w:r w:rsidR="00A52E71">
        <w:rPr>
          <w:noProof/>
        </w:rPr>
        <w:fldChar w:fldCharType="end"/>
      </w:r>
      <w:bookmarkEnd w:id="121"/>
      <w:r w:rsidR="00A63EA9">
        <w:rPr>
          <w:noProof/>
        </w:rPr>
        <w:t xml:space="preserve"> – Chosen air quality sensor</w:t>
      </w:r>
    </w:p>
    <w:p w14:paraId="28C9D545" w14:textId="77777777" w:rsidR="00B27172" w:rsidRDefault="008A33EE" w:rsidP="00B27172">
      <w:pPr>
        <w:keepNext/>
        <w:jc w:val="center"/>
      </w:pPr>
      <w:r>
        <w:rPr>
          <w:noProof/>
          <w:lang w:eastAsia="en-GB"/>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6CE94165" w:rsidR="00B27172" w:rsidRDefault="00B27172" w:rsidP="00B27172">
      <w:pPr>
        <w:pStyle w:val="Caption"/>
        <w:jc w:val="center"/>
      </w:pPr>
      <w:bookmarkStart w:id="122" w:name="_Ref512724061"/>
      <w:r>
        <w:t xml:space="preserve">Appendix </w:t>
      </w:r>
      <w:r w:rsidR="00A52E71">
        <w:fldChar w:fldCharType="begin"/>
      </w:r>
      <w:r w:rsidR="00A52E71">
        <w:instrText xml:space="preserve"> SEQ Appendix \* ALPHABETIC </w:instrText>
      </w:r>
      <w:r w:rsidR="00A52E71">
        <w:fldChar w:fldCharType="separate"/>
      </w:r>
      <w:r w:rsidR="00123158">
        <w:rPr>
          <w:noProof/>
        </w:rPr>
        <w:t>D</w:t>
      </w:r>
      <w:r w:rsidR="00A52E71">
        <w:rPr>
          <w:noProof/>
        </w:rPr>
        <w:fldChar w:fldCharType="end"/>
      </w:r>
      <w:bookmarkEnd w:id="122"/>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r>
              <w:t>Timestamp,Latitude,Longitude,pos_fix,CO2,TOC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683B47EF" w:rsidR="00B27172" w:rsidRPr="00B27172" w:rsidRDefault="00B27172" w:rsidP="00B27172">
      <w:pPr>
        <w:pStyle w:val="Caption"/>
        <w:jc w:val="center"/>
      </w:pPr>
      <w:bookmarkStart w:id="123" w:name="_Ref512724075"/>
      <w:r>
        <w:t xml:space="preserve">Appendix </w:t>
      </w:r>
      <w:r w:rsidR="00A52E71">
        <w:fldChar w:fldCharType="begin"/>
      </w:r>
      <w:r w:rsidR="00A52E71">
        <w:instrText xml:space="preserve"> SEQ Appendix \* ALPHABETIC </w:instrText>
      </w:r>
      <w:r w:rsidR="00A52E71">
        <w:fldChar w:fldCharType="separate"/>
      </w:r>
      <w:r w:rsidR="00123158">
        <w:rPr>
          <w:noProof/>
        </w:rPr>
        <w:t>E</w:t>
      </w:r>
      <w:r w:rsidR="00A52E71">
        <w:rPr>
          <w:noProof/>
        </w:rPr>
        <w:fldChar w:fldCharType="end"/>
      </w:r>
      <w:bookmarkEnd w:id="123"/>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[pishare]</w:t>
            </w:r>
          </w:p>
          <w:p w14:paraId="5E799DA0" w14:textId="77777777" w:rsidR="00B9184E" w:rsidRDefault="00B9184E" w:rsidP="00B9184E">
            <w:r>
              <w:t>comment = pi dir</w:t>
            </w:r>
          </w:p>
          <w:p w14:paraId="7AA0FEFB" w14:textId="77777777" w:rsidR="00B9184E" w:rsidRDefault="00B9184E" w:rsidP="00B9184E">
            <w:r>
              <w:t>path = /home/pi</w:t>
            </w:r>
          </w:p>
          <w:p w14:paraId="0D62D48E" w14:textId="77777777" w:rsidR="00B9184E" w:rsidRDefault="00B9184E" w:rsidP="00B9184E">
            <w:r>
              <w:t>browseable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44EC737D" w:rsidR="00B27172" w:rsidRDefault="00B9184E" w:rsidP="00B9184E">
      <w:pPr>
        <w:pStyle w:val="Caption"/>
        <w:jc w:val="center"/>
      </w:pPr>
      <w:bookmarkStart w:id="124" w:name="_Ref512802780"/>
      <w:r>
        <w:t xml:space="preserve">Appendix </w:t>
      </w:r>
      <w:r w:rsidR="00A52E71">
        <w:fldChar w:fldCharType="begin"/>
      </w:r>
      <w:r w:rsidR="00A52E71">
        <w:instrText xml:space="preserve"> SEQ Appendix \* ALPHABETIC </w:instrText>
      </w:r>
      <w:r w:rsidR="00A52E71">
        <w:fldChar w:fldCharType="separate"/>
      </w:r>
      <w:r w:rsidR="00123158">
        <w:rPr>
          <w:noProof/>
        </w:rPr>
        <w:t>F</w:t>
      </w:r>
      <w:r w:rsidR="00A52E71">
        <w:rPr>
          <w:noProof/>
        </w:rPr>
        <w:fldChar w:fldCharType="end"/>
      </w:r>
      <w:bookmarkEnd w:id="124"/>
      <w:r>
        <w:t xml:space="preserve"> </w:t>
      </w:r>
      <w:bookmarkStart w:id="125" w:name="_Ref512802776"/>
      <w:r>
        <w:t>- Samba file example</w:t>
      </w:r>
      <w:bookmarkEnd w:id="125"/>
    </w:p>
    <w:p w14:paraId="16043F47" w14:textId="77777777" w:rsidR="00B27172" w:rsidRPr="00B27172" w:rsidRDefault="00B27172" w:rsidP="00B27172"/>
    <w:p w14:paraId="25198D5D" w14:textId="77777777" w:rsidR="00FC6741" w:rsidRDefault="00FC6741">
      <w:pPr>
        <w:rPr>
          <w:rFonts w:asciiTheme="majorHAnsi" w:eastAsiaTheme="majorEastAsia" w:hAnsiTheme="majorHAnsi" w:cstheme="majorBidi"/>
          <w:b/>
          <w:bCs/>
          <w:sz w:val="26"/>
          <w:szCs w:val="26"/>
        </w:rPr>
      </w:pPr>
      <w:bookmarkStart w:id="126" w:name="_Toc222978614"/>
      <w:r>
        <w:br w:type="page"/>
      </w:r>
    </w:p>
    <w:p w14:paraId="3742BF02" w14:textId="24B3E9B5" w:rsidR="002B67EA" w:rsidRPr="004F1DC9" w:rsidRDefault="002B67EA" w:rsidP="004C12FA">
      <w:pPr>
        <w:pStyle w:val="AppendixSection"/>
      </w:pPr>
      <w:bookmarkStart w:id="127" w:name="_Toc513163127"/>
      <w:r w:rsidRPr="004F1DC9">
        <w:lastRenderedPageBreak/>
        <w:t>Thi</w:t>
      </w:r>
      <w:r w:rsidR="00031FBA" w:rsidRPr="004F1DC9">
        <w:t>rd</w:t>
      </w:r>
      <w:r w:rsidR="00F56705" w:rsidRPr="004F1DC9">
        <w:t>-</w:t>
      </w:r>
      <w:r w:rsidRPr="004F1DC9">
        <w:t>Party Code</w:t>
      </w:r>
      <w:r w:rsidR="0042405C" w:rsidRPr="004F1DC9">
        <w:t xml:space="preserve"> and Libraries</w:t>
      </w:r>
      <w:bookmarkEnd w:id="126"/>
      <w:bookmarkEnd w:id="127"/>
    </w:p>
    <w:p w14:paraId="51138C3B" w14:textId="3C291139" w:rsidR="009A54F2" w:rsidRDefault="00E37709" w:rsidP="009A54F2">
      <w:r w:rsidRPr="00AE646D">
        <w:rPr>
          <w:b/>
        </w:rPr>
        <w:t>Leaflet</w:t>
      </w:r>
      <w:r w:rsidR="00AE646D">
        <w:t xml:space="preserve"> – An open source library that uses OpenStreetMap to allow for easy developing of map plugins and the use of slippy maps on webpages. This has been used to create the map tile on</w:t>
      </w:r>
      <w:r w:rsidR="00456CF9">
        <w:t xml:space="preserve"> the</w:t>
      </w:r>
      <w:r w:rsidR="00AE646D">
        <w:t xml:space="preserve"> index.html</w:t>
      </w:r>
      <w:r w:rsidR="00456CF9">
        <w:t xml:space="preserve"> webpage</w:t>
      </w:r>
      <w:r w:rsidR="00697CD0">
        <w:t xml:space="preserve"> [9</w:t>
      </w:r>
      <w:r w:rsidR="00B832B8">
        <w:t>]</w:t>
      </w:r>
      <w:r w:rsidR="00AE646D">
        <w:t>.</w:t>
      </w:r>
      <w:r w:rsidR="00035F45">
        <w:t xml:space="preserve"> Covered by the BSD-2 License.</w:t>
      </w:r>
      <w:r w:rsidR="00A52E71">
        <w:t xml:space="preserve"> </w:t>
      </w:r>
    </w:p>
    <w:p w14:paraId="42A40461" w14:textId="77777777" w:rsidR="00AE646D" w:rsidRDefault="00AE646D" w:rsidP="009A54F2"/>
    <w:p w14:paraId="613589CF" w14:textId="3F8F662B" w:rsidR="00E37709" w:rsidRDefault="00E37709" w:rsidP="009A54F2">
      <w:r w:rsidRPr="00AE646D">
        <w:rPr>
          <w:b/>
        </w:rPr>
        <w:t>Leaflet.heat</w:t>
      </w:r>
      <w:r w:rsidR="00AE646D">
        <w:t xml:space="preserve"> – An open source plugin for Leaflet that is created by the Leaflet creator. Allows for the use of heat maps through simple commands, has been implemented on the index.html webpage</w:t>
      </w:r>
      <w:r w:rsidR="00B832B8">
        <w:t xml:space="preserve"> </w:t>
      </w:r>
      <w:r w:rsidR="00697CD0">
        <w:t>[10</w:t>
      </w:r>
      <w:r w:rsidR="00B832B8">
        <w:t>]</w:t>
      </w:r>
      <w:r w:rsidR="00AE646D">
        <w:t>.</w:t>
      </w:r>
      <w:r w:rsidR="00035F45" w:rsidRPr="00035F45">
        <w:t xml:space="preserve"> </w:t>
      </w:r>
      <w:r w:rsidR="00035F45">
        <w:t>Covered by the BSD-2 License</w:t>
      </w:r>
      <w:r w:rsidR="00A52E71">
        <w:t>.</w:t>
      </w:r>
    </w:p>
    <w:p w14:paraId="5425576A" w14:textId="77777777" w:rsidR="00AE646D" w:rsidRDefault="00AE646D" w:rsidP="009A54F2"/>
    <w:p w14:paraId="1A6F209C" w14:textId="2887EB8B" w:rsidR="00E37709" w:rsidRDefault="00E37709" w:rsidP="009A54F2">
      <w:r w:rsidRPr="00035F45">
        <w:rPr>
          <w:b/>
        </w:rPr>
        <w:t>Pigpio</w:t>
      </w:r>
      <w:r w:rsidR="00035F45">
        <w:rPr>
          <w:b/>
        </w:rPr>
        <w:t xml:space="preserve"> </w:t>
      </w:r>
      <w:r w:rsidR="00035F45">
        <w:t>– Used to communicate with the RPI hardware through python. This was used with the I2C interface when a reading could not be</w:t>
      </w:r>
      <w:r w:rsidR="00A52E71">
        <w:t xml:space="preserve"> completed</w:t>
      </w:r>
      <w:r w:rsidR="00035F45">
        <w:t xml:space="preserve"> when using SMBus</w:t>
      </w:r>
      <w:r w:rsidR="00697CD0">
        <w:t xml:space="preserve"> [11</w:t>
      </w:r>
      <w:r w:rsidR="00B832B8">
        <w:t>]</w:t>
      </w:r>
      <w:r w:rsidR="00A52E71">
        <w:t>. Covered by the MIT license.</w:t>
      </w:r>
    </w:p>
    <w:p w14:paraId="0592E227" w14:textId="59FAD9E4" w:rsidR="005D495F" w:rsidRPr="005D495F" w:rsidRDefault="005D495F" w:rsidP="009A54F2">
      <w:pPr>
        <w:rPr>
          <w:b/>
        </w:rPr>
      </w:pPr>
    </w:p>
    <w:p w14:paraId="3251D394" w14:textId="77D1E919" w:rsidR="00E37709" w:rsidRPr="00A52E71" w:rsidRDefault="00E37709" w:rsidP="009A54F2">
      <w:r w:rsidRPr="005D495F">
        <w:rPr>
          <w:b/>
        </w:rPr>
        <w:t>Pytest</w:t>
      </w:r>
      <w:r w:rsidR="00A52E71">
        <w:rPr>
          <w:b/>
        </w:rPr>
        <w:t xml:space="preserve"> </w:t>
      </w:r>
      <w:r w:rsidR="00A52E71">
        <w:t xml:space="preserve">- A small library for easily testing python code. Unit tests were created using this library to </w:t>
      </w:r>
      <w:r w:rsidR="00B832B8">
        <w:t>test a small amount of the functionality of the data logger and the upload scripts</w:t>
      </w:r>
      <w:r w:rsidR="00697CD0">
        <w:t xml:space="preserve"> [12]</w:t>
      </w:r>
      <w:r w:rsidR="00B832B8">
        <w:t>. Covered by the MIT license.</w:t>
      </w:r>
    </w:p>
    <w:p w14:paraId="126D6964" w14:textId="77777777" w:rsidR="005D495F" w:rsidRPr="005D495F" w:rsidRDefault="005D495F" w:rsidP="009A54F2">
      <w:pPr>
        <w:rPr>
          <w:b/>
        </w:rPr>
      </w:pPr>
    </w:p>
    <w:p w14:paraId="1B8CD160" w14:textId="06BA9155" w:rsidR="00E37709" w:rsidRDefault="00E37709" w:rsidP="009A54F2">
      <w:r w:rsidRPr="005D495F">
        <w:rPr>
          <w:b/>
        </w:rPr>
        <w:t>Pymysql</w:t>
      </w:r>
      <w:r w:rsidR="00B832B8">
        <w:rPr>
          <w:b/>
        </w:rPr>
        <w:t xml:space="preserve"> </w:t>
      </w:r>
      <w:r w:rsidR="00B832B8">
        <w:t>- A Python MySQL database API. The library is used to create a connection to a MySQL server [</w:t>
      </w:r>
      <w:r w:rsidR="00697CD0">
        <w:t>13</w:t>
      </w:r>
      <w:r w:rsidR="00B832B8">
        <w:t>]. Covered by the MIT license.</w:t>
      </w:r>
    </w:p>
    <w:p w14:paraId="736111BD" w14:textId="77777777" w:rsidR="00B832B8" w:rsidRDefault="00B832B8" w:rsidP="009A54F2"/>
    <w:p w14:paraId="099B842C" w14:textId="2DCD3371" w:rsidR="00B832B8" w:rsidRPr="00B832B8" w:rsidRDefault="00B832B8" w:rsidP="009A54F2">
      <w:pPr>
        <w:rPr>
          <w:b/>
        </w:rPr>
      </w:pPr>
      <w:r w:rsidRPr="00B832B8">
        <w:rPr>
          <w:b/>
        </w:rPr>
        <w:t>Third-Party Code</w:t>
      </w:r>
    </w:p>
    <w:p w14:paraId="75F79FDA" w14:textId="757BDEFB" w:rsidR="00982587" w:rsidRDefault="00A67E45" w:rsidP="009A54F2">
      <w:r>
        <w:t>Code used to find nearest point of dat</w:t>
      </w:r>
      <w:r w:rsidR="00F061AB">
        <w:t>a of where the user clicked [8</w:t>
      </w:r>
      <w:r>
        <w:t xml:space="preserve">]. Has been adapted to suit the needs of the project. </w:t>
      </w:r>
    </w:p>
    <w:tbl>
      <w:tblPr>
        <w:tblStyle w:val="TableGrid"/>
        <w:tblW w:w="0" w:type="auto"/>
        <w:tblLook w:val="04A0" w:firstRow="1" w:lastRow="0" w:firstColumn="1" w:lastColumn="0" w:noHBand="0" w:noVBand="1"/>
      </w:tblPr>
      <w:tblGrid>
        <w:gridCol w:w="8290"/>
      </w:tblGrid>
      <w:tr w:rsidR="00E37709" w:rsidRPr="006205CE" w14:paraId="27B11C2E" w14:textId="77777777" w:rsidTr="00E37709">
        <w:tc>
          <w:tcPr>
            <w:tcW w:w="8290" w:type="dxa"/>
          </w:tcPr>
          <w:p w14:paraId="32BD59F5" w14:textId="77777777" w:rsidR="00E37709" w:rsidRPr="006205CE" w:rsidRDefault="00E37709" w:rsidP="00A67E45">
            <w:pPr>
              <w:rPr>
                <w:rFonts w:ascii="Courier New" w:hAnsi="Courier New" w:cs="Courier New"/>
                <w:i/>
              </w:rPr>
            </w:pPr>
            <w:r w:rsidRPr="006205CE">
              <w:rPr>
                <w:rFonts w:ascii="Courier New" w:hAnsi="Courier New" w:cs="Courier New"/>
                <w:i/>
              </w:rPr>
              <w:t>// Get User's Coordinate from their Browser</w:t>
            </w:r>
          </w:p>
          <w:p w14:paraId="2530EBB0" w14:textId="77777777" w:rsidR="00E37709" w:rsidRPr="006205CE" w:rsidRDefault="00E37709" w:rsidP="00A67E45">
            <w:pPr>
              <w:rPr>
                <w:rFonts w:ascii="Courier New" w:hAnsi="Courier New" w:cs="Courier New"/>
                <w:i/>
              </w:rPr>
            </w:pPr>
            <w:r w:rsidRPr="006205CE">
              <w:rPr>
                <w:rFonts w:ascii="Courier New" w:hAnsi="Courier New" w:cs="Courier New"/>
                <w:i/>
              </w:rPr>
              <w:t>window.onload = function() {</w:t>
            </w:r>
          </w:p>
          <w:p w14:paraId="60CE970D"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 HTML5/W3C Geolocation</w:t>
            </w:r>
          </w:p>
          <w:p w14:paraId="7085BEF0"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if (navigator.geolocation) {</w:t>
            </w:r>
          </w:p>
          <w:p w14:paraId="55FAE8A2"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navigator.geolocation.getCurrentPosition(UserLocation);</w:t>
            </w:r>
          </w:p>
          <w:p w14:paraId="15BB7AFA"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w:t>
            </w:r>
          </w:p>
          <w:p w14:paraId="5469806B"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 Default to Washington, DC</w:t>
            </w:r>
          </w:p>
          <w:p w14:paraId="6E705A2A"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else</w:t>
            </w:r>
          </w:p>
          <w:p w14:paraId="67400088"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NearestCity(38.8951, -77.0367);</w:t>
            </w:r>
          </w:p>
          <w:p w14:paraId="1D61443D"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3783A20A" w14:textId="77777777" w:rsidR="00E37709" w:rsidRPr="006205CE" w:rsidRDefault="00E37709" w:rsidP="00A67E45">
            <w:pPr>
              <w:rPr>
                <w:rFonts w:ascii="Courier New" w:hAnsi="Courier New" w:cs="Courier New"/>
                <w:i/>
              </w:rPr>
            </w:pPr>
          </w:p>
          <w:p w14:paraId="4FEC3738" w14:textId="77777777" w:rsidR="00E37709" w:rsidRPr="006205CE" w:rsidRDefault="00E37709" w:rsidP="00A67E45">
            <w:pPr>
              <w:rPr>
                <w:rFonts w:ascii="Courier New" w:hAnsi="Courier New" w:cs="Courier New"/>
                <w:i/>
              </w:rPr>
            </w:pPr>
            <w:r w:rsidRPr="006205CE">
              <w:rPr>
                <w:rFonts w:ascii="Courier New" w:hAnsi="Courier New" w:cs="Courier New"/>
                <w:i/>
              </w:rPr>
              <w:t>// Callback function for asynchronous call to HTML5 geolocation</w:t>
            </w:r>
          </w:p>
          <w:p w14:paraId="340F342A" w14:textId="77777777" w:rsidR="00E37709" w:rsidRPr="006205CE" w:rsidRDefault="00E37709" w:rsidP="00A67E45">
            <w:pPr>
              <w:rPr>
                <w:rFonts w:ascii="Courier New" w:hAnsi="Courier New" w:cs="Courier New"/>
                <w:i/>
              </w:rPr>
            </w:pPr>
            <w:r w:rsidRPr="006205CE">
              <w:rPr>
                <w:rFonts w:ascii="Courier New" w:hAnsi="Courier New" w:cs="Courier New"/>
                <w:i/>
              </w:rPr>
              <w:t>function UserLocation(position) {</w:t>
            </w:r>
          </w:p>
          <w:p w14:paraId="4650FA69"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NearestCity(position.coords.latitude, position.coords.longitude);</w:t>
            </w:r>
          </w:p>
          <w:p w14:paraId="2BA36F1A"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37EA13EF" w14:textId="77777777" w:rsidR="00E37709" w:rsidRPr="006205CE" w:rsidRDefault="00E37709" w:rsidP="00A67E45">
            <w:pPr>
              <w:rPr>
                <w:rFonts w:ascii="Courier New" w:hAnsi="Courier New" w:cs="Courier New"/>
                <w:i/>
              </w:rPr>
            </w:pPr>
          </w:p>
          <w:p w14:paraId="2A0B8959" w14:textId="77777777" w:rsidR="00E37709" w:rsidRPr="006205CE" w:rsidRDefault="00E37709" w:rsidP="00A67E45">
            <w:pPr>
              <w:rPr>
                <w:rFonts w:ascii="Courier New" w:hAnsi="Courier New" w:cs="Courier New"/>
                <w:i/>
              </w:rPr>
            </w:pPr>
          </w:p>
          <w:p w14:paraId="17A0E6CA" w14:textId="77777777" w:rsidR="00E37709" w:rsidRPr="006205CE" w:rsidRDefault="00E37709" w:rsidP="00A67E45">
            <w:pPr>
              <w:rPr>
                <w:rFonts w:ascii="Courier New" w:hAnsi="Courier New" w:cs="Courier New"/>
                <w:i/>
              </w:rPr>
            </w:pPr>
            <w:r w:rsidRPr="006205CE">
              <w:rPr>
                <w:rFonts w:ascii="Courier New" w:hAnsi="Courier New" w:cs="Courier New"/>
                <w:i/>
              </w:rPr>
              <w:t>// Convert Degress to Radians</w:t>
            </w:r>
          </w:p>
          <w:p w14:paraId="12C2837D" w14:textId="77777777" w:rsidR="00E37709" w:rsidRPr="006205CE" w:rsidRDefault="00E37709" w:rsidP="00A67E45">
            <w:pPr>
              <w:rPr>
                <w:rFonts w:ascii="Courier New" w:hAnsi="Courier New" w:cs="Courier New"/>
                <w:i/>
              </w:rPr>
            </w:pPr>
            <w:r w:rsidRPr="006205CE">
              <w:rPr>
                <w:rFonts w:ascii="Courier New" w:hAnsi="Courier New" w:cs="Courier New"/>
                <w:i/>
              </w:rPr>
              <w:t>function Deg2Rad(deg) {</w:t>
            </w:r>
          </w:p>
          <w:p w14:paraId="4B3B1D6A"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return deg * Math.PI / 180;</w:t>
            </w:r>
          </w:p>
          <w:p w14:paraId="35E43E88"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103FA4C7" w14:textId="77777777" w:rsidR="00E37709" w:rsidRPr="006205CE" w:rsidRDefault="00E37709" w:rsidP="00A67E45">
            <w:pPr>
              <w:rPr>
                <w:rFonts w:ascii="Courier New" w:hAnsi="Courier New" w:cs="Courier New"/>
                <w:i/>
              </w:rPr>
            </w:pPr>
          </w:p>
          <w:p w14:paraId="74A110B3" w14:textId="77777777" w:rsidR="00E37709" w:rsidRPr="006205CE" w:rsidRDefault="00E37709" w:rsidP="00A67E45">
            <w:pPr>
              <w:rPr>
                <w:rFonts w:ascii="Courier New" w:hAnsi="Courier New" w:cs="Courier New"/>
                <w:i/>
              </w:rPr>
            </w:pPr>
            <w:r w:rsidRPr="006205CE">
              <w:rPr>
                <w:rFonts w:ascii="Courier New" w:hAnsi="Courier New" w:cs="Courier New"/>
                <w:i/>
              </w:rPr>
              <w:t>function PythagorasEquirectangular(lat1, lon1, lat2, lon2) {</w:t>
            </w:r>
          </w:p>
          <w:p w14:paraId="620A9BE3"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lat1 = Deg2Rad(lat1);</w:t>
            </w:r>
          </w:p>
          <w:p w14:paraId="4C0B2CDB"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lat2 = Deg2Rad(lat2);</w:t>
            </w:r>
          </w:p>
          <w:p w14:paraId="63C49BC8"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lon1 = Deg2Rad(lon1);</w:t>
            </w:r>
          </w:p>
          <w:p w14:paraId="089939C7"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lon2 = Deg2Rad(lon2);</w:t>
            </w:r>
          </w:p>
          <w:p w14:paraId="794A2CE7"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var R = 6371; // km</w:t>
            </w:r>
          </w:p>
          <w:p w14:paraId="2DA9A12A"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var x = (lon2 - lon1) * Math.cos((lat1 + lat2) / 2);</w:t>
            </w:r>
          </w:p>
          <w:p w14:paraId="5F989CDA" w14:textId="77777777" w:rsidR="00E37709" w:rsidRPr="006205CE" w:rsidRDefault="00E37709" w:rsidP="00A67E45">
            <w:pPr>
              <w:rPr>
                <w:rFonts w:ascii="Courier New" w:hAnsi="Courier New" w:cs="Courier New"/>
                <w:i/>
                <w:lang w:val="es-ES"/>
              </w:rPr>
            </w:pPr>
            <w:r w:rsidRPr="006205CE">
              <w:rPr>
                <w:rFonts w:ascii="Courier New" w:hAnsi="Courier New" w:cs="Courier New"/>
                <w:i/>
              </w:rPr>
              <w:lastRenderedPageBreak/>
              <w:t xml:space="preserve">  </w:t>
            </w:r>
            <w:r w:rsidRPr="006205CE">
              <w:rPr>
                <w:rFonts w:ascii="Courier New" w:hAnsi="Courier New" w:cs="Courier New"/>
                <w:i/>
                <w:lang w:val="es-ES"/>
              </w:rPr>
              <w:t>var y = (lat2 - lat1);</w:t>
            </w:r>
          </w:p>
          <w:p w14:paraId="7CC633CE" w14:textId="77777777" w:rsidR="00E37709" w:rsidRPr="006205CE" w:rsidRDefault="00E37709" w:rsidP="00A67E45">
            <w:pPr>
              <w:rPr>
                <w:rFonts w:ascii="Courier New" w:hAnsi="Courier New" w:cs="Courier New"/>
                <w:i/>
                <w:lang w:val="es-ES"/>
              </w:rPr>
            </w:pPr>
            <w:r w:rsidRPr="006205CE">
              <w:rPr>
                <w:rFonts w:ascii="Courier New" w:hAnsi="Courier New" w:cs="Courier New"/>
                <w:i/>
                <w:lang w:val="es-ES"/>
              </w:rPr>
              <w:t xml:space="preserve">  var d = Math.sqrt(x * x + y * y) * R;</w:t>
            </w:r>
          </w:p>
          <w:p w14:paraId="5ABE5328" w14:textId="77777777" w:rsidR="00E37709" w:rsidRPr="006205CE" w:rsidRDefault="00E37709" w:rsidP="00A67E45">
            <w:pPr>
              <w:rPr>
                <w:rFonts w:ascii="Courier New" w:hAnsi="Courier New" w:cs="Courier New"/>
                <w:i/>
              </w:rPr>
            </w:pPr>
            <w:r w:rsidRPr="006205CE">
              <w:rPr>
                <w:rFonts w:ascii="Courier New" w:hAnsi="Courier New" w:cs="Courier New"/>
                <w:i/>
                <w:lang w:val="es-ES"/>
              </w:rPr>
              <w:t xml:space="preserve">  </w:t>
            </w:r>
            <w:r w:rsidRPr="006205CE">
              <w:rPr>
                <w:rFonts w:ascii="Courier New" w:hAnsi="Courier New" w:cs="Courier New"/>
                <w:i/>
              </w:rPr>
              <w:t>return d;</w:t>
            </w:r>
          </w:p>
          <w:p w14:paraId="5288FFF8"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6CD0B026" w14:textId="77777777" w:rsidR="00E37709" w:rsidRPr="006205CE" w:rsidRDefault="00E37709" w:rsidP="00A67E45">
            <w:pPr>
              <w:rPr>
                <w:rFonts w:ascii="Courier New" w:hAnsi="Courier New" w:cs="Courier New"/>
                <w:i/>
              </w:rPr>
            </w:pPr>
          </w:p>
          <w:p w14:paraId="1D028097" w14:textId="77777777" w:rsidR="00E37709" w:rsidRPr="006205CE" w:rsidRDefault="00E37709" w:rsidP="00A67E45">
            <w:pPr>
              <w:rPr>
                <w:rFonts w:ascii="Courier New" w:hAnsi="Courier New" w:cs="Courier New"/>
                <w:i/>
              </w:rPr>
            </w:pPr>
            <w:r w:rsidRPr="006205CE">
              <w:rPr>
                <w:rFonts w:ascii="Courier New" w:hAnsi="Courier New" w:cs="Courier New"/>
                <w:i/>
              </w:rPr>
              <w:t>var lat = 20; // user's latitude</w:t>
            </w:r>
          </w:p>
          <w:p w14:paraId="040BF228" w14:textId="77777777" w:rsidR="00E37709" w:rsidRPr="006205CE" w:rsidRDefault="00E37709" w:rsidP="00A67E45">
            <w:pPr>
              <w:rPr>
                <w:rFonts w:ascii="Courier New" w:hAnsi="Courier New" w:cs="Courier New"/>
                <w:i/>
              </w:rPr>
            </w:pPr>
            <w:r w:rsidRPr="006205CE">
              <w:rPr>
                <w:rFonts w:ascii="Courier New" w:hAnsi="Courier New" w:cs="Courier New"/>
                <w:i/>
              </w:rPr>
              <w:t>var lon = 40; // user's longitude</w:t>
            </w:r>
          </w:p>
          <w:p w14:paraId="59559F14" w14:textId="77777777" w:rsidR="00E37709" w:rsidRPr="006205CE" w:rsidRDefault="00E37709" w:rsidP="00A67E45">
            <w:pPr>
              <w:rPr>
                <w:rFonts w:ascii="Courier New" w:hAnsi="Courier New" w:cs="Courier New"/>
                <w:i/>
              </w:rPr>
            </w:pPr>
          </w:p>
          <w:p w14:paraId="44C4A519" w14:textId="77777777" w:rsidR="00E37709" w:rsidRPr="006205CE" w:rsidRDefault="00E37709" w:rsidP="00A67E45">
            <w:pPr>
              <w:rPr>
                <w:rFonts w:ascii="Courier New" w:hAnsi="Courier New" w:cs="Courier New"/>
                <w:i/>
              </w:rPr>
            </w:pPr>
            <w:r w:rsidRPr="006205CE">
              <w:rPr>
                <w:rFonts w:ascii="Courier New" w:hAnsi="Courier New" w:cs="Courier New"/>
                <w:i/>
              </w:rPr>
              <w:t>var cities = [</w:t>
            </w:r>
          </w:p>
          <w:p w14:paraId="46FE79F6"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["city1", 10, 50, "blah"],</w:t>
            </w:r>
          </w:p>
          <w:p w14:paraId="2B99AFF4"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["city2", 40, 60, "blah"],</w:t>
            </w:r>
          </w:p>
          <w:p w14:paraId="41FFF876"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["city3", 25, 10, "blah"],</w:t>
            </w:r>
          </w:p>
          <w:p w14:paraId="13EB9206"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["city4", 5, 80, "blah"]</w:t>
            </w:r>
          </w:p>
          <w:p w14:paraId="4F4DAAC6"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719D496A" w14:textId="77777777" w:rsidR="00E37709" w:rsidRPr="006205CE" w:rsidRDefault="00E37709" w:rsidP="00A67E45">
            <w:pPr>
              <w:rPr>
                <w:rFonts w:ascii="Courier New" w:hAnsi="Courier New" w:cs="Courier New"/>
                <w:i/>
              </w:rPr>
            </w:pPr>
          </w:p>
          <w:p w14:paraId="3A165F65" w14:textId="77777777" w:rsidR="00E37709" w:rsidRPr="006205CE" w:rsidRDefault="00E37709" w:rsidP="00A67E45">
            <w:pPr>
              <w:rPr>
                <w:rFonts w:ascii="Courier New" w:hAnsi="Courier New" w:cs="Courier New"/>
                <w:i/>
              </w:rPr>
            </w:pPr>
            <w:r w:rsidRPr="006205CE">
              <w:rPr>
                <w:rFonts w:ascii="Courier New" w:hAnsi="Courier New" w:cs="Courier New"/>
                <w:i/>
              </w:rPr>
              <w:t>function NearestCity(latitude, longitude) {</w:t>
            </w:r>
          </w:p>
          <w:p w14:paraId="07567126"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var mindif = 99999;</w:t>
            </w:r>
          </w:p>
          <w:p w14:paraId="1A3F6EE9"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var closest;</w:t>
            </w:r>
          </w:p>
          <w:p w14:paraId="0E8EABA7" w14:textId="77777777" w:rsidR="00E37709" w:rsidRPr="006205CE" w:rsidRDefault="00E37709" w:rsidP="00A67E45">
            <w:pPr>
              <w:rPr>
                <w:rFonts w:ascii="Courier New" w:hAnsi="Courier New" w:cs="Courier New"/>
                <w:i/>
              </w:rPr>
            </w:pPr>
          </w:p>
          <w:p w14:paraId="125BD254"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for (index = 0; index &lt; cities.length; ++index) {</w:t>
            </w:r>
          </w:p>
          <w:p w14:paraId="67A09DE1"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var dif = PythagorasEquirectangular(latitude, longitude, cities[index][1], cities[index][2]);</w:t>
            </w:r>
          </w:p>
          <w:p w14:paraId="17D5B7E1"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if (dif &lt; mindif) {</w:t>
            </w:r>
          </w:p>
          <w:p w14:paraId="7CFBDEDE"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closest = index;</w:t>
            </w:r>
          </w:p>
          <w:p w14:paraId="65A1EA53"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mindif = dif;</w:t>
            </w:r>
          </w:p>
          <w:p w14:paraId="0FA75FC7"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w:t>
            </w:r>
          </w:p>
          <w:p w14:paraId="2311FECE"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w:t>
            </w:r>
          </w:p>
          <w:p w14:paraId="0468F071" w14:textId="77777777" w:rsidR="00E37709" w:rsidRPr="006205CE" w:rsidRDefault="00E37709" w:rsidP="00A67E45">
            <w:pPr>
              <w:rPr>
                <w:rFonts w:ascii="Courier New" w:hAnsi="Courier New" w:cs="Courier New"/>
                <w:i/>
              </w:rPr>
            </w:pPr>
          </w:p>
          <w:p w14:paraId="48DCDD17"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 echo the nearest city</w:t>
            </w:r>
          </w:p>
          <w:p w14:paraId="5C1AA47A" w14:textId="77777777" w:rsidR="00E37709" w:rsidRPr="006205CE" w:rsidRDefault="00E37709" w:rsidP="00A67E45">
            <w:pPr>
              <w:rPr>
                <w:rFonts w:ascii="Courier New" w:hAnsi="Courier New" w:cs="Courier New"/>
                <w:i/>
              </w:rPr>
            </w:pPr>
            <w:r w:rsidRPr="006205CE">
              <w:rPr>
                <w:rFonts w:ascii="Courier New" w:hAnsi="Courier New" w:cs="Courier New"/>
                <w:i/>
              </w:rPr>
              <w:t xml:space="preserve">  alert(cities[closest]);</w:t>
            </w:r>
          </w:p>
          <w:p w14:paraId="0524D675" w14:textId="77777777" w:rsidR="00E37709" w:rsidRPr="006205CE" w:rsidRDefault="00E37709" w:rsidP="00A67E45">
            <w:pPr>
              <w:rPr>
                <w:rFonts w:ascii="Courier New" w:hAnsi="Courier New" w:cs="Courier New"/>
                <w:i/>
              </w:rPr>
            </w:pPr>
            <w:r w:rsidRPr="006205CE">
              <w:rPr>
                <w:rFonts w:ascii="Courier New" w:hAnsi="Courier New" w:cs="Courier New"/>
                <w:i/>
              </w:rPr>
              <w:t>}</w:t>
            </w:r>
          </w:p>
          <w:p w14:paraId="170B4DB7" w14:textId="77777777" w:rsidR="00E37709" w:rsidRPr="006205CE" w:rsidRDefault="00E37709" w:rsidP="009A54F2">
            <w:pPr>
              <w:rPr>
                <w:rFonts w:ascii="Courier New" w:hAnsi="Courier New" w:cs="Courier New"/>
                <w:b/>
                <w:i/>
              </w:rPr>
            </w:pPr>
          </w:p>
        </w:tc>
      </w:tr>
    </w:tbl>
    <w:p w14:paraId="572328F5" w14:textId="4B1E85A9" w:rsidR="00B832B8" w:rsidRDefault="00B832B8"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0022E970" w:rsidR="00D61D84" w:rsidRDefault="00D61D84" w:rsidP="004C12FA">
      <w:pPr>
        <w:pStyle w:val="AppendixSection"/>
      </w:pPr>
      <w:bookmarkStart w:id="128" w:name="_Toc222978615"/>
      <w:bookmarkStart w:id="129" w:name="_Toc513163128"/>
      <w:r w:rsidRPr="00D61D84">
        <w:lastRenderedPageBreak/>
        <w:t>Ethics Submission</w:t>
      </w:r>
      <w:bookmarkEnd w:id="129"/>
    </w:p>
    <w:p w14:paraId="50D5ADBA" w14:textId="77777777" w:rsidR="00D8005E" w:rsidRDefault="00D8005E" w:rsidP="00D8005E">
      <w:pPr>
        <w:rPr>
          <w:b/>
        </w:rPr>
      </w:pPr>
    </w:p>
    <w:p w14:paraId="2E437266" w14:textId="06BE6281" w:rsidR="00D8005E" w:rsidRPr="00D8005E" w:rsidRDefault="00D8005E" w:rsidP="00D8005E">
      <w:pPr>
        <w:rPr>
          <w:b/>
        </w:rPr>
      </w:pPr>
      <w:r w:rsidRPr="00D8005E">
        <w:rPr>
          <w:b/>
        </w:rPr>
        <w:t>AU Status</w:t>
      </w:r>
    </w:p>
    <w:p w14:paraId="6C887058" w14:textId="57447A75" w:rsidR="00D8005E" w:rsidRDefault="00D8005E" w:rsidP="00D8005E">
      <w:r>
        <w:t>Undergraduate or PG Taught</w:t>
      </w:r>
    </w:p>
    <w:p w14:paraId="791AD0D0" w14:textId="77777777" w:rsidR="00D8005E" w:rsidRDefault="00D8005E" w:rsidP="00D8005E"/>
    <w:p w14:paraId="494AD023" w14:textId="77777777" w:rsidR="00D8005E" w:rsidRPr="00D8005E" w:rsidRDefault="00D8005E" w:rsidP="00D8005E">
      <w:pPr>
        <w:rPr>
          <w:b/>
        </w:rPr>
      </w:pPr>
      <w:r w:rsidRPr="00D8005E">
        <w:rPr>
          <w:b/>
        </w:rPr>
        <w:t>Your aber.ac.uk email address</w:t>
      </w:r>
    </w:p>
    <w:p w14:paraId="561FA568" w14:textId="77777777" w:rsidR="00D8005E" w:rsidRDefault="00D8005E" w:rsidP="00D8005E">
      <w:r>
        <w:t>rdm10@aber.ac.uk</w:t>
      </w:r>
    </w:p>
    <w:p w14:paraId="6A863A5C" w14:textId="77777777" w:rsidR="00D8005E" w:rsidRDefault="00D8005E" w:rsidP="00D8005E"/>
    <w:p w14:paraId="171966B1" w14:textId="3E8AB673" w:rsidR="00D8005E" w:rsidRPr="00D8005E" w:rsidRDefault="00D8005E" w:rsidP="00D8005E">
      <w:pPr>
        <w:rPr>
          <w:b/>
        </w:rPr>
      </w:pPr>
      <w:r w:rsidRPr="00D8005E">
        <w:rPr>
          <w:b/>
        </w:rPr>
        <w:t>Full Name</w:t>
      </w:r>
    </w:p>
    <w:p w14:paraId="44855AF5" w14:textId="77777777" w:rsidR="00D8005E" w:rsidRDefault="00D8005E" w:rsidP="00D8005E">
      <w:r>
        <w:t>Robert David Mouncer</w:t>
      </w:r>
    </w:p>
    <w:p w14:paraId="25437ECE" w14:textId="77777777" w:rsidR="00D8005E" w:rsidRDefault="00D8005E" w:rsidP="00D8005E"/>
    <w:p w14:paraId="4AFF4DDB" w14:textId="2AC36697" w:rsidR="00D8005E" w:rsidRPr="00D8005E" w:rsidRDefault="00D8005E" w:rsidP="00D8005E">
      <w:pPr>
        <w:rPr>
          <w:b/>
        </w:rPr>
      </w:pPr>
      <w:r w:rsidRPr="00D8005E">
        <w:rPr>
          <w:b/>
        </w:rPr>
        <w:t>Please enter the name of the person responsible for reviewing your assessment.</w:t>
      </w:r>
    </w:p>
    <w:p w14:paraId="3F5AB721" w14:textId="77777777" w:rsidR="00D8005E" w:rsidRDefault="00D8005E" w:rsidP="00D8005E">
      <w:r>
        <w:t>Neal Snooke</w:t>
      </w:r>
    </w:p>
    <w:p w14:paraId="279F1E29" w14:textId="77777777" w:rsidR="00D8005E" w:rsidRDefault="00D8005E" w:rsidP="00D8005E"/>
    <w:p w14:paraId="16304E66" w14:textId="25CF954B" w:rsidR="00D8005E" w:rsidRPr="00D8005E" w:rsidRDefault="00D8005E" w:rsidP="00D8005E">
      <w:pPr>
        <w:rPr>
          <w:b/>
        </w:rPr>
      </w:pPr>
      <w:r w:rsidRPr="00D8005E">
        <w:rPr>
          <w:b/>
        </w:rPr>
        <w:t>Please enter the aber.ac.uk email address of the person responsible for reviewing your assessment</w:t>
      </w:r>
    </w:p>
    <w:p w14:paraId="563C57A0" w14:textId="77777777" w:rsidR="00D8005E" w:rsidRDefault="00D8005E" w:rsidP="00D8005E">
      <w:r>
        <w:t>nns@aber.ac.uk</w:t>
      </w:r>
    </w:p>
    <w:p w14:paraId="6F65117A" w14:textId="77777777" w:rsidR="00D8005E" w:rsidRDefault="00D8005E" w:rsidP="00D8005E"/>
    <w:p w14:paraId="63FA7448" w14:textId="4C302E17" w:rsidR="00D8005E" w:rsidRPr="00D8005E" w:rsidRDefault="00D8005E" w:rsidP="00D8005E">
      <w:pPr>
        <w:rPr>
          <w:b/>
        </w:rPr>
      </w:pPr>
      <w:r w:rsidRPr="00D8005E">
        <w:rPr>
          <w:b/>
        </w:rPr>
        <w:t>Supervisor or Institute Director of Research Department</w:t>
      </w:r>
    </w:p>
    <w:p w14:paraId="1A4BE239" w14:textId="77777777" w:rsidR="00D8005E" w:rsidRDefault="00D8005E" w:rsidP="00D8005E">
      <w:r>
        <w:t>cs</w:t>
      </w:r>
    </w:p>
    <w:p w14:paraId="7047EABE" w14:textId="77777777" w:rsidR="00D8005E" w:rsidRDefault="00D8005E" w:rsidP="00D8005E"/>
    <w:p w14:paraId="6C32660B" w14:textId="16770D5A" w:rsidR="00D8005E" w:rsidRPr="00D8005E" w:rsidRDefault="00D8005E" w:rsidP="00D8005E">
      <w:pPr>
        <w:rPr>
          <w:b/>
        </w:rPr>
      </w:pPr>
      <w:r w:rsidRPr="00D8005E">
        <w:rPr>
          <w:b/>
        </w:rPr>
        <w:t>Module code (Only enter if you have been asked to do so)</w:t>
      </w:r>
    </w:p>
    <w:p w14:paraId="64819CD2" w14:textId="77777777" w:rsidR="00D8005E" w:rsidRDefault="00D8005E" w:rsidP="00D8005E">
      <w:r>
        <w:t>CS39440</w:t>
      </w:r>
    </w:p>
    <w:p w14:paraId="2320684A" w14:textId="77777777" w:rsidR="00D8005E" w:rsidRDefault="00D8005E" w:rsidP="00D8005E"/>
    <w:p w14:paraId="5B6A029F" w14:textId="4722F511" w:rsidR="00D8005E" w:rsidRPr="00D8005E" w:rsidRDefault="00D8005E" w:rsidP="00D8005E">
      <w:pPr>
        <w:rPr>
          <w:b/>
        </w:rPr>
      </w:pPr>
      <w:r w:rsidRPr="00D8005E">
        <w:rPr>
          <w:b/>
        </w:rPr>
        <w:t>Proposed Study Title</w:t>
      </w:r>
    </w:p>
    <w:p w14:paraId="0CF381E7" w14:textId="77777777" w:rsidR="00D8005E" w:rsidRDefault="00D8005E" w:rsidP="00D8005E">
      <w:r>
        <w:t>Air Quality Mapping</w:t>
      </w:r>
    </w:p>
    <w:p w14:paraId="57D8B31A" w14:textId="77777777" w:rsidR="00D8005E" w:rsidRDefault="00D8005E" w:rsidP="00D8005E"/>
    <w:p w14:paraId="74CB4339" w14:textId="318F0C54" w:rsidR="00D8005E" w:rsidRPr="00D8005E" w:rsidRDefault="00D8005E" w:rsidP="00D8005E">
      <w:pPr>
        <w:rPr>
          <w:b/>
        </w:rPr>
      </w:pPr>
      <w:r w:rsidRPr="00D8005E">
        <w:rPr>
          <w:b/>
        </w:rPr>
        <w:t>Proposed Start Date</w:t>
      </w:r>
    </w:p>
    <w:p w14:paraId="34DEC669" w14:textId="77777777" w:rsidR="00D8005E" w:rsidRDefault="00D8005E" w:rsidP="00D8005E">
      <w:r>
        <w:t>29th January 2018</w:t>
      </w:r>
    </w:p>
    <w:p w14:paraId="189336CE" w14:textId="77777777" w:rsidR="00D8005E" w:rsidRDefault="00D8005E" w:rsidP="00D8005E"/>
    <w:p w14:paraId="616E88C7" w14:textId="26AEBCF1" w:rsidR="00D8005E" w:rsidRPr="00D8005E" w:rsidRDefault="00D8005E" w:rsidP="00D8005E">
      <w:pPr>
        <w:rPr>
          <w:b/>
        </w:rPr>
      </w:pPr>
      <w:r w:rsidRPr="00D8005E">
        <w:rPr>
          <w:b/>
        </w:rPr>
        <w:t>Proposed Completion Date</w:t>
      </w:r>
    </w:p>
    <w:p w14:paraId="688223F1" w14:textId="77777777" w:rsidR="00D8005E" w:rsidRDefault="00D8005E" w:rsidP="00D8005E">
      <w:r>
        <w:t>4th May 2018</w:t>
      </w:r>
    </w:p>
    <w:p w14:paraId="572C1056" w14:textId="77777777" w:rsidR="00D8005E" w:rsidRDefault="00D8005E" w:rsidP="00D8005E"/>
    <w:p w14:paraId="63A9B2BC" w14:textId="2A494014" w:rsidR="00D8005E" w:rsidRPr="00D8005E" w:rsidRDefault="00D8005E" w:rsidP="00D8005E">
      <w:pPr>
        <w:rPr>
          <w:b/>
        </w:rPr>
      </w:pPr>
      <w:r w:rsidRPr="00D8005E">
        <w:rPr>
          <w:b/>
        </w:rPr>
        <w:t>Are you conducting a quantitative or qualitative research project?</w:t>
      </w:r>
    </w:p>
    <w:p w14:paraId="003ABC81" w14:textId="77777777" w:rsidR="00D8005E" w:rsidRDefault="00D8005E" w:rsidP="00D8005E">
      <w:r>
        <w:t>Mixed Methods</w:t>
      </w:r>
    </w:p>
    <w:p w14:paraId="0B66D4A3" w14:textId="77777777" w:rsidR="00D8005E" w:rsidRDefault="00D8005E" w:rsidP="00D8005E"/>
    <w:p w14:paraId="685E4B0C" w14:textId="6B3FD8A3" w:rsidR="00D8005E" w:rsidRPr="00D8005E" w:rsidRDefault="00D8005E" w:rsidP="00D8005E">
      <w:pPr>
        <w:rPr>
          <w:b/>
        </w:rPr>
      </w:pPr>
      <w:r w:rsidRPr="00D8005E">
        <w:rPr>
          <w:b/>
        </w:rPr>
        <w:t>Does your research require external ethical approval under the Health Research Authority?</w:t>
      </w:r>
    </w:p>
    <w:p w14:paraId="0471EF52" w14:textId="77777777" w:rsidR="00D8005E" w:rsidRDefault="00D8005E" w:rsidP="00D8005E">
      <w:r>
        <w:t>No</w:t>
      </w:r>
    </w:p>
    <w:p w14:paraId="79CEEE7F" w14:textId="77777777" w:rsidR="00D8005E" w:rsidRDefault="00D8005E" w:rsidP="00D8005E"/>
    <w:p w14:paraId="21F6C421" w14:textId="3CF0B7FB" w:rsidR="00D8005E" w:rsidRPr="00D8005E" w:rsidRDefault="00D8005E" w:rsidP="00D8005E">
      <w:pPr>
        <w:rPr>
          <w:b/>
        </w:rPr>
      </w:pPr>
      <w:r w:rsidRPr="00D8005E">
        <w:rPr>
          <w:b/>
        </w:rPr>
        <w:t>Does your research involve animals?</w:t>
      </w:r>
    </w:p>
    <w:p w14:paraId="12CEE754" w14:textId="77777777" w:rsidR="00D8005E" w:rsidRDefault="00D8005E" w:rsidP="00D8005E">
      <w:r>
        <w:t>No</w:t>
      </w:r>
    </w:p>
    <w:p w14:paraId="1E542D1B" w14:textId="77777777" w:rsidR="00D8005E" w:rsidRDefault="00D8005E" w:rsidP="00D8005E"/>
    <w:p w14:paraId="268D43FB" w14:textId="20E8CED9" w:rsidR="00D8005E" w:rsidRPr="00D8005E" w:rsidRDefault="00D8005E" w:rsidP="00D8005E">
      <w:pPr>
        <w:rPr>
          <w:b/>
        </w:rPr>
      </w:pPr>
      <w:r w:rsidRPr="00D8005E">
        <w:rPr>
          <w:b/>
        </w:rPr>
        <w:t>Are you completing this form for your own research?</w:t>
      </w:r>
    </w:p>
    <w:p w14:paraId="1475AC15" w14:textId="77777777" w:rsidR="00D8005E" w:rsidRDefault="00D8005E" w:rsidP="00D8005E">
      <w:r>
        <w:t>Yes</w:t>
      </w:r>
    </w:p>
    <w:p w14:paraId="01769AF9" w14:textId="77777777" w:rsidR="00D8005E" w:rsidRDefault="00D8005E" w:rsidP="00D8005E"/>
    <w:p w14:paraId="01576871" w14:textId="11338B60" w:rsidR="00D8005E" w:rsidRPr="00D8005E" w:rsidRDefault="00D8005E" w:rsidP="00D8005E">
      <w:pPr>
        <w:rPr>
          <w:b/>
        </w:rPr>
      </w:pPr>
      <w:r w:rsidRPr="00D8005E">
        <w:rPr>
          <w:b/>
        </w:rPr>
        <w:t>Does your research involve human participants?</w:t>
      </w:r>
    </w:p>
    <w:p w14:paraId="114E5D1E" w14:textId="77777777" w:rsidR="00D8005E" w:rsidRDefault="00D8005E" w:rsidP="00D8005E">
      <w:r>
        <w:t>No</w:t>
      </w:r>
    </w:p>
    <w:p w14:paraId="0711D629" w14:textId="77777777" w:rsidR="00D8005E" w:rsidRDefault="00D8005E" w:rsidP="00D8005E"/>
    <w:p w14:paraId="065705DF" w14:textId="07955606" w:rsidR="00D8005E" w:rsidRPr="00D8005E" w:rsidRDefault="00D8005E" w:rsidP="00D8005E">
      <w:pPr>
        <w:rPr>
          <w:b/>
        </w:rPr>
      </w:pPr>
      <w:r w:rsidRPr="00D8005E">
        <w:rPr>
          <w:b/>
        </w:rPr>
        <w:t>Institute</w:t>
      </w:r>
    </w:p>
    <w:p w14:paraId="5388DCF1" w14:textId="77777777" w:rsidR="00D8005E" w:rsidRDefault="00D8005E" w:rsidP="00D8005E">
      <w:r>
        <w:t>IMPACS</w:t>
      </w:r>
    </w:p>
    <w:p w14:paraId="7E95D4E9" w14:textId="7E287FE0" w:rsidR="00D8005E" w:rsidRDefault="00D8005E" w:rsidP="00D8005E"/>
    <w:p w14:paraId="72BE9D59" w14:textId="77777777" w:rsidR="00FC6741" w:rsidRDefault="00FC6741" w:rsidP="00D8005E"/>
    <w:p w14:paraId="4490F017" w14:textId="7D3BEA3B" w:rsidR="00D8005E" w:rsidRPr="00D8005E" w:rsidRDefault="00D8005E" w:rsidP="00D8005E">
      <w:pPr>
        <w:rPr>
          <w:b/>
        </w:rPr>
      </w:pPr>
      <w:r w:rsidRPr="00D8005E">
        <w:rPr>
          <w:b/>
        </w:rPr>
        <w:lastRenderedPageBreak/>
        <w:t>Please provide a brief summary of your project (150 word max)</w:t>
      </w:r>
    </w:p>
    <w:p w14:paraId="203E1BDF" w14:textId="70BAF570" w:rsidR="00D8005E" w:rsidRDefault="00D8005E" w:rsidP="00D8005E">
      <w:r>
        <w:t>A monitoring and visualisation system for air quality. A raspberry pi designed and made to use in vehicles that logs the current GPS location and air quality. An online web page showing a visualisation of the data collected.</w:t>
      </w:r>
    </w:p>
    <w:p w14:paraId="4A23CAB4" w14:textId="77777777" w:rsidR="00D8005E" w:rsidRDefault="00D8005E" w:rsidP="00D8005E"/>
    <w:p w14:paraId="2379A0E9" w14:textId="75E04488" w:rsidR="00D8005E" w:rsidRPr="00D8005E" w:rsidRDefault="00D8005E" w:rsidP="00D8005E">
      <w:pPr>
        <w:rPr>
          <w:b/>
        </w:rPr>
      </w:pPr>
      <w:r w:rsidRPr="00D8005E">
        <w:rPr>
          <w:b/>
        </w:rPr>
        <w:t>Where appropriate, do you have consent for the publication, reproduction or use of any unpublished material?</w:t>
      </w:r>
    </w:p>
    <w:p w14:paraId="0C1ED8A6" w14:textId="77777777" w:rsidR="00D8005E" w:rsidRDefault="00D8005E" w:rsidP="00D8005E">
      <w:r>
        <w:t>Not applicable</w:t>
      </w:r>
    </w:p>
    <w:p w14:paraId="6C3DBD09" w14:textId="77777777" w:rsidR="00D8005E" w:rsidRDefault="00D8005E" w:rsidP="00D8005E"/>
    <w:p w14:paraId="166A0F28" w14:textId="6063B5AE" w:rsidR="00D8005E" w:rsidRPr="00D8005E" w:rsidRDefault="00D8005E" w:rsidP="00D8005E">
      <w:pPr>
        <w:rPr>
          <w:b/>
        </w:rPr>
      </w:pPr>
      <w:r w:rsidRPr="00D8005E">
        <w:rPr>
          <w:b/>
        </w:rPr>
        <w:t>Will appropriate measures be put in place for the secure and confidential storage of data?</w:t>
      </w:r>
    </w:p>
    <w:p w14:paraId="7DD42381" w14:textId="77777777" w:rsidR="00D8005E" w:rsidRDefault="00D8005E" w:rsidP="00D8005E">
      <w:r>
        <w:t>Yes</w:t>
      </w:r>
    </w:p>
    <w:p w14:paraId="46A44BF8" w14:textId="77777777" w:rsidR="00D8005E" w:rsidRDefault="00D8005E" w:rsidP="00D8005E"/>
    <w:p w14:paraId="4E6311FC" w14:textId="546520B3" w:rsidR="00D8005E" w:rsidRPr="00D8005E" w:rsidRDefault="00D8005E" w:rsidP="00D8005E">
      <w:pPr>
        <w:rPr>
          <w:b/>
        </w:rPr>
      </w:pPr>
      <w:r w:rsidRPr="00D8005E">
        <w:rPr>
          <w:b/>
        </w:rPr>
        <w:t>Does the research pose more than minimal and predictable risk to the researcher?</w:t>
      </w:r>
    </w:p>
    <w:p w14:paraId="49B5CFC8" w14:textId="77777777" w:rsidR="00D8005E" w:rsidRDefault="00D8005E" w:rsidP="00D8005E">
      <w:r>
        <w:t>No</w:t>
      </w:r>
    </w:p>
    <w:p w14:paraId="2CB7A464" w14:textId="77777777" w:rsidR="00D8005E" w:rsidRDefault="00D8005E" w:rsidP="00D8005E"/>
    <w:p w14:paraId="5EA653BB" w14:textId="2AF6465A" w:rsidR="00D8005E" w:rsidRPr="00D8005E" w:rsidRDefault="00D8005E" w:rsidP="00D8005E">
      <w:pPr>
        <w:rPr>
          <w:b/>
        </w:rPr>
      </w:pPr>
      <w:r w:rsidRPr="00D8005E">
        <w:rPr>
          <w:b/>
        </w:rPr>
        <w:t>Will you be travelling, as a foreign national, in to any areas that the UK Foreign and Commonwealth Office advise against travel to?</w:t>
      </w:r>
    </w:p>
    <w:p w14:paraId="2DE71622" w14:textId="77777777" w:rsidR="00D8005E" w:rsidRDefault="00D8005E" w:rsidP="00D8005E">
      <w:r>
        <w:t>No</w:t>
      </w:r>
    </w:p>
    <w:p w14:paraId="034B995D" w14:textId="77777777" w:rsidR="00D8005E" w:rsidRDefault="00D8005E" w:rsidP="00D8005E"/>
    <w:p w14:paraId="2836F6FE" w14:textId="69C3114A" w:rsidR="00D8005E" w:rsidRPr="00D8005E" w:rsidRDefault="00D8005E" w:rsidP="00D8005E">
      <w:pPr>
        <w:rPr>
          <w:b/>
        </w:rPr>
      </w:pPr>
      <w:r w:rsidRPr="00D8005E">
        <w:rPr>
          <w:b/>
        </w:rPr>
        <w:t>Please include any further relevant information for this section here: If you are to be working alone with vulnerable people or children, you may need a DBS (CRB) check. Tick to confirm that you will ensure you comply with this requirement should you identify that you require one.</w:t>
      </w:r>
    </w:p>
    <w:p w14:paraId="5FAE3621" w14:textId="77777777" w:rsidR="00D8005E" w:rsidRDefault="00D8005E" w:rsidP="00D8005E">
      <w:r>
        <w:t>Yes</w:t>
      </w:r>
    </w:p>
    <w:p w14:paraId="235098A3" w14:textId="77777777" w:rsidR="00D8005E" w:rsidRDefault="00D8005E" w:rsidP="00D8005E"/>
    <w:p w14:paraId="1D884EE3" w14:textId="3C1B425D" w:rsidR="00D8005E" w:rsidRPr="00D8005E" w:rsidRDefault="00D8005E" w:rsidP="00D8005E">
      <w:pPr>
        <w:rPr>
          <w:b/>
        </w:rPr>
      </w:pPr>
      <w:r w:rsidRPr="00D8005E">
        <w:rPr>
          <w:b/>
        </w:rPr>
        <w:t>Declaration: Please tick to confirm that you have completed this form to the best of your knowledge and that you will inform your department should the proposal significantly change.</w:t>
      </w:r>
    </w:p>
    <w:p w14:paraId="11471B81" w14:textId="77777777" w:rsidR="00D8005E" w:rsidRDefault="00D8005E" w:rsidP="00D8005E">
      <w:r>
        <w:t>Yes</w:t>
      </w:r>
    </w:p>
    <w:p w14:paraId="1DC77F15" w14:textId="77777777" w:rsidR="00D8005E" w:rsidRDefault="00D8005E" w:rsidP="00D8005E"/>
    <w:p w14:paraId="566214F3" w14:textId="56628CFC" w:rsidR="001F4C8F" w:rsidRPr="00D8005E" w:rsidRDefault="00D8005E" w:rsidP="00D8005E">
      <w:pPr>
        <w:rPr>
          <w:b/>
        </w:rPr>
      </w:pPr>
      <w:r w:rsidRPr="00D8005E">
        <w:rPr>
          <w:b/>
        </w:rPr>
        <w:t>Please include any further relevant information for this section here:</w:t>
      </w:r>
    </w:p>
    <w:p w14:paraId="554DD775" w14:textId="77777777" w:rsidR="00D8005E" w:rsidRDefault="00D8005E" w:rsidP="00D8005E"/>
    <w:p w14:paraId="28D3F567" w14:textId="77777777" w:rsidR="00FC6741" w:rsidRDefault="00FC6741">
      <w:pPr>
        <w:rPr>
          <w:rFonts w:asciiTheme="majorHAnsi" w:eastAsiaTheme="majorEastAsia" w:hAnsiTheme="majorHAnsi" w:cstheme="majorBidi"/>
          <w:b/>
          <w:bCs/>
          <w:sz w:val="26"/>
          <w:szCs w:val="26"/>
        </w:rPr>
      </w:pPr>
      <w:r>
        <w:br w:type="page"/>
      </w:r>
    </w:p>
    <w:p w14:paraId="7B19D2C7" w14:textId="32880FD4" w:rsidR="002B0070" w:rsidRDefault="002B0070" w:rsidP="004C12FA">
      <w:pPr>
        <w:pStyle w:val="AppendixSection"/>
      </w:pPr>
      <w:bookmarkStart w:id="130" w:name="_Toc513163129"/>
      <w:r>
        <w:lastRenderedPageBreak/>
        <w:t>Code Samples</w:t>
      </w:r>
      <w:bookmarkEnd w:id="128"/>
      <w:bookmarkEnd w:id="130"/>
    </w:p>
    <w:p w14:paraId="641B40D6" w14:textId="21619B3D" w:rsidR="004D45DD" w:rsidRDefault="004D45DD" w:rsidP="004C12FA">
      <w:bookmarkStart w:id="131" w:name="_Toc192777719"/>
    </w:p>
    <w:tbl>
      <w:tblPr>
        <w:tblStyle w:val="TableGrid"/>
        <w:tblW w:w="0" w:type="auto"/>
        <w:jc w:val="center"/>
        <w:tblLook w:val="04A0" w:firstRow="1" w:lastRow="0" w:firstColumn="1" w:lastColumn="0" w:noHBand="0" w:noVBand="1"/>
      </w:tblPr>
      <w:tblGrid>
        <w:gridCol w:w="8290"/>
      </w:tblGrid>
      <w:tr w:rsidR="00E17DF2" w:rsidRPr="006205CE" w14:paraId="34516946" w14:textId="77777777" w:rsidTr="00E17DF2">
        <w:trPr>
          <w:jc w:val="center"/>
        </w:trPr>
        <w:tc>
          <w:tcPr>
            <w:tcW w:w="8290" w:type="dxa"/>
          </w:tcPr>
          <w:p w14:paraId="09830CA5" w14:textId="77777777" w:rsidR="00E17DF2" w:rsidRPr="006205CE" w:rsidRDefault="00E17DF2" w:rsidP="004C12FA">
            <w:pPr>
              <w:rPr>
                <w:rFonts w:ascii="Courier New" w:hAnsi="Courier New" w:cs="Courier New"/>
                <w:i/>
              </w:rPr>
            </w:pPr>
            <w:r w:rsidRPr="006205CE">
              <w:rPr>
                <w:rFonts w:ascii="Courier New" w:hAnsi="Courier New" w:cs="Courier New"/>
                <w:i/>
              </w:rPr>
              <w:t>message = serial.readline().decode('utf-8').replace('\r\n','')</w:t>
            </w:r>
          </w:p>
          <w:p w14:paraId="25E5446A" w14:textId="77777777" w:rsidR="00E17DF2" w:rsidRPr="006205CE" w:rsidRDefault="00E17DF2" w:rsidP="00E17DF2">
            <w:pPr>
              <w:rPr>
                <w:rFonts w:ascii="Courier New" w:hAnsi="Courier New" w:cs="Courier New"/>
                <w:i/>
              </w:rPr>
            </w:pPr>
            <w:r w:rsidRPr="006205CE">
              <w:rPr>
                <w:rFonts w:ascii="Courier New" w:hAnsi="Courier New" w:cs="Courier New"/>
                <w:i/>
              </w:rPr>
              <w:t>gpgga_message = dict(zip(["message_ID",</w:t>
            </w:r>
          </w:p>
          <w:p w14:paraId="677E4B55" w14:textId="2F1213BF"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"timestamp",</w:t>
            </w:r>
          </w:p>
          <w:p w14:paraId="731CD7E3" w14:textId="7F04EA1D"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"latitude",</w:t>
            </w:r>
          </w:p>
          <w:p w14:paraId="349321C4" w14:textId="5F738BD3"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"ns_indicator",</w:t>
            </w:r>
          </w:p>
          <w:p w14:paraId="0B833140" w14:textId="466B4ABD"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"longitude",</w:t>
            </w:r>
          </w:p>
          <w:p w14:paraId="43051DF2" w14:textId="762E8D3D"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"ew_indicator",</w:t>
            </w:r>
          </w:p>
          <w:p w14:paraId="365AA182" w14:textId="1CBDD6EE"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"position_fix_indicator",</w:t>
            </w:r>
          </w:p>
          <w:p w14:paraId="4DF2D4D6" w14:textId="2B766F73"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"satellites_used",</w:t>
            </w:r>
          </w:p>
          <w:p w14:paraId="77DC030F" w14:textId="695710BB"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"HDOP",</w:t>
            </w:r>
          </w:p>
          <w:p w14:paraId="4E6E572D" w14:textId="30CEAD79"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"msl_altitude",</w:t>
            </w:r>
          </w:p>
          <w:p w14:paraId="7A133595" w14:textId="31F1301C"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"units",</w:t>
            </w:r>
          </w:p>
          <w:p w14:paraId="4DFB85F8" w14:textId="259862DA"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"geoal_seperation",</w:t>
            </w:r>
          </w:p>
          <w:p w14:paraId="454F6A36" w14:textId="17618868"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"units",</w:t>
            </w:r>
          </w:p>
          <w:p w14:paraId="12AA81C5" w14:textId="7C0133CA" w:rsidR="00E17DF2" w:rsidRPr="006205CE" w:rsidRDefault="00E17DF2" w:rsidP="00E17DF2">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"age_of_diff_corr",</w:t>
            </w:r>
          </w:p>
          <w:p w14:paraId="5C729F2D" w14:textId="23F3574A" w:rsidR="00E17DF2" w:rsidRPr="006205CE" w:rsidRDefault="00E17DF2" w:rsidP="00E17DF2">
            <w:pPr>
              <w:keepNext/>
              <w:rPr>
                <w:rFonts w:ascii="Courier New" w:hAnsi="Courier New" w:cs="Courier New"/>
              </w:rPr>
            </w:pP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"checksum"],message.split(",")))</w:t>
            </w:r>
          </w:p>
        </w:tc>
      </w:tr>
    </w:tbl>
    <w:p w14:paraId="388D3878" w14:textId="13573542" w:rsidR="00E17DF2" w:rsidRDefault="00E17DF2" w:rsidP="00E17DF2">
      <w:pPr>
        <w:pStyle w:val="Caption"/>
        <w:jc w:val="center"/>
      </w:pPr>
      <w:bookmarkStart w:id="132" w:name="_Ref512811198"/>
      <w:r>
        <w:t xml:space="preserve">Appendix </w:t>
      </w:r>
      <w:r w:rsidR="00A52E71">
        <w:fldChar w:fldCharType="begin"/>
      </w:r>
      <w:r w:rsidR="00A52E71">
        <w:instrText xml:space="preserve"> SEQ Appendix \* ALPHABETIC </w:instrText>
      </w:r>
      <w:r w:rsidR="00A52E71">
        <w:fldChar w:fldCharType="separate"/>
      </w:r>
      <w:r w:rsidR="00123158">
        <w:rPr>
          <w:noProof/>
        </w:rPr>
        <w:t>G</w:t>
      </w:r>
      <w:r w:rsidR="00A52E71">
        <w:rPr>
          <w:noProof/>
        </w:rPr>
        <w:fldChar w:fldCharType="end"/>
      </w:r>
      <w:bookmarkEnd w:id="132"/>
      <w:r>
        <w:t xml:space="preserve"> - reading from serial</w:t>
      </w:r>
    </w:p>
    <w:tbl>
      <w:tblPr>
        <w:tblStyle w:val="TableGrid"/>
        <w:tblW w:w="0" w:type="auto"/>
        <w:tblLook w:val="04A0" w:firstRow="1" w:lastRow="0" w:firstColumn="1" w:lastColumn="0" w:noHBand="0" w:noVBand="1"/>
      </w:tblPr>
      <w:tblGrid>
        <w:gridCol w:w="8290"/>
      </w:tblGrid>
      <w:tr w:rsidR="00035840" w:rsidRPr="006205CE" w14:paraId="6F066BF4" w14:textId="77777777" w:rsidTr="00035840">
        <w:tc>
          <w:tcPr>
            <w:tcW w:w="8290" w:type="dxa"/>
          </w:tcPr>
          <w:p w14:paraId="28B19DCE" w14:textId="5333F09E" w:rsidR="00035840" w:rsidRPr="006205CE" w:rsidRDefault="00035840" w:rsidP="00035840">
            <w:pPr>
              <w:rPr>
                <w:rFonts w:ascii="Courier New" w:hAnsi="Courier New" w:cs="Courier New"/>
                <w:i/>
              </w:rPr>
            </w:pPr>
            <w:r w:rsidRPr="006205CE">
              <w:rPr>
                <w:rFonts w:ascii="Courier New" w:hAnsi="Courier New" w:cs="Courier New"/>
                <w:i/>
              </w:rPr>
              <w:t>import smbus</w:t>
            </w:r>
          </w:p>
          <w:p w14:paraId="0AA2C088" w14:textId="77777777" w:rsidR="00035840" w:rsidRPr="006205CE" w:rsidRDefault="00035840" w:rsidP="00035840">
            <w:pPr>
              <w:rPr>
                <w:rFonts w:ascii="Courier New" w:hAnsi="Courier New" w:cs="Courier New"/>
                <w:i/>
              </w:rPr>
            </w:pPr>
          </w:p>
          <w:p w14:paraId="40FFC306" w14:textId="33D5DEB5" w:rsidR="00035840" w:rsidRPr="006205CE" w:rsidRDefault="00035840" w:rsidP="00035840">
            <w:pPr>
              <w:rPr>
                <w:rFonts w:ascii="Courier New" w:hAnsi="Courier New" w:cs="Courier New"/>
                <w:i/>
              </w:rPr>
            </w:pPr>
            <w:r w:rsidRPr="006205CE">
              <w:rPr>
                <w:rFonts w:ascii="Courier New" w:hAnsi="Courier New" w:cs="Courier New"/>
                <w:i/>
              </w:rPr>
              <w:t>BUS=smbus.SMBus(1)</w:t>
            </w:r>
          </w:p>
          <w:p w14:paraId="2ECDA510" w14:textId="77777777" w:rsidR="00035840" w:rsidRPr="006205CE" w:rsidRDefault="00035840" w:rsidP="00035840">
            <w:pPr>
              <w:rPr>
                <w:rFonts w:ascii="Courier New" w:hAnsi="Courier New" w:cs="Courier New"/>
                <w:i/>
              </w:rPr>
            </w:pPr>
          </w:p>
          <w:p w14:paraId="52A6C8BD" w14:textId="3CDAC025" w:rsidR="00035840" w:rsidRPr="006205CE" w:rsidRDefault="00035840" w:rsidP="00035840">
            <w:pPr>
              <w:rPr>
                <w:rFonts w:ascii="Courier New" w:hAnsi="Courier New" w:cs="Courier New"/>
                <w:i/>
              </w:rPr>
            </w:pPr>
            <w:r w:rsidRPr="006205CE">
              <w:rPr>
                <w:rFonts w:ascii="Courier New" w:hAnsi="Courier New" w:cs="Courier New"/>
                <w:i/>
              </w:rPr>
              <w:t>ADDRESS = 0x5a</w:t>
            </w:r>
          </w:p>
          <w:p w14:paraId="4A6DBD5D" w14:textId="79361202" w:rsidR="00035840" w:rsidRPr="006205CE" w:rsidRDefault="00035840" w:rsidP="00035840">
            <w:pPr>
              <w:keepNext/>
              <w:rPr>
                <w:rFonts w:ascii="Courier New" w:hAnsi="Courier New" w:cs="Courier New"/>
              </w:rPr>
            </w:pPr>
            <w:r w:rsidRPr="006205CE">
              <w:rPr>
                <w:rFonts w:ascii="Courier New" w:hAnsi="Courier New" w:cs="Courier New"/>
                <w:i/>
              </w:rPr>
              <w:t>print(BUS.read_byte_data(ADDRESS,0))</w:t>
            </w:r>
          </w:p>
        </w:tc>
      </w:tr>
    </w:tbl>
    <w:p w14:paraId="51DE6A5C" w14:textId="7E7BFCF4" w:rsidR="00035840" w:rsidRDefault="00035840" w:rsidP="00035840">
      <w:pPr>
        <w:pStyle w:val="Caption"/>
        <w:jc w:val="center"/>
      </w:pPr>
      <w:bookmarkStart w:id="133" w:name="_Ref512868202"/>
      <w:r>
        <w:t xml:space="preserve">Appendix </w:t>
      </w:r>
      <w:r w:rsidR="00A52E71">
        <w:fldChar w:fldCharType="begin"/>
      </w:r>
      <w:r w:rsidR="00A52E71">
        <w:instrText xml:space="preserve"> SEQ Appendix \* ALPHABETIC </w:instrText>
      </w:r>
      <w:r w:rsidR="00A52E71">
        <w:fldChar w:fldCharType="separate"/>
      </w:r>
      <w:r w:rsidR="00123158">
        <w:rPr>
          <w:noProof/>
        </w:rPr>
        <w:t>H</w:t>
      </w:r>
      <w:r w:rsidR="00A52E71">
        <w:rPr>
          <w:noProof/>
        </w:rPr>
        <w:fldChar w:fldCharType="end"/>
      </w:r>
      <w:r>
        <w:t xml:space="preserve"> - Requesting data using SMBus</w:t>
      </w:r>
      <w:bookmarkEnd w:id="133"/>
    </w:p>
    <w:tbl>
      <w:tblPr>
        <w:tblStyle w:val="TableGrid"/>
        <w:tblW w:w="0" w:type="auto"/>
        <w:tblLook w:val="04A0" w:firstRow="1" w:lastRow="0" w:firstColumn="1" w:lastColumn="0" w:noHBand="0" w:noVBand="1"/>
      </w:tblPr>
      <w:tblGrid>
        <w:gridCol w:w="8290"/>
      </w:tblGrid>
      <w:tr w:rsidR="000B0D29" w:rsidRPr="004E41EA" w14:paraId="4DC86682" w14:textId="77777777" w:rsidTr="000B0D29">
        <w:tc>
          <w:tcPr>
            <w:tcW w:w="8516" w:type="dxa"/>
          </w:tcPr>
          <w:p w14:paraId="7FCD0942" w14:textId="77777777" w:rsidR="007E38CA" w:rsidRPr="008A6A64" w:rsidRDefault="007E38CA" w:rsidP="007E38CA">
            <w:pPr>
              <w:rPr>
                <w:rFonts w:ascii="Courier New" w:hAnsi="Courier New" w:cs="Courier New"/>
                <w:i/>
                <w:lang w:val="de-DE"/>
              </w:rPr>
            </w:pPr>
            <w:r w:rsidRPr="008A6A64">
              <w:rPr>
                <w:rFonts w:ascii="Courier New" w:hAnsi="Courier New" w:cs="Courier New"/>
                <w:i/>
                <w:lang w:val="de-DE"/>
              </w:rPr>
              <w:t>&lt;!DOCTYPE html&gt;</w:t>
            </w:r>
          </w:p>
          <w:p w14:paraId="77E9238E" w14:textId="77777777" w:rsidR="007E38CA" w:rsidRPr="008A6A64" w:rsidRDefault="007E38CA" w:rsidP="007E38CA">
            <w:pPr>
              <w:rPr>
                <w:rFonts w:ascii="Courier New" w:hAnsi="Courier New" w:cs="Courier New"/>
                <w:i/>
                <w:lang w:val="de-DE"/>
              </w:rPr>
            </w:pPr>
            <w:r w:rsidRPr="008A6A64">
              <w:rPr>
                <w:rFonts w:ascii="Courier New" w:hAnsi="Courier New" w:cs="Courier New"/>
                <w:i/>
                <w:lang w:val="de-DE"/>
              </w:rPr>
              <w:t>&lt;html lang="en"&gt;</w:t>
            </w:r>
          </w:p>
          <w:p w14:paraId="46060515" w14:textId="77777777" w:rsidR="007E38CA" w:rsidRPr="004E41EA" w:rsidRDefault="007E38CA" w:rsidP="007E38CA">
            <w:pPr>
              <w:rPr>
                <w:rFonts w:ascii="Courier New" w:hAnsi="Courier New" w:cs="Courier New"/>
                <w:i/>
              </w:rPr>
            </w:pPr>
            <w:r w:rsidRPr="008A6A64">
              <w:rPr>
                <w:rFonts w:ascii="Courier New" w:hAnsi="Courier New" w:cs="Courier New"/>
                <w:i/>
                <w:lang w:val="de-DE"/>
              </w:rPr>
              <w:tab/>
            </w:r>
            <w:r w:rsidRPr="004E41EA">
              <w:rPr>
                <w:rFonts w:ascii="Courier New" w:hAnsi="Courier New" w:cs="Courier New"/>
                <w:i/>
              </w:rPr>
              <w:t>&lt;head&gt;</w:t>
            </w:r>
          </w:p>
          <w:p w14:paraId="6FFDD243" w14:textId="1E802AD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&lt;title&gt;test&lt;/title&gt;</w:t>
            </w:r>
          </w:p>
          <w:p w14:paraId="77785A29" w14:textId="0E48965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&lt;link rel="stylesheet" href="leaflet.css" /&gt;</w:t>
            </w:r>
          </w:p>
          <w:p w14:paraId="5F27C09E" w14:textId="63157BC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&lt;script src="leaflet.js"&gt;&lt;/script&gt;</w:t>
            </w:r>
          </w:p>
          <w:p w14:paraId="131552A1" w14:textId="4E411B5C"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340FAD2D" w14:textId="42D91C2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#map { width: 800px; height: 600px; }</w:t>
            </w:r>
          </w:p>
          <w:p w14:paraId="58736426" w14:textId="77777777" w:rsidR="007E38CA" w:rsidRPr="004E41EA" w:rsidRDefault="007E38CA" w:rsidP="007E38CA">
            <w:pPr>
              <w:rPr>
                <w:rFonts w:ascii="Courier New" w:hAnsi="Courier New" w:cs="Courier New"/>
                <w:i/>
              </w:rPr>
            </w:pPr>
          </w:p>
          <w:p w14:paraId="5DD5E69C" w14:textId="2BFA664D"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71FCE29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0D8D6E42"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05CBA4D5"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&lt;div id="map"&gt;&lt;/div&gt;</w:t>
            </w:r>
          </w:p>
          <w:p w14:paraId="707F4476" w14:textId="77777777" w:rsidR="007E38CA" w:rsidRPr="004E41EA" w:rsidRDefault="007E38CA" w:rsidP="007E38CA">
            <w:pPr>
              <w:rPr>
                <w:rFonts w:ascii="Courier New" w:hAnsi="Courier New" w:cs="Courier New"/>
                <w:i/>
              </w:rPr>
            </w:pPr>
          </w:p>
          <w:p w14:paraId="5D724ED6"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475E35" w14:textId="156E988D"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var map = L.map('map').setView([52.4147,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4.0842], 12);</w:t>
            </w:r>
          </w:p>
          <w:p w14:paraId="1DF5D167" w14:textId="5E3DC4F0" w:rsidR="007E38CA" w:rsidRPr="008A6A64" w:rsidRDefault="007E38CA" w:rsidP="007E38CA">
            <w:pPr>
              <w:rPr>
                <w:rFonts w:ascii="Courier New" w:hAnsi="Courier New" w:cs="Courier New"/>
                <w:i/>
                <w:lang w:val="es-ES"/>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8A6A64">
              <w:rPr>
                <w:rFonts w:ascii="Courier New" w:hAnsi="Courier New" w:cs="Courier New"/>
                <w:i/>
                <w:lang w:val="es-ES"/>
              </w:rPr>
              <w:t xml:space="preserve">var tiles = </w:t>
            </w:r>
            <w:r w:rsidRPr="008A6A64">
              <w:rPr>
                <w:rFonts w:ascii="Courier New" w:hAnsi="Courier New" w:cs="Courier New"/>
                <w:i/>
                <w:lang w:val="es-ES"/>
              </w:rPr>
              <w:tab/>
            </w:r>
            <w:r w:rsidRPr="008A6A64">
              <w:rPr>
                <w:rFonts w:ascii="Courier New" w:hAnsi="Courier New" w:cs="Courier New"/>
                <w:i/>
                <w:lang w:val="es-ES"/>
              </w:rPr>
              <w:tab/>
            </w:r>
            <w:r w:rsidRPr="008A6A64">
              <w:rPr>
                <w:rFonts w:ascii="Courier New" w:hAnsi="Courier New" w:cs="Courier New"/>
                <w:i/>
                <w:lang w:val="es-ES"/>
              </w:rPr>
              <w:tab/>
            </w:r>
            <w:r w:rsidRPr="008A6A64">
              <w:rPr>
                <w:rFonts w:ascii="Courier New" w:hAnsi="Courier New" w:cs="Courier New"/>
                <w:i/>
                <w:lang w:val="es-ES"/>
              </w:rPr>
              <w:tab/>
              <w:t>L.tileLayer('http://{s}.tile.osm.org/{z}/{x}/{y}.png', {</w:t>
            </w:r>
          </w:p>
          <w:p w14:paraId="117C98F8" w14:textId="4E4811D0" w:rsidR="007E38CA" w:rsidRPr="004E41EA" w:rsidRDefault="007E38CA" w:rsidP="007E38CA">
            <w:pPr>
              <w:rPr>
                <w:rFonts w:ascii="Courier New" w:hAnsi="Courier New" w:cs="Courier New"/>
                <w:i/>
              </w:rPr>
            </w:pPr>
            <w:r w:rsidRPr="008A6A64">
              <w:rPr>
                <w:rFonts w:ascii="Courier New" w:hAnsi="Courier New" w:cs="Courier New"/>
                <w:i/>
                <w:lang w:val="es-ES"/>
              </w:rPr>
              <w:tab/>
            </w:r>
            <w:r w:rsidRPr="008A6A64">
              <w:rPr>
                <w:rFonts w:ascii="Courier New" w:hAnsi="Courier New" w:cs="Courier New"/>
                <w:i/>
                <w:lang w:val="es-ES"/>
              </w:rPr>
              <w:tab/>
            </w:r>
            <w:r w:rsidRPr="008A6A64">
              <w:rPr>
                <w:rFonts w:ascii="Courier New" w:hAnsi="Courier New" w:cs="Courier New"/>
                <w:i/>
                <w:lang w:val="es-ES"/>
              </w:rPr>
              <w:tab/>
            </w:r>
            <w:r w:rsidRPr="008A6A64">
              <w:rPr>
                <w:rFonts w:ascii="Courier New" w:hAnsi="Courier New" w:cs="Courier New"/>
                <w:i/>
                <w:lang w:val="es-ES"/>
              </w:rPr>
              <w:tab/>
              <w:t xml:space="preserve">    </w:t>
            </w:r>
            <w:r w:rsidRPr="004E41EA">
              <w:rPr>
                <w:rFonts w:ascii="Courier New" w:hAnsi="Courier New" w:cs="Courier New"/>
                <w:i/>
              </w:rPr>
              <w:t xml:space="preserve">attribution: '&amp;copy; &lt;a </w:t>
            </w:r>
            <w:r w:rsidRPr="004E41EA">
              <w:rPr>
                <w:rFonts w:ascii="Courier New" w:hAnsi="Courier New" w:cs="Courier New"/>
                <w:i/>
              </w:rPr>
              <w:tab/>
            </w:r>
            <w:r w:rsidRPr="004E41EA">
              <w:rPr>
                <w:rFonts w:ascii="Courier New" w:hAnsi="Courier New" w:cs="Courier New"/>
                <w:i/>
              </w:rPr>
              <w:tab/>
              <w:t xml:space="preserve">href="http://osm.org/copyright"&gt;OpenStreetMap&lt;/a&gt;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contributors',}).addTo(map);</w:t>
            </w:r>
          </w:p>
          <w:p w14:paraId="74052B72"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60ADF4"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44280158" w14:textId="68FE0EBA" w:rsidR="000B0D29" w:rsidRPr="004E41EA" w:rsidRDefault="007E38CA" w:rsidP="00CC1248">
            <w:pPr>
              <w:keepNext/>
              <w:rPr>
                <w:rFonts w:ascii="Courier New" w:hAnsi="Courier New" w:cs="Courier New"/>
                <w:i/>
              </w:rPr>
            </w:pPr>
            <w:r w:rsidRPr="004E41EA">
              <w:rPr>
                <w:rFonts w:ascii="Courier New" w:hAnsi="Courier New" w:cs="Courier New"/>
                <w:i/>
              </w:rPr>
              <w:t>&lt;/html&gt;</w:t>
            </w:r>
          </w:p>
        </w:tc>
      </w:tr>
    </w:tbl>
    <w:p w14:paraId="62F20289" w14:textId="13399187" w:rsidR="000B0D29" w:rsidRDefault="00CC1248" w:rsidP="00CC1248">
      <w:pPr>
        <w:pStyle w:val="Caption"/>
        <w:jc w:val="center"/>
      </w:pPr>
      <w:bookmarkStart w:id="134" w:name="_Ref512959052"/>
      <w:r>
        <w:t xml:space="preserve">Appendix </w:t>
      </w:r>
      <w:r w:rsidR="00A52E71">
        <w:fldChar w:fldCharType="begin"/>
      </w:r>
      <w:r w:rsidR="00A52E71">
        <w:instrText xml:space="preserve"> SEQ Appendix \* ALPHABETIC </w:instrText>
      </w:r>
      <w:r w:rsidR="00A52E71">
        <w:fldChar w:fldCharType="separate"/>
      </w:r>
      <w:r w:rsidR="00123158">
        <w:rPr>
          <w:noProof/>
        </w:rPr>
        <w:t>I</w:t>
      </w:r>
      <w:r w:rsidR="00A52E71">
        <w:rPr>
          <w:noProof/>
        </w:rPr>
        <w:fldChar w:fldCharType="end"/>
      </w:r>
      <w:bookmarkEnd w:id="134"/>
      <w:r>
        <w:t xml:space="preserve"> – HTML to produce Leaflet interactive map</w:t>
      </w:r>
    </w:p>
    <w:tbl>
      <w:tblPr>
        <w:tblStyle w:val="TableGrid"/>
        <w:tblW w:w="0" w:type="auto"/>
        <w:tblLook w:val="04A0" w:firstRow="1" w:lastRow="0" w:firstColumn="1" w:lastColumn="0" w:noHBand="0" w:noVBand="1"/>
      </w:tblPr>
      <w:tblGrid>
        <w:gridCol w:w="8290"/>
      </w:tblGrid>
      <w:tr w:rsidR="001B1C19" w:rsidRPr="006205CE" w14:paraId="577ED990" w14:textId="77777777" w:rsidTr="001B1C19">
        <w:tc>
          <w:tcPr>
            <w:tcW w:w="8516" w:type="dxa"/>
          </w:tcPr>
          <w:p w14:paraId="0F1E36DA" w14:textId="77777777" w:rsidR="001B1C19" w:rsidRPr="006205CE" w:rsidRDefault="001B1C19" w:rsidP="001B1C19">
            <w:pPr>
              <w:rPr>
                <w:rFonts w:ascii="Courier New" w:hAnsi="Courier New" w:cs="Courier New"/>
                <w:i/>
              </w:rPr>
            </w:pPr>
            <w:r w:rsidRPr="006205CE">
              <w:rPr>
                <w:rFonts w:ascii="Courier New" w:hAnsi="Courier New" w:cs="Courier New"/>
                <w:i/>
              </w:rPr>
              <w:lastRenderedPageBreak/>
              <w:t>&lt;?php</w:t>
            </w:r>
          </w:p>
          <w:p w14:paraId="152AF1CF" w14:textId="77777777" w:rsidR="001B1C19" w:rsidRPr="006205CE" w:rsidRDefault="001B1C19" w:rsidP="001B1C19">
            <w:pPr>
              <w:rPr>
                <w:rFonts w:ascii="Courier New" w:hAnsi="Courier New" w:cs="Courier New"/>
                <w:i/>
              </w:rPr>
            </w:pPr>
            <w:r w:rsidRPr="006205CE">
              <w:rPr>
                <w:rFonts w:ascii="Courier New" w:hAnsi="Courier New" w:cs="Courier New"/>
                <w:i/>
              </w:rPr>
              <w:t>ini_set("display_errors", 1);</w:t>
            </w:r>
          </w:p>
          <w:p w14:paraId="1B91F1C7" w14:textId="1AB4EA84" w:rsidR="001B1C19" w:rsidRPr="006205CE" w:rsidRDefault="001B1C19" w:rsidP="001B1C19">
            <w:pPr>
              <w:rPr>
                <w:rFonts w:ascii="Courier New" w:hAnsi="Courier New" w:cs="Courier New"/>
                <w:i/>
              </w:rPr>
            </w:pPr>
          </w:p>
          <w:p w14:paraId="48F51D8F" w14:textId="77777777" w:rsidR="001B1C19" w:rsidRPr="006205CE" w:rsidRDefault="001B1C19" w:rsidP="001B1C19">
            <w:pPr>
              <w:rPr>
                <w:rFonts w:ascii="Courier New" w:hAnsi="Courier New" w:cs="Courier New"/>
                <w:i/>
              </w:rPr>
            </w:pPr>
            <w:r w:rsidRPr="006205CE">
              <w:rPr>
                <w:rFonts w:ascii="Courier New" w:hAnsi="Courier New" w:cs="Courier New"/>
                <w:i/>
              </w:rPr>
              <w:t>$server = "db.dcs.aber.ac.uk";</w:t>
            </w:r>
          </w:p>
          <w:p w14:paraId="7E7BCE9D" w14:textId="7E6CC367" w:rsidR="001B1C19" w:rsidRPr="006205CE" w:rsidRDefault="001B1C19" w:rsidP="001B1C19">
            <w:pPr>
              <w:rPr>
                <w:rFonts w:ascii="Courier New" w:hAnsi="Courier New" w:cs="Courier New"/>
                <w:i/>
              </w:rPr>
            </w:pPr>
            <w:r w:rsidRPr="006205CE">
              <w:rPr>
                <w:rFonts w:ascii="Courier New" w:hAnsi="Courier New" w:cs="Courier New"/>
                <w:i/>
              </w:rPr>
              <w:t>$user = "rdm10";</w:t>
            </w:r>
          </w:p>
          <w:p w14:paraId="2D913B02" w14:textId="4DB45393" w:rsidR="006205CE" w:rsidRPr="006205CE" w:rsidRDefault="006205CE" w:rsidP="001B1C19">
            <w:pPr>
              <w:rPr>
                <w:rFonts w:ascii="Courier New" w:hAnsi="Courier New" w:cs="Courier New"/>
                <w:i/>
              </w:rPr>
            </w:pPr>
            <w:r w:rsidRPr="006205CE">
              <w:rPr>
                <w:rFonts w:ascii="Courier New" w:hAnsi="Courier New" w:cs="Courier New"/>
                <w:i/>
              </w:rPr>
              <w:t>//password not included</w:t>
            </w:r>
          </w:p>
          <w:p w14:paraId="6EB24ACD" w14:textId="0567F5A9" w:rsidR="001B1C19" w:rsidRPr="006205CE" w:rsidRDefault="001B1C19" w:rsidP="001B1C19">
            <w:pPr>
              <w:rPr>
                <w:rFonts w:ascii="Courier New" w:hAnsi="Courier New" w:cs="Courier New"/>
                <w:i/>
              </w:rPr>
            </w:pPr>
            <w:r w:rsidRPr="006205CE">
              <w:rPr>
                <w:rFonts w:ascii="Courier New" w:hAnsi="Courier New" w:cs="Courier New"/>
                <w:i/>
              </w:rPr>
              <w:t>$pwd = "";</w:t>
            </w:r>
          </w:p>
          <w:p w14:paraId="48EC9EB9" w14:textId="77777777" w:rsidR="001B1C19" w:rsidRPr="006205CE" w:rsidRDefault="001B1C19" w:rsidP="001B1C19">
            <w:pPr>
              <w:rPr>
                <w:rFonts w:ascii="Courier New" w:hAnsi="Courier New" w:cs="Courier New"/>
                <w:i/>
              </w:rPr>
            </w:pPr>
            <w:r w:rsidRPr="006205CE">
              <w:rPr>
                <w:rFonts w:ascii="Courier New" w:hAnsi="Courier New" w:cs="Courier New"/>
                <w:i/>
              </w:rPr>
              <w:t>$db = "rdm10";</w:t>
            </w:r>
          </w:p>
          <w:p w14:paraId="3891E99D" w14:textId="0490CA47" w:rsidR="001B1C19" w:rsidRPr="006205CE" w:rsidRDefault="006205CE" w:rsidP="001B1C19">
            <w:pPr>
              <w:rPr>
                <w:rFonts w:ascii="Courier New" w:hAnsi="Courier New" w:cs="Courier New"/>
                <w:i/>
              </w:rPr>
            </w:pPr>
            <w:r w:rsidRPr="006205CE">
              <w:rPr>
                <w:rFonts w:ascii="Courier New" w:hAnsi="Courier New" w:cs="Courier New"/>
                <w:i/>
              </w:rPr>
              <w:t>//create connection</w:t>
            </w:r>
          </w:p>
          <w:p w14:paraId="50BBEDAC" w14:textId="77777777" w:rsidR="001B1C19" w:rsidRPr="006205CE" w:rsidRDefault="001B1C19" w:rsidP="001B1C19">
            <w:pPr>
              <w:rPr>
                <w:rFonts w:ascii="Courier New" w:hAnsi="Courier New" w:cs="Courier New"/>
                <w:i/>
              </w:rPr>
            </w:pPr>
            <w:r w:rsidRPr="006205CE">
              <w:rPr>
                <w:rFonts w:ascii="Courier New" w:hAnsi="Courier New" w:cs="Courier New"/>
                <w:i/>
              </w:rPr>
              <w:t>$connection = new PDO("mysql:host=$server;dbname=$db", $user,$pwd);</w:t>
            </w:r>
          </w:p>
          <w:p w14:paraId="2913EF11" w14:textId="77777777" w:rsidR="001B1C19" w:rsidRPr="006205CE" w:rsidRDefault="001B1C19" w:rsidP="001B1C19">
            <w:pPr>
              <w:rPr>
                <w:rFonts w:ascii="Courier New" w:hAnsi="Courier New" w:cs="Courier New"/>
                <w:i/>
              </w:rPr>
            </w:pPr>
            <w:r w:rsidRPr="006205CE">
              <w:rPr>
                <w:rFonts w:ascii="Courier New" w:hAnsi="Courier New" w:cs="Courier New"/>
                <w:i/>
              </w:rPr>
              <w:t>$sqlQuery = "SELECT latitude,longitude,CO2,TOC FROM MMP;";</w:t>
            </w:r>
          </w:p>
          <w:p w14:paraId="21870BC3" w14:textId="77777777" w:rsidR="006205CE" w:rsidRPr="006205CE" w:rsidRDefault="006205CE" w:rsidP="006205CE">
            <w:pPr>
              <w:rPr>
                <w:rFonts w:ascii="Courier New" w:hAnsi="Courier New" w:cs="Courier New"/>
                <w:i/>
              </w:rPr>
            </w:pPr>
            <w:r w:rsidRPr="006205CE">
              <w:rPr>
                <w:rFonts w:ascii="Courier New" w:hAnsi="Courier New" w:cs="Courier New"/>
                <w:i/>
              </w:rPr>
              <w:t>//execute query</w:t>
            </w:r>
          </w:p>
          <w:p w14:paraId="7CC7277A" w14:textId="37431A23" w:rsidR="001B1C19" w:rsidRPr="006205CE" w:rsidRDefault="001B1C19" w:rsidP="001B1C19">
            <w:pPr>
              <w:rPr>
                <w:rFonts w:ascii="Courier New" w:hAnsi="Courier New" w:cs="Courier New"/>
                <w:i/>
              </w:rPr>
            </w:pPr>
          </w:p>
          <w:p w14:paraId="7F427E62" w14:textId="77777777" w:rsidR="001B1C19" w:rsidRPr="006205CE" w:rsidRDefault="001B1C19" w:rsidP="001B1C19">
            <w:pPr>
              <w:rPr>
                <w:rFonts w:ascii="Courier New" w:hAnsi="Courier New" w:cs="Courier New"/>
                <w:i/>
              </w:rPr>
            </w:pPr>
            <w:r w:rsidRPr="006205CE">
              <w:rPr>
                <w:rFonts w:ascii="Courier New" w:hAnsi="Courier New" w:cs="Courier New"/>
                <w:i/>
              </w:rPr>
              <w:t>$result=$connection-&gt;query($sqlQuery)-&gt;fetchAll(PDO::FETCH_NUM);</w:t>
            </w:r>
          </w:p>
          <w:p w14:paraId="34F77A9A" w14:textId="7DB555B0" w:rsidR="001B1C19" w:rsidRPr="006205CE" w:rsidRDefault="006205CE" w:rsidP="001B1C19">
            <w:pPr>
              <w:rPr>
                <w:rFonts w:ascii="Courier New" w:hAnsi="Courier New" w:cs="Courier New"/>
                <w:i/>
              </w:rPr>
            </w:pPr>
            <w:r w:rsidRPr="006205CE">
              <w:rPr>
                <w:rFonts w:ascii="Courier New" w:hAnsi="Courier New" w:cs="Courier New"/>
                <w:i/>
              </w:rPr>
              <w:t>//return result as 2d Javascript Array</w:t>
            </w:r>
          </w:p>
          <w:p w14:paraId="1527294F" w14:textId="77777777" w:rsidR="001B1C19" w:rsidRPr="006205CE" w:rsidRDefault="001B1C19" w:rsidP="001B1C19">
            <w:pPr>
              <w:rPr>
                <w:rFonts w:ascii="Courier New" w:hAnsi="Courier New" w:cs="Courier New"/>
                <w:i/>
                <w:lang w:val="es-ES"/>
              </w:rPr>
            </w:pPr>
            <w:r w:rsidRPr="006205CE">
              <w:rPr>
                <w:rFonts w:ascii="Courier New" w:hAnsi="Courier New" w:cs="Courier New"/>
                <w:i/>
                <w:lang w:val="es-ES"/>
              </w:rPr>
              <w:t>echo "&lt;script&gt;";</w:t>
            </w:r>
          </w:p>
          <w:p w14:paraId="1A687A7E" w14:textId="77777777" w:rsidR="001B1C19" w:rsidRPr="006205CE" w:rsidRDefault="001B1C19" w:rsidP="001B1C19">
            <w:pPr>
              <w:rPr>
                <w:rFonts w:ascii="Courier New" w:hAnsi="Courier New" w:cs="Courier New"/>
                <w:i/>
              </w:rPr>
            </w:pPr>
            <w:r w:rsidRPr="006205CE">
              <w:rPr>
                <w:rFonts w:ascii="Courier New" w:hAnsi="Courier New" w:cs="Courier New"/>
                <w:i/>
                <w:lang w:val="es-ES"/>
              </w:rPr>
              <w:t xml:space="preserve">echo "var data =". json_encode($result). </w:t>
            </w:r>
            <w:r w:rsidRPr="006205CE">
              <w:rPr>
                <w:rFonts w:ascii="Courier New" w:hAnsi="Courier New" w:cs="Courier New"/>
                <w:i/>
              </w:rPr>
              <w:t>";";</w:t>
            </w:r>
          </w:p>
          <w:p w14:paraId="352FEF7E" w14:textId="77777777" w:rsidR="001B1C19" w:rsidRPr="006205CE" w:rsidRDefault="001B1C19" w:rsidP="001B1C19">
            <w:pPr>
              <w:rPr>
                <w:rFonts w:ascii="Courier New" w:hAnsi="Courier New" w:cs="Courier New"/>
                <w:i/>
              </w:rPr>
            </w:pPr>
            <w:r w:rsidRPr="006205CE">
              <w:rPr>
                <w:rFonts w:ascii="Courier New" w:hAnsi="Courier New" w:cs="Courier New"/>
                <w:i/>
              </w:rPr>
              <w:t>echo "var databack = data.map(function(arr) {return arr.slice();});";</w:t>
            </w:r>
          </w:p>
          <w:p w14:paraId="0B0385B3" w14:textId="77777777" w:rsidR="001B1C19" w:rsidRPr="006205CE" w:rsidRDefault="001B1C19" w:rsidP="001B1C19">
            <w:pPr>
              <w:rPr>
                <w:rFonts w:ascii="Courier New" w:hAnsi="Courier New" w:cs="Courier New"/>
                <w:i/>
              </w:rPr>
            </w:pPr>
            <w:r w:rsidRPr="006205CE">
              <w:rPr>
                <w:rFonts w:ascii="Courier New" w:hAnsi="Courier New" w:cs="Courier New"/>
                <w:i/>
              </w:rPr>
              <w:t>echo "&lt;/script&gt;";</w:t>
            </w:r>
          </w:p>
          <w:p w14:paraId="6484D8D2" w14:textId="212CDE19" w:rsidR="001B1C19" w:rsidRPr="006205CE" w:rsidRDefault="001B1C19" w:rsidP="001B1C19">
            <w:pPr>
              <w:keepNext/>
              <w:rPr>
                <w:rFonts w:ascii="Courier New" w:hAnsi="Courier New" w:cs="Courier New"/>
                <w:i/>
              </w:rPr>
            </w:pPr>
            <w:r w:rsidRPr="006205CE">
              <w:rPr>
                <w:rFonts w:ascii="Courier New" w:hAnsi="Courier New" w:cs="Courier New"/>
                <w:i/>
              </w:rPr>
              <w:t>?&gt;</w:t>
            </w:r>
          </w:p>
        </w:tc>
      </w:tr>
    </w:tbl>
    <w:p w14:paraId="160B1743" w14:textId="4D606A62" w:rsidR="001B1C19" w:rsidRDefault="001B1C19" w:rsidP="001B1C19">
      <w:pPr>
        <w:pStyle w:val="Caption"/>
        <w:jc w:val="center"/>
      </w:pPr>
      <w:bookmarkStart w:id="135" w:name="_Ref512962091"/>
      <w:r>
        <w:t xml:space="preserve">Appendix </w:t>
      </w:r>
      <w:r w:rsidR="00A52E71">
        <w:fldChar w:fldCharType="begin"/>
      </w:r>
      <w:r w:rsidR="00A52E71">
        <w:instrText xml:space="preserve"> SEQ Appendix \* ALPHABETIC </w:instrText>
      </w:r>
      <w:r w:rsidR="00A52E71">
        <w:fldChar w:fldCharType="separate"/>
      </w:r>
      <w:r w:rsidR="00123158">
        <w:rPr>
          <w:noProof/>
        </w:rPr>
        <w:t>J</w:t>
      </w:r>
      <w:r w:rsidR="00A52E71">
        <w:rPr>
          <w:noProof/>
        </w:rPr>
        <w:fldChar w:fldCharType="end"/>
      </w:r>
      <w:bookmarkEnd w:id="135"/>
      <w:r>
        <w:t xml:space="preserve"> - getData.php</w:t>
      </w:r>
    </w:p>
    <w:p w14:paraId="737C42B5" w14:textId="0D9553B5" w:rsidR="00FC6741" w:rsidRPr="00FC6741" w:rsidRDefault="00FC6741" w:rsidP="00FC6741">
      <w:r>
        <w:br w:type="page"/>
      </w:r>
    </w:p>
    <w:tbl>
      <w:tblPr>
        <w:tblStyle w:val="TableGrid"/>
        <w:tblW w:w="0" w:type="auto"/>
        <w:tblLook w:val="04A0" w:firstRow="1" w:lastRow="0" w:firstColumn="1" w:lastColumn="0" w:noHBand="0" w:noVBand="1"/>
      </w:tblPr>
      <w:tblGrid>
        <w:gridCol w:w="8290"/>
      </w:tblGrid>
      <w:tr w:rsidR="006B5775" w:rsidRPr="006205CE" w14:paraId="22C2C941" w14:textId="77777777" w:rsidTr="006B5775">
        <w:tc>
          <w:tcPr>
            <w:tcW w:w="8516" w:type="dxa"/>
          </w:tcPr>
          <w:p w14:paraId="4518C453" w14:textId="2A62DE33" w:rsidR="006B5775" w:rsidRPr="006205CE" w:rsidRDefault="006B5775" w:rsidP="006B5775">
            <w:pPr>
              <w:rPr>
                <w:rFonts w:ascii="Courier New" w:hAnsi="Courier New" w:cs="Courier New"/>
                <w:i/>
              </w:rPr>
            </w:pPr>
            <w:r w:rsidRPr="006205CE">
              <w:rPr>
                <w:rFonts w:ascii="Courier New" w:hAnsi="Courier New" w:cs="Courier New"/>
                <w:i/>
              </w:rPr>
              <w:lastRenderedPageBreak/>
              <w:t>function changeData(){</w:t>
            </w:r>
          </w:p>
          <w:p w14:paraId="2DF3239C" w14:textId="1F44CAC8" w:rsidR="006B5775" w:rsidRPr="006205CE" w:rsidRDefault="006B5775" w:rsidP="006B5775">
            <w:pPr>
              <w:rPr>
                <w:rFonts w:ascii="Courier New" w:hAnsi="Courier New" w:cs="Courier New"/>
                <w:i/>
              </w:rPr>
            </w:pPr>
            <w:r w:rsidRPr="006205CE">
              <w:rPr>
                <w:rFonts w:ascii="Courier New" w:hAnsi="Courier New" w:cs="Courier New"/>
                <w:i/>
              </w:rPr>
              <w:tab/>
              <w:t>//change array depending on radio buttons</w:t>
            </w:r>
          </w:p>
          <w:p w14:paraId="62308C73" w14:textId="7E8F62BE" w:rsidR="006B5775" w:rsidRPr="006205CE" w:rsidRDefault="006B5775" w:rsidP="006B5775">
            <w:pPr>
              <w:rPr>
                <w:rFonts w:ascii="Courier New" w:hAnsi="Courier New" w:cs="Courier New"/>
                <w:i/>
              </w:rPr>
            </w:pPr>
            <w:r w:rsidRPr="006205CE">
              <w:rPr>
                <w:rFonts w:ascii="Courier New" w:hAnsi="Courier New" w:cs="Courier New"/>
                <w:i/>
              </w:rPr>
              <w:tab/>
              <w:t>getCO2orTOC();</w:t>
            </w:r>
          </w:p>
          <w:p w14:paraId="5DCC018B" w14:textId="48CA0686" w:rsidR="006B5775" w:rsidRPr="006205CE" w:rsidRDefault="006B5775" w:rsidP="006B5775">
            <w:pPr>
              <w:rPr>
                <w:rFonts w:ascii="Courier New" w:hAnsi="Courier New" w:cs="Courier New"/>
                <w:i/>
              </w:rPr>
            </w:pPr>
            <w:r w:rsidRPr="006205CE">
              <w:rPr>
                <w:rFonts w:ascii="Courier New" w:hAnsi="Courier New" w:cs="Courier New"/>
                <w:i/>
              </w:rPr>
              <w:tab/>
              <w:t>//get values from sliders</w:t>
            </w:r>
          </w:p>
          <w:p w14:paraId="7B8911FB" w14:textId="125526BA" w:rsidR="006B5775" w:rsidRPr="006205CE" w:rsidRDefault="006B5775" w:rsidP="006B5775">
            <w:pPr>
              <w:rPr>
                <w:rFonts w:ascii="Courier New" w:hAnsi="Courier New" w:cs="Courier New"/>
                <w:i/>
              </w:rPr>
            </w:pPr>
            <w:r w:rsidRPr="006205CE">
              <w:rPr>
                <w:rFonts w:ascii="Courier New" w:hAnsi="Courier New" w:cs="Courier New"/>
                <w:i/>
              </w:rPr>
              <w:tab/>
              <w:t>var max_value = document.getElementById("maximum_range_id").value;</w:t>
            </w:r>
          </w:p>
          <w:p w14:paraId="5483D433" w14:textId="4002A9C2" w:rsidR="006B5775" w:rsidRPr="006205CE" w:rsidRDefault="006B5775" w:rsidP="006B5775">
            <w:pPr>
              <w:rPr>
                <w:rFonts w:ascii="Courier New" w:hAnsi="Courier New" w:cs="Courier New"/>
                <w:i/>
              </w:rPr>
            </w:pPr>
            <w:r w:rsidRPr="006205CE">
              <w:rPr>
                <w:rFonts w:ascii="Courier New" w:hAnsi="Courier New" w:cs="Courier New"/>
                <w:i/>
              </w:rPr>
              <w:tab/>
              <w:t>var radius_value = document.getElementById("radius_id").value;</w:t>
            </w:r>
          </w:p>
          <w:p w14:paraId="607098D8" w14:textId="4761482C" w:rsidR="006B5775" w:rsidRPr="006205CE" w:rsidRDefault="006B5775" w:rsidP="006B5775">
            <w:pPr>
              <w:rPr>
                <w:rFonts w:ascii="Courier New" w:hAnsi="Courier New" w:cs="Courier New"/>
                <w:i/>
              </w:rPr>
            </w:pPr>
            <w:r w:rsidRPr="006205CE">
              <w:rPr>
                <w:rFonts w:ascii="Courier New" w:hAnsi="Courier New" w:cs="Courier New"/>
                <w:i/>
              </w:rPr>
              <w:tab/>
              <w:t>var blur_value = document.getElementById("blur_id").value;</w:t>
            </w:r>
          </w:p>
          <w:p w14:paraId="5AA47B05" w14:textId="2E9D71C1" w:rsidR="006B5775" w:rsidRPr="006205CE" w:rsidRDefault="006B5775" w:rsidP="006B5775">
            <w:pPr>
              <w:rPr>
                <w:rFonts w:ascii="Courier New" w:hAnsi="Courier New" w:cs="Courier New"/>
                <w:i/>
              </w:rPr>
            </w:pPr>
            <w:r w:rsidRPr="006205CE">
              <w:rPr>
                <w:rFonts w:ascii="Courier New" w:hAnsi="Courier New" w:cs="Courier New"/>
                <w:i/>
              </w:rPr>
              <w:tab/>
              <w:t>var minOpacity_value = document.getElementById("minOpacity_id").value;</w:t>
            </w:r>
          </w:p>
          <w:p w14:paraId="731065E0" w14:textId="77777777" w:rsidR="006B5775" w:rsidRPr="006205CE" w:rsidRDefault="006B5775" w:rsidP="006B5775">
            <w:pPr>
              <w:rPr>
                <w:rFonts w:ascii="Courier New" w:hAnsi="Courier New" w:cs="Courier New"/>
                <w:i/>
              </w:rPr>
            </w:pPr>
          </w:p>
          <w:p w14:paraId="57213444" w14:textId="77B6EAEC" w:rsidR="006B5775" w:rsidRPr="006205CE" w:rsidRDefault="006B5775" w:rsidP="006B5775">
            <w:pPr>
              <w:rPr>
                <w:rFonts w:ascii="Courier New" w:hAnsi="Courier New" w:cs="Courier New"/>
                <w:i/>
              </w:rPr>
            </w:pPr>
            <w:r w:rsidRPr="006205CE">
              <w:rPr>
                <w:rFonts w:ascii="Courier New" w:hAnsi="Courier New" w:cs="Courier New"/>
                <w:i/>
              </w:rPr>
              <w:tab/>
              <w:t>heat.remove();</w:t>
            </w:r>
          </w:p>
          <w:p w14:paraId="2FDEF224" w14:textId="79DB5EA8" w:rsidR="006B5775" w:rsidRPr="006205CE" w:rsidRDefault="006B5775" w:rsidP="006B5775">
            <w:pPr>
              <w:rPr>
                <w:rFonts w:ascii="Courier New" w:hAnsi="Courier New" w:cs="Courier New"/>
                <w:i/>
              </w:rPr>
            </w:pPr>
            <w:r w:rsidRPr="006205CE">
              <w:rPr>
                <w:rFonts w:ascii="Courier New" w:hAnsi="Courier New" w:cs="Courier New"/>
                <w:i/>
              </w:rPr>
              <w:tab/>
              <w:t>heat=L.heatLayer(data,{}).addTo(map);</w:t>
            </w:r>
            <w:r w:rsidRPr="006205CE">
              <w:rPr>
                <w:rFonts w:ascii="Courier New" w:hAnsi="Courier New" w:cs="Courier New"/>
                <w:i/>
              </w:rPr>
              <w:tab/>
            </w:r>
            <w:r w:rsidRPr="006205CE">
              <w:rPr>
                <w:rFonts w:ascii="Courier New" w:hAnsi="Courier New" w:cs="Courier New"/>
                <w:i/>
              </w:rPr>
              <w:tab/>
            </w:r>
          </w:p>
          <w:p w14:paraId="16FC15F7" w14:textId="4A3CE9D9" w:rsidR="006B5775" w:rsidRPr="006205CE" w:rsidRDefault="006B5775" w:rsidP="006B5775">
            <w:pPr>
              <w:rPr>
                <w:rFonts w:ascii="Courier New" w:hAnsi="Courier New" w:cs="Courier New"/>
                <w:i/>
              </w:rPr>
            </w:pPr>
            <w:r w:rsidRPr="006205CE">
              <w:rPr>
                <w:rFonts w:ascii="Courier New" w:hAnsi="Courier New" w:cs="Courier New"/>
                <w:i/>
              </w:rPr>
              <w:tab/>
              <w:t>heat.setOptions({max:max_value, minOpacity:minOpacity_value});</w:t>
            </w:r>
          </w:p>
          <w:p w14:paraId="5FE351C3" w14:textId="77777777" w:rsidR="006B5775" w:rsidRPr="006205CE" w:rsidRDefault="006B5775" w:rsidP="006B5775">
            <w:pPr>
              <w:rPr>
                <w:rFonts w:ascii="Courier New" w:hAnsi="Courier New" w:cs="Courier New"/>
                <w:i/>
              </w:rPr>
            </w:pPr>
          </w:p>
          <w:p w14:paraId="2EC4860D" w14:textId="15B7D992" w:rsidR="006B5775" w:rsidRPr="006205CE" w:rsidRDefault="006B5775" w:rsidP="006B5775">
            <w:pPr>
              <w:rPr>
                <w:rFonts w:ascii="Courier New" w:hAnsi="Courier New" w:cs="Courier New"/>
                <w:i/>
              </w:rPr>
            </w:pPr>
            <w:r w:rsidRPr="006205CE">
              <w:rPr>
                <w:rFonts w:ascii="Courier New" w:hAnsi="Courier New" w:cs="Courier New"/>
                <w:i/>
              </w:rPr>
              <w:t>}</w:t>
            </w:r>
          </w:p>
          <w:p w14:paraId="44575CE4" w14:textId="68E53B4A" w:rsidR="006B5775" w:rsidRPr="006205CE" w:rsidRDefault="006B5775" w:rsidP="006B5775">
            <w:pPr>
              <w:rPr>
                <w:rFonts w:ascii="Courier New" w:hAnsi="Courier New" w:cs="Courier New"/>
                <w:i/>
              </w:rPr>
            </w:pPr>
            <w:r w:rsidRPr="006205CE">
              <w:rPr>
                <w:rFonts w:ascii="Courier New" w:hAnsi="Courier New" w:cs="Courier New"/>
                <w:i/>
              </w:rPr>
              <w:t>function getCO2orTOC(){</w:t>
            </w:r>
          </w:p>
          <w:p w14:paraId="3D206C9C" w14:textId="6DFCF30C" w:rsidR="006B5775" w:rsidRPr="006205CE" w:rsidRDefault="006B5775" w:rsidP="006B5775">
            <w:pPr>
              <w:rPr>
                <w:rFonts w:ascii="Courier New" w:hAnsi="Courier New" w:cs="Courier New"/>
                <w:i/>
              </w:rPr>
            </w:pPr>
            <w:r w:rsidRPr="006205CE">
              <w:rPr>
                <w:rFonts w:ascii="Courier New" w:hAnsi="Courier New" w:cs="Courier New"/>
                <w:i/>
              </w:rPr>
              <w:tab/>
              <w:t>//restore data back to the original dataset</w:t>
            </w:r>
          </w:p>
          <w:p w14:paraId="66936B32" w14:textId="1A892D43" w:rsidR="006B5775" w:rsidRPr="006205CE" w:rsidRDefault="006B5775" w:rsidP="006B5775">
            <w:pPr>
              <w:rPr>
                <w:rFonts w:ascii="Courier New" w:hAnsi="Courier New" w:cs="Courier New"/>
                <w:i/>
              </w:rPr>
            </w:pPr>
            <w:r w:rsidRPr="006205CE">
              <w:rPr>
                <w:rFonts w:ascii="Courier New" w:hAnsi="Courier New" w:cs="Courier New"/>
                <w:i/>
              </w:rPr>
              <w:tab/>
              <w:t>data = databack.map(function(arr) {return arr.slice();});</w:t>
            </w:r>
          </w:p>
          <w:p w14:paraId="40844B3C" w14:textId="3FC87DB8" w:rsidR="006B5775" w:rsidRPr="006205CE" w:rsidRDefault="006B5775" w:rsidP="006B5775">
            <w:pPr>
              <w:rPr>
                <w:rFonts w:ascii="Courier New" w:hAnsi="Courier New" w:cs="Courier New"/>
                <w:i/>
              </w:rPr>
            </w:pPr>
            <w:r w:rsidRPr="006205CE">
              <w:rPr>
                <w:rFonts w:ascii="Courier New" w:hAnsi="Courier New" w:cs="Courier New"/>
                <w:i/>
              </w:rPr>
              <w:tab/>
              <w:t>//get the current value of the radio button</w:t>
            </w:r>
          </w:p>
          <w:p w14:paraId="2E47101E" w14:textId="73F47EDE" w:rsidR="006B5775" w:rsidRPr="006205CE" w:rsidRDefault="006B5775" w:rsidP="006B5775">
            <w:pPr>
              <w:rPr>
                <w:rFonts w:ascii="Courier New" w:hAnsi="Courier New" w:cs="Courier New"/>
                <w:i/>
              </w:rPr>
            </w:pPr>
            <w:r w:rsidRPr="006205CE">
              <w:rPr>
                <w:rFonts w:ascii="Courier New" w:hAnsi="Courier New" w:cs="Courier New"/>
                <w:i/>
              </w:rPr>
              <w:tab/>
              <w:t xml:space="preserve">var radioButton = document.querySelector('input[name = </w:t>
            </w:r>
            <w:r w:rsidRPr="006205CE">
              <w:rPr>
                <w:rFonts w:ascii="Courier New" w:hAnsi="Courier New" w:cs="Courier New"/>
                <w:i/>
              </w:rPr>
              <w:tab/>
              <w:t>"data_type"]:checked').value;</w:t>
            </w:r>
          </w:p>
          <w:p w14:paraId="05B40ADB" w14:textId="73177865" w:rsidR="006B5775" w:rsidRPr="006205CE" w:rsidRDefault="006B5775" w:rsidP="006B5775">
            <w:pPr>
              <w:rPr>
                <w:rFonts w:ascii="Courier New" w:hAnsi="Courier New" w:cs="Courier New"/>
                <w:i/>
              </w:rPr>
            </w:pPr>
            <w:r w:rsidRPr="006205CE">
              <w:rPr>
                <w:rFonts w:ascii="Courier New" w:hAnsi="Courier New" w:cs="Courier New"/>
                <w:i/>
              </w:rPr>
              <w:tab/>
              <w:t>//splice the data depending on value of the radio buttons</w:t>
            </w:r>
          </w:p>
          <w:p w14:paraId="77422823" w14:textId="02D3ABAD" w:rsidR="006B5775" w:rsidRPr="006205CE" w:rsidRDefault="006B5775" w:rsidP="006B5775">
            <w:pPr>
              <w:rPr>
                <w:rFonts w:ascii="Courier New" w:hAnsi="Courier New" w:cs="Courier New"/>
                <w:i/>
              </w:rPr>
            </w:pPr>
            <w:r w:rsidRPr="006205CE">
              <w:rPr>
                <w:rFonts w:ascii="Courier New" w:hAnsi="Courier New" w:cs="Courier New"/>
                <w:i/>
              </w:rPr>
              <w:tab/>
              <w:t>if (radioButton == 'TOC'){</w:t>
            </w:r>
          </w:p>
          <w:p w14:paraId="400AAD5E" w14:textId="1E10FC01" w:rsidR="006B5775" w:rsidRPr="006205CE" w:rsidRDefault="006B5775" w:rsidP="006B5775">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t>for( const array of data){</w:t>
            </w:r>
          </w:p>
          <w:p w14:paraId="74A9C34A" w14:textId="569EA8C6" w:rsidR="006B5775" w:rsidRPr="006205CE" w:rsidRDefault="006B5775" w:rsidP="006B5775">
            <w:pPr>
              <w:rPr>
                <w:rFonts w:ascii="Courier New" w:hAnsi="Courier New" w:cs="Courier New"/>
                <w:i/>
              </w:rPr>
            </w:pPr>
            <w:r w:rsidRPr="006205CE">
              <w:rPr>
                <w:rFonts w:ascii="Courier New" w:hAnsi="Courier New" w:cs="Courier New"/>
                <w:i/>
              </w:rPr>
              <w:t xml:space="preserve">   </w:t>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array.splice(2, 1);</w:t>
            </w:r>
          </w:p>
          <w:p w14:paraId="2FB5ED69" w14:textId="38B2E1B5" w:rsidR="006B5775" w:rsidRPr="006205CE" w:rsidRDefault="006B5775" w:rsidP="006B5775">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t>}</w:t>
            </w:r>
          </w:p>
          <w:p w14:paraId="7161B4FA" w14:textId="77777777" w:rsidR="006B5775" w:rsidRPr="006205CE" w:rsidRDefault="006B5775" w:rsidP="006B5775">
            <w:pPr>
              <w:rPr>
                <w:rFonts w:ascii="Courier New" w:hAnsi="Courier New" w:cs="Courier New"/>
                <w:i/>
              </w:rPr>
            </w:pPr>
          </w:p>
          <w:p w14:paraId="4C68C0DF" w14:textId="53462690" w:rsidR="006B5775" w:rsidRPr="006205CE" w:rsidRDefault="006B5775" w:rsidP="006B5775">
            <w:pPr>
              <w:rPr>
                <w:rFonts w:ascii="Courier New" w:hAnsi="Courier New" w:cs="Courier New"/>
                <w:i/>
              </w:rPr>
            </w:pPr>
            <w:r w:rsidRPr="006205CE">
              <w:rPr>
                <w:rFonts w:ascii="Courier New" w:hAnsi="Courier New" w:cs="Courier New"/>
                <w:i/>
              </w:rPr>
              <w:tab/>
              <w:t>}else{</w:t>
            </w:r>
          </w:p>
          <w:p w14:paraId="69BC1422" w14:textId="5563B3AF" w:rsidR="006B5775" w:rsidRPr="006205CE" w:rsidRDefault="006B5775" w:rsidP="006B5775">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t>for( const array of data){</w:t>
            </w:r>
          </w:p>
          <w:p w14:paraId="6F5D567B" w14:textId="555C8713" w:rsidR="006B5775" w:rsidRPr="006205CE" w:rsidRDefault="006B5775" w:rsidP="006B5775">
            <w:pPr>
              <w:rPr>
                <w:rFonts w:ascii="Courier New" w:hAnsi="Courier New" w:cs="Courier New"/>
                <w:i/>
              </w:rPr>
            </w:pPr>
            <w:r w:rsidRPr="006205CE">
              <w:rPr>
                <w:rFonts w:ascii="Courier New" w:hAnsi="Courier New" w:cs="Courier New"/>
                <w:i/>
              </w:rPr>
              <w:t xml:space="preserve">   </w:t>
            </w:r>
            <w:r w:rsidRPr="006205CE">
              <w:rPr>
                <w:rFonts w:ascii="Courier New" w:hAnsi="Courier New" w:cs="Courier New"/>
                <w:i/>
              </w:rPr>
              <w:tab/>
            </w:r>
            <w:r w:rsidRPr="006205CE">
              <w:rPr>
                <w:rFonts w:ascii="Courier New" w:hAnsi="Courier New" w:cs="Courier New"/>
                <w:i/>
              </w:rPr>
              <w:tab/>
            </w:r>
            <w:r w:rsidRPr="006205CE">
              <w:rPr>
                <w:rFonts w:ascii="Courier New" w:hAnsi="Courier New" w:cs="Courier New"/>
                <w:i/>
              </w:rPr>
              <w:tab/>
              <w:t>array.splice(3, 1);</w:t>
            </w:r>
          </w:p>
          <w:p w14:paraId="6ACBAFBB" w14:textId="37FC388A" w:rsidR="006B5775" w:rsidRPr="006205CE" w:rsidRDefault="006B5775" w:rsidP="006B5775">
            <w:pPr>
              <w:rPr>
                <w:rFonts w:ascii="Courier New" w:hAnsi="Courier New" w:cs="Courier New"/>
                <w:i/>
              </w:rPr>
            </w:pPr>
            <w:r w:rsidRPr="006205CE">
              <w:rPr>
                <w:rFonts w:ascii="Courier New" w:hAnsi="Courier New" w:cs="Courier New"/>
                <w:i/>
              </w:rPr>
              <w:tab/>
            </w:r>
            <w:r w:rsidRPr="006205CE">
              <w:rPr>
                <w:rFonts w:ascii="Courier New" w:hAnsi="Courier New" w:cs="Courier New"/>
                <w:i/>
              </w:rPr>
              <w:tab/>
              <w:t>}</w:t>
            </w:r>
          </w:p>
          <w:p w14:paraId="23218D4D" w14:textId="77777777" w:rsidR="006B5775" w:rsidRPr="006205CE" w:rsidRDefault="006B5775" w:rsidP="006B5775">
            <w:pPr>
              <w:rPr>
                <w:rFonts w:ascii="Courier New" w:hAnsi="Courier New" w:cs="Courier New"/>
                <w:i/>
              </w:rPr>
            </w:pPr>
          </w:p>
          <w:p w14:paraId="593679E5" w14:textId="2D4A8F3F" w:rsidR="006B5775" w:rsidRPr="006205CE" w:rsidRDefault="006B5775" w:rsidP="006B5775">
            <w:pPr>
              <w:rPr>
                <w:rFonts w:ascii="Courier New" w:hAnsi="Courier New" w:cs="Courier New"/>
                <w:i/>
              </w:rPr>
            </w:pPr>
            <w:r w:rsidRPr="006205CE">
              <w:rPr>
                <w:rFonts w:ascii="Courier New" w:hAnsi="Courier New" w:cs="Courier New"/>
                <w:i/>
              </w:rPr>
              <w:tab/>
              <w:t>}</w:t>
            </w:r>
          </w:p>
          <w:p w14:paraId="435EB140" w14:textId="13CEFC6A" w:rsidR="006B5775" w:rsidRPr="006205CE" w:rsidRDefault="006B5775" w:rsidP="006B5775">
            <w:pPr>
              <w:keepNext/>
              <w:rPr>
                <w:rFonts w:ascii="Courier New" w:hAnsi="Courier New" w:cs="Courier New"/>
                <w:i/>
              </w:rPr>
            </w:pPr>
            <w:r w:rsidRPr="006205CE">
              <w:rPr>
                <w:rFonts w:ascii="Courier New" w:hAnsi="Courier New" w:cs="Courier New"/>
                <w:i/>
              </w:rPr>
              <w:t>}</w:t>
            </w:r>
          </w:p>
        </w:tc>
      </w:tr>
    </w:tbl>
    <w:p w14:paraId="013B72E8" w14:textId="23C3A51F" w:rsidR="006B5775" w:rsidRPr="006B5775" w:rsidRDefault="006B5775" w:rsidP="002A2838">
      <w:pPr>
        <w:pStyle w:val="Caption"/>
        <w:jc w:val="center"/>
      </w:pPr>
      <w:bookmarkStart w:id="136" w:name="_Ref512965513"/>
      <w:bookmarkStart w:id="137" w:name="_Ref512965501"/>
      <w:r>
        <w:t xml:space="preserve">Appendix </w:t>
      </w:r>
      <w:r w:rsidR="00A52E71">
        <w:fldChar w:fldCharType="begin"/>
      </w:r>
      <w:r w:rsidR="00A52E71">
        <w:instrText xml:space="preserve"> SEQ Appendix \* ALPHABETIC </w:instrText>
      </w:r>
      <w:r w:rsidR="00A52E71">
        <w:fldChar w:fldCharType="separate"/>
      </w:r>
      <w:r w:rsidR="00123158">
        <w:rPr>
          <w:noProof/>
        </w:rPr>
        <w:t>K</w:t>
      </w:r>
      <w:r w:rsidR="00A52E71">
        <w:rPr>
          <w:noProof/>
        </w:rPr>
        <w:fldChar w:fldCharType="end"/>
      </w:r>
      <w:bookmarkEnd w:id="136"/>
      <w:r>
        <w:t xml:space="preserve"> - functions called on radio button change</w:t>
      </w:r>
      <w:bookmarkEnd w:id="137"/>
    </w:p>
    <w:p w14:paraId="51C6442F" w14:textId="77777777" w:rsidR="00FC6741" w:rsidRDefault="00FC6741">
      <w:pPr>
        <w:rPr>
          <w:rFonts w:asciiTheme="majorHAnsi" w:eastAsiaTheme="majorEastAsia" w:hAnsiTheme="majorHAnsi" w:cstheme="majorBidi"/>
          <w:b/>
          <w:bCs/>
          <w:sz w:val="32"/>
          <w:szCs w:val="32"/>
        </w:rPr>
      </w:pPr>
      <w:bookmarkStart w:id="138" w:name="_Toc222978616"/>
      <w:r>
        <w:br w:type="page"/>
      </w:r>
    </w:p>
    <w:p w14:paraId="0EF1900A" w14:textId="4236F79E" w:rsidR="00301F01" w:rsidRDefault="00711DBE" w:rsidP="00F061AB">
      <w:pPr>
        <w:pStyle w:val="Heading1"/>
        <w:numPr>
          <w:ilvl w:val="0"/>
          <w:numId w:val="0"/>
        </w:numPr>
      </w:pPr>
      <w:bookmarkStart w:id="139" w:name="_Toc513163130"/>
      <w:r>
        <w:lastRenderedPageBreak/>
        <w:t>Annotated Bibliography</w:t>
      </w:r>
      <w:bookmarkEnd w:id="131"/>
      <w:bookmarkEnd w:id="138"/>
      <w:bookmarkEnd w:id="139"/>
    </w:p>
    <w:p w14:paraId="2080A41E" w14:textId="3779E1A2" w:rsidR="00B06ED4" w:rsidRDefault="00B06ED4" w:rsidP="00B06ED4">
      <w:pPr>
        <w:pStyle w:val="Bibliography"/>
        <w:ind w:left="720" w:hanging="720"/>
        <w:rPr>
          <w:noProof/>
        </w:rPr>
      </w:pPr>
      <w:r w:rsidRPr="00F94E14">
        <w:t xml:space="preserve">[1] – </w:t>
      </w:r>
      <w:r w:rsidRPr="00F94E14">
        <w:rPr>
          <w:noProof/>
        </w:rPr>
        <w:t xml:space="preserve">Royal College of Physicians. (2016, February 23). </w:t>
      </w:r>
      <w:r w:rsidRPr="00F94E14">
        <w:rPr>
          <w:i/>
          <w:iCs/>
          <w:noProof/>
        </w:rPr>
        <w:t>Every breath we take: the lifelong impact of air pollution.</w:t>
      </w:r>
      <w:r w:rsidRPr="00F94E14">
        <w:rPr>
          <w:noProof/>
        </w:rPr>
        <w:t xml:space="preserve"> Retrieved from www.rcplondon.ac.uk: </w:t>
      </w:r>
      <w:r w:rsidR="008F5D53" w:rsidRPr="008F5D53">
        <w:rPr>
          <w:noProof/>
        </w:rPr>
        <w:t>https://www.rcplondon.ac.uk/projects/outputs/every-breath-we-take-lifelong-impact-air-pollution</w:t>
      </w:r>
    </w:p>
    <w:p w14:paraId="7DBEC91A" w14:textId="6272605E" w:rsidR="008F5D53" w:rsidRDefault="008F5D53" w:rsidP="008F5D53"/>
    <w:p w14:paraId="58E7D17C" w14:textId="5364EADA" w:rsidR="008F5D53" w:rsidRPr="008F5D53" w:rsidRDefault="008F5D53" w:rsidP="008F5D53">
      <w:r>
        <w:t xml:space="preserve">This report is aimed to educate what the </w:t>
      </w:r>
      <w:r w:rsidR="00C97199">
        <w:t>effects</w:t>
      </w:r>
      <w:r>
        <w:t xml:space="preserve"> of bad air quality can have on our bodies over a lifetime. It states what needs to be done to combat air pollution and one step is to “monitor air pollution effectively” and to use the results to communicate “proactively to the public”.</w:t>
      </w:r>
    </w:p>
    <w:p w14:paraId="0224CEEC" w14:textId="77777777" w:rsidR="00B06ED4" w:rsidRPr="00F94E14" w:rsidRDefault="00B06ED4" w:rsidP="00B06ED4"/>
    <w:p w14:paraId="5922D3CD" w14:textId="44633EF8" w:rsidR="00B06ED4" w:rsidRDefault="00B06ED4" w:rsidP="00B06ED4">
      <w:pPr>
        <w:pStyle w:val="Bibliography"/>
        <w:ind w:left="720" w:hanging="720"/>
        <w:rPr>
          <w:noProof/>
        </w:rPr>
      </w:pPr>
      <w:r w:rsidRPr="00F94E14">
        <w:t xml:space="preserve">[2] – </w:t>
      </w:r>
      <w:r w:rsidRPr="00F94E14">
        <w:rPr>
          <w:noProof/>
        </w:rPr>
        <w:t xml:space="preserve">Department of Transport. (2017, January). </w:t>
      </w:r>
      <w:r w:rsidRPr="00F94E14">
        <w:rPr>
          <w:i/>
          <w:iCs/>
          <w:noProof/>
        </w:rPr>
        <w:t>Vehicle licensing statistics: January to March 2017.</w:t>
      </w:r>
      <w:r w:rsidRPr="00F94E14">
        <w:rPr>
          <w:noProof/>
        </w:rPr>
        <w:t xml:space="preserve"> Retrieved from www.gov.uk: </w:t>
      </w:r>
      <w:r w:rsidR="00C97199" w:rsidRPr="00C97199">
        <w:rPr>
          <w:noProof/>
        </w:rPr>
        <w:t>https://assets.publishing.service.gov.uk/government/uploads/system/uploads/attachment_data/file/620223/vehicle-licensing-january-to-march-2017.pdf</w:t>
      </w:r>
    </w:p>
    <w:p w14:paraId="6DE8590A" w14:textId="4B85443C" w:rsidR="00C97199" w:rsidRDefault="00C97199" w:rsidP="00C97199"/>
    <w:p w14:paraId="52979AEC" w14:textId="7AC38271" w:rsidR="00C97199" w:rsidRPr="00C97199" w:rsidRDefault="00C97199" w:rsidP="00C97199">
      <w:r>
        <w:t>This reports aim is to educate the public about the current vehicle licensing statistics between the months of January and March in the year 2017.</w:t>
      </w:r>
    </w:p>
    <w:p w14:paraId="282455CA" w14:textId="77777777" w:rsidR="00B06ED4" w:rsidRPr="00F94E14" w:rsidRDefault="00B06ED4" w:rsidP="00B06ED4"/>
    <w:p w14:paraId="14FBE999" w14:textId="70E4A204" w:rsidR="00B06ED4" w:rsidRDefault="00B06ED4" w:rsidP="00B06ED4">
      <w:pPr>
        <w:pStyle w:val="Bibliography"/>
        <w:ind w:left="720" w:hanging="720"/>
        <w:rPr>
          <w:noProof/>
        </w:rPr>
      </w:pPr>
      <w:r w:rsidRPr="00F94E14">
        <w:t xml:space="preserve"> [3] – </w:t>
      </w:r>
      <w:r w:rsidRPr="00F94E14">
        <w:rPr>
          <w:noProof/>
        </w:rPr>
        <w:t xml:space="preserve">Plume Labs. (2018, 04 27). </w:t>
      </w:r>
      <w:r w:rsidRPr="00F94E14">
        <w:rPr>
          <w:i/>
          <w:iCs/>
          <w:noProof/>
        </w:rPr>
        <w:t>Pigeon Air Patrol</w:t>
      </w:r>
      <w:r w:rsidRPr="00F94E14">
        <w:rPr>
          <w:noProof/>
        </w:rPr>
        <w:t xml:space="preserve">. Retrieved from </w:t>
      </w:r>
      <w:r w:rsidR="008F5D53" w:rsidRPr="00C97199">
        <w:rPr>
          <w:noProof/>
        </w:rPr>
        <w:t>http://www.pigeonairpatrol.com/</w:t>
      </w:r>
    </w:p>
    <w:p w14:paraId="477796D5" w14:textId="7D1A2743" w:rsidR="008F5D53" w:rsidRDefault="008F5D53" w:rsidP="008F5D53"/>
    <w:p w14:paraId="6F613D42" w14:textId="4A6031D5" w:rsidR="008F5D53" w:rsidRPr="009E0145" w:rsidRDefault="008F5D53" w:rsidP="008F5D53">
      <w:pPr>
        <w:rPr>
          <w:i/>
        </w:rPr>
      </w:pPr>
      <w:r w:rsidRPr="009E0145">
        <w:rPr>
          <w:i/>
        </w:rPr>
        <w:t>A method of measuring air quality using pigeons with sensors</w:t>
      </w:r>
      <w:r w:rsidR="009E0145">
        <w:rPr>
          <w:i/>
        </w:rPr>
        <w:t xml:space="preserve"> in London</w:t>
      </w:r>
      <w:r w:rsidRPr="009E0145">
        <w:rPr>
          <w:i/>
        </w:rPr>
        <w:t>.</w:t>
      </w:r>
    </w:p>
    <w:p w14:paraId="1F3D4370" w14:textId="77777777" w:rsidR="00B06ED4" w:rsidRPr="00F94E14" w:rsidRDefault="00B06ED4" w:rsidP="00B06ED4"/>
    <w:p w14:paraId="0C50E3A7" w14:textId="7EEC6D90" w:rsidR="00B06ED4" w:rsidRDefault="00B06ED4" w:rsidP="00B06ED4">
      <w:pPr>
        <w:pStyle w:val="Bibliography"/>
        <w:ind w:left="720" w:hanging="720"/>
        <w:rPr>
          <w:noProof/>
        </w:rPr>
      </w:pPr>
      <w:r w:rsidRPr="00F94E14">
        <w:rPr>
          <w:lang w:val="de-DE"/>
        </w:rPr>
        <w:t xml:space="preserve">[4] – </w:t>
      </w:r>
      <w:r w:rsidRPr="00F94E14">
        <w:rPr>
          <w:noProof/>
          <w:lang w:val="de-DE"/>
        </w:rPr>
        <w:t xml:space="preserve">MikroElektronika. (2018, 04 30). </w:t>
      </w:r>
      <w:r w:rsidRPr="00F94E14">
        <w:rPr>
          <w:i/>
          <w:iCs/>
          <w:noProof/>
          <w:lang w:val="de-DE"/>
        </w:rPr>
        <w:t>Air quality 2 click schematic v100.</w:t>
      </w:r>
      <w:r w:rsidRPr="00F94E14">
        <w:rPr>
          <w:noProof/>
          <w:lang w:val="de-DE"/>
        </w:rPr>
        <w:t xml:space="preserve"> </w:t>
      </w:r>
      <w:r w:rsidRPr="00F94E14">
        <w:rPr>
          <w:noProof/>
        </w:rPr>
        <w:t xml:space="preserve">Retrieved from rs components: </w:t>
      </w:r>
      <w:r w:rsidR="008F5D53" w:rsidRPr="00C97199">
        <w:rPr>
          <w:noProof/>
        </w:rPr>
        <w:t>https://docs-emea.rs-online.com/webdocs/159a/0900766b8159ab32.pdf</w:t>
      </w:r>
    </w:p>
    <w:p w14:paraId="549C78B1" w14:textId="77777777" w:rsidR="008F5D53" w:rsidRDefault="008F5D53" w:rsidP="008F5D53"/>
    <w:p w14:paraId="42737C10" w14:textId="0B483B78" w:rsidR="008F5D53" w:rsidRPr="008F5D53" w:rsidRDefault="008F5D53" w:rsidP="008F5D53">
      <w:r>
        <w:t>Schematic showing the connections that can be made to the air quality sensor</w:t>
      </w:r>
    </w:p>
    <w:p w14:paraId="163A277B" w14:textId="77777777" w:rsidR="00B06ED4" w:rsidRPr="00F94E14" w:rsidRDefault="00B06ED4" w:rsidP="00B06ED4"/>
    <w:p w14:paraId="50095ACC" w14:textId="6092377E" w:rsidR="00B06ED4" w:rsidRDefault="00B06ED4" w:rsidP="00B06ED4">
      <w:pPr>
        <w:pStyle w:val="Bibliography"/>
        <w:ind w:left="720" w:hanging="720"/>
        <w:rPr>
          <w:noProof/>
        </w:rPr>
      </w:pPr>
      <w:r w:rsidRPr="00F94E14">
        <w:t xml:space="preserve">[5] – </w:t>
      </w:r>
      <w:r w:rsidRPr="00F94E14">
        <w:rPr>
          <w:i/>
          <w:iCs/>
          <w:noProof/>
        </w:rPr>
        <w:t>smbus/I2C sensor returns fixed data.</w:t>
      </w:r>
      <w:r w:rsidRPr="00F94E14">
        <w:rPr>
          <w:noProof/>
        </w:rPr>
        <w:t xml:space="preserve"> (2018, 04 30). Retrieved from Stack exchange: </w:t>
      </w:r>
      <w:r w:rsidR="009E0145" w:rsidRPr="00C97199">
        <w:rPr>
          <w:noProof/>
        </w:rPr>
        <w:t>https://raspberrypi.stackexchange.com/questions/79091/smbus-i2c-sensor-returns-fixed-data</w:t>
      </w:r>
    </w:p>
    <w:p w14:paraId="7D117766" w14:textId="43907909" w:rsidR="009E0145" w:rsidRDefault="009E0145" w:rsidP="009E0145"/>
    <w:p w14:paraId="188016E1" w14:textId="37D1371B" w:rsidR="009E0145" w:rsidRPr="009E0145" w:rsidRDefault="009E0145" w:rsidP="009E0145">
      <w:pPr>
        <w:rPr>
          <w:i/>
        </w:rPr>
      </w:pPr>
      <w:r w:rsidRPr="009E0145">
        <w:rPr>
          <w:i/>
        </w:rPr>
        <w:t>A question asked and answered that helped provide a solution to a problem. This introduced the pigpio library into the project.</w:t>
      </w:r>
    </w:p>
    <w:p w14:paraId="11ED1808" w14:textId="77777777" w:rsidR="00B06ED4" w:rsidRPr="00F94E14" w:rsidRDefault="00B06ED4" w:rsidP="00B06ED4"/>
    <w:p w14:paraId="4FBFAF2A" w14:textId="2CB624C9" w:rsidR="00B06ED4" w:rsidRDefault="00B06ED4" w:rsidP="00B06ED4">
      <w:pPr>
        <w:pStyle w:val="Bibliography"/>
        <w:ind w:left="720" w:hanging="720"/>
        <w:rPr>
          <w:noProof/>
        </w:rPr>
      </w:pPr>
      <w:r w:rsidRPr="00F94E14">
        <w:t xml:space="preserve">[6] - </w:t>
      </w:r>
      <w:r w:rsidRPr="00F94E14">
        <w:rPr>
          <w:i/>
          <w:iCs/>
          <w:noProof/>
        </w:rPr>
        <w:t>Strange return from pigpio i2c_read_device</w:t>
      </w:r>
      <w:r w:rsidRPr="00F94E14">
        <w:rPr>
          <w:noProof/>
        </w:rPr>
        <w:t xml:space="preserve">. (2018, 04 30). Retrieved from raspberrypi stackexchange: </w:t>
      </w:r>
      <w:r w:rsidR="009E0145" w:rsidRPr="00C97199">
        <w:rPr>
          <w:noProof/>
        </w:rPr>
        <w:t>https://raspberrypi.stackexchange.com/questions/80207/strange-return-from-pigpio-i2c-read-device</w:t>
      </w:r>
    </w:p>
    <w:p w14:paraId="30128502" w14:textId="11E136DC" w:rsidR="009E0145" w:rsidRDefault="009E0145" w:rsidP="009E0145"/>
    <w:p w14:paraId="08025863" w14:textId="58970285" w:rsidR="009E0145" w:rsidRPr="009E0145" w:rsidRDefault="009E0145" w:rsidP="009E0145">
      <w:pPr>
        <w:rPr>
          <w:i/>
        </w:rPr>
      </w:pPr>
      <w:r w:rsidRPr="009E0145">
        <w:rPr>
          <w:i/>
        </w:rPr>
        <w:t>A question created that the author of pigpio responded relating to the output from I2C devices. Printable characters in a byte array will appear as ASCII characters.</w:t>
      </w:r>
    </w:p>
    <w:p w14:paraId="07AFCA4F" w14:textId="77777777" w:rsidR="00B06ED4" w:rsidRPr="00F94E14" w:rsidRDefault="00B06ED4" w:rsidP="00B06ED4"/>
    <w:p w14:paraId="7DF0E953" w14:textId="2B408EDF" w:rsidR="00B06ED4" w:rsidRDefault="00B06ED4" w:rsidP="00B06ED4">
      <w:pPr>
        <w:pStyle w:val="Bibliography"/>
        <w:ind w:left="720" w:hanging="720"/>
        <w:rPr>
          <w:noProof/>
        </w:rPr>
      </w:pPr>
      <w:r w:rsidRPr="00F94E14">
        <w:t xml:space="preserve">[7] – </w:t>
      </w:r>
      <w:r w:rsidRPr="00F94E14">
        <w:rPr>
          <w:noProof/>
        </w:rPr>
        <w:t xml:space="preserve">(2018, 05 01). Retrieved from StackOverflow: </w:t>
      </w:r>
      <w:r w:rsidRPr="00C97199">
        <w:rPr>
          <w:noProof/>
        </w:rPr>
        <w:t>https://stackoverflow.com/questions/21279559/geolocation-closest-locationlat-long-from-my-position</w:t>
      </w:r>
    </w:p>
    <w:p w14:paraId="283A4A25" w14:textId="08DD4D61" w:rsidR="009E0145" w:rsidRDefault="009E0145" w:rsidP="009E0145"/>
    <w:p w14:paraId="2CEE46CD" w14:textId="5C06AC95" w:rsidR="009E0145" w:rsidRPr="009E0145" w:rsidRDefault="009E0145" w:rsidP="009E0145">
      <w:pPr>
        <w:rPr>
          <w:i/>
        </w:rPr>
      </w:pPr>
      <w:r w:rsidRPr="009E0145">
        <w:rPr>
          <w:i/>
        </w:rPr>
        <w:t>Code that had been adapted to calculate the closest data point from a click position. The original idea was the same but was used to calculate the closest city.</w:t>
      </w:r>
    </w:p>
    <w:p w14:paraId="1E3410F0" w14:textId="77777777" w:rsidR="00B06ED4" w:rsidRPr="00F94E14" w:rsidRDefault="00B06ED4" w:rsidP="00B06ED4"/>
    <w:p w14:paraId="4E7A7D5C" w14:textId="3CA5CE62" w:rsidR="00B06ED4" w:rsidRDefault="00B06ED4" w:rsidP="00B06ED4">
      <w:pPr>
        <w:pStyle w:val="Bibliography"/>
        <w:ind w:left="720" w:hanging="720"/>
        <w:rPr>
          <w:noProof/>
        </w:rPr>
      </w:pPr>
      <w:r w:rsidRPr="00F94E14">
        <w:t xml:space="preserve">[8] – </w:t>
      </w:r>
      <w:r w:rsidRPr="00F94E14">
        <w:rPr>
          <w:i/>
          <w:iCs/>
          <w:noProof/>
        </w:rPr>
        <w:t>CSS Navigation Bar</w:t>
      </w:r>
      <w:r w:rsidRPr="00F94E14">
        <w:rPr>
          <w:noProof/>
        </w:rPr>
        <w:t xml:space="preserve">. (2018, 05 02). Retrieved from w3Schools: </w:t>
      </w:r>
      <w:r w:rsidRPr="00C97199">
        <w:rPr>
          <w:noProof/>
        </w:rPr>
        <w:t>https://www.w3schools.com/css/css_navbar.asp</w:t>
      </w:r>
    </w:p>
    <w:p w14:paraId="2A71C59C" w14:textId="77777777" w:rsidR="009E0145" w:rsidRDefault="009E0145" w:rsidP="009E0145"/>
    <w:p w14:paraId="70402840" w14:textId="54A3CADF" w:rsidR="009E0145" w:rsidRPr="009E0145" w:rsidRDefault="009E0145" w:rsidP="009E0145">
      <w:pPr>
        <w:rPr>
          <w:i/>
        </w:rPr>
      </w:pPr>
      <w:r w:rsidRPr="009E0145">
        <w:rPr>
          <w:i/>
        </w:rPr>
        <w:t>A tutorial used to implement the navigational bar at the top of the visualisation tool web pages.</w:t>
      </w:r>
    </w:p>
    <w:p w14:paraId="4C2818C6" w14:textId="77777777" w:rsidR="00B06ED4" w:rsidRPr="00F94E14" w:rsidRDefault="00B06ED4" w:rsidP="00B06ED4"/>
    <w:p w14:paraId="4E7DEBA3" w14:textId="77777777" w:rsidR="00886BC2" w:rsidRDefault="00B06ED4" w:rsidP="00886BC2">
      <w:pPr>
        <w:pStyle w:val="Bibliography"/>
        <w:ind w:left="720" w:hanging="720"/>
        <w:rPr>
          <w:noProof/>
          <w:sz w:val="24"/>
        </w:rPr>
      </w:pPr>
      <w:r w:rsidRPr="00F94E14">
        <w:t xml:space="preserve">[9] – </w:t>
      </w:r>
      <w:r w:rsidRPr="00F94E14">
        <w:fldChar w:fldCharType="begin"/>
      </w:r>
      <w:r w:rsidRPr="00F94E14">
        <w:instrText xml:space="preserve"> BIBLIOGRAPHY \m Lea  \l 2057 </w:instrText>
      </w:r>
      <w:r w:rsidRPr="00F94E14">
        <w:fldChar w:fldCharType="separate"/>
      </w:r>
      <w:r w:rsidR="00886BC2">
        <w:rPr>
          <w:noProof/>
        </w:rPr>
        <w:t xml:space="preserve">Leaflet. (2018, 05 03). </w:t>
      </w:r>
      <w:r w:rsidR="00886BC2">
        <w:rPr>
          <w:i/>
          <w:iCs/>
          <w:noProof/>
        </w:rPr>
        <w:t>Leaflet</w:t>
      </w:r>
      <w:r w:rsidR="00886BC2">
        <w:rPr>
          <w:noProof/>
        </w:rPr>
        <w:t>. Retrieved from an open-source JavaScript library: https://leafletjs.com/</w:t>
      </w:r>
    </w:p>
    <w:p w14:paraId="173FB839" w14:textId="1FDB9088" w:rsidR="00B06ED4" w:rsidRDefault="00B06ED4" w:rsidP="00886BC2">
      <w:r w:rsidRPr="00F94E14">
        <w:fldChar w:fldCharType="end"/>
      </w:r>
    </w:p>
    <w:p w14:paraId="45447810" w14:textId="5E20815B" w:rsidR="009E0145" w:rsidRPr="009E0145" w:rsidRDefault="009E0145" w:rsidP="00B06ED4">
      <w:pPr>
        <w:rPr>
          <w:i/>
        </w:rPr>
      </w:pPr>
      <w:r w:rsidRPr="009E0145">
        <w:rPr>
          <w:i/>
        </w:rPr>
        <w:t>A library used that extended the use of OpenStreetMap to allow development for JavaScript plugins.</w:t>
      </w:r>
    </w:p>
    <w:p w14:paraId="200F764A" w14:textId="77777777" w:rsidR="009E0145" w:rsidRPr="00F94E14" w:rsidRDefault="009E0145" w:rsidP="00B06ED4"/>
    <w:p w14:paraId="4F01B5E6" w14:textId="77777777" w:rsidR="00886BC2" w:rsidRDefault="00B06ED4" w:rsidP="00886BC2">
      <w:pPr>
        <w:pStyle w:val="Bibliography"/>
        <w:ind w:left="720" w:hanging="720"/>
        <w:rPr>
          <w:noProof/>
          <w:sz w:val="24"/>
        </w:rPr>
      </w:pPr>
      <w:r w:rsidRPr="00F94E14">
        <w:t xml:space="preserve">[10] – </w:t>
      </w:r>
      <w:r>
        <w:fldChar w:fldCharType="begin"/>
      </w:r>
      <w:r>
        <w:instrText xml:space="preserve"> BIBLIOGRAPHY \m htt  \l 2057 </w:instrText>
      </w:r>
      <w:r>
        <w:fldChar w:fldCharType="separate"/>
      </w:r>
      <w:r w:rsidR="00886BC2">
        <w:rPr>
          <w:i/>
          <w:iCs/>
          <w:noProof/>
        </w:rPr>
        <w:t>Leaflet.heat</w:t>
      </w:r>
      <w:r w:rsidR="00886BC2">
        <w:rPr>
          <w:noProof/>
        </w:rPr>
        <w:t>. (2018, 05 03). Retrieved from github.com: https://github.com/Leaflet/Leaflet.heat</w:t>
      </w:r>
    </w:p>
    <w:p w14:paraId="2EC1C505" w14:textId="2DF5DC2E" w:rsidR="00B06ED4" w:rsidRDefault="00B06ED4" w:rsidP="00886BC2">
      <w:r>
        <w:fldChar w:fldCharType="end"/>
      </w:r>
    </w:p>
    <w:p w14:paraId="4C0CA3A8" w14:textId="53C1A009" w:rsidR="009E0145" w:rsidRPr="009E0145" w:rsidRDefault="009E0145" w:rsidP="00B06ED4">
      <w:pPr>
        <w:rPr>
          <w:i/>
        </w:rPr>
      </w:pPr>
      <w:r w:rsidRPr="009E0145">
        <w:rPr>
          <w:i/>
        </w:rPr>
        <w:t>A heat map plugin for Leaflet</w:t>
      </w:r>
      <w:r>
        <w:rPr>
          <w:i/>
        </w:rPr>
        <w:t>.</w:t>
      </w:r>
    </w:p>
    <w:p w14:paraId="3126BD05" w14:textId="77777777" w:rsidR="009E0145" w:rsidRDefault="009E0145" w:rsidP="00B06ED4"/>
    <w:p w14:paraId="4E44162C" w14:textId="77777777" w:rsidR="00886BC2" w:rsidRDefault="00B06ED4" w:rsidP="00886BC2">
      <w:pPr>
        <w:pStyle w:val="Bibliography"/>
        <w:ind w:left="720" w:hanging="720"/>
        <w:rPr>
          <w:noProof/>
          <w:sz w:val="24"/>
        </w:rPr>
      </w:pPr>
      <w:r w:rsidRPr="00F94E14">
        <w:t xml:space="preserve">[11] – </w:t>
      </w:r>
      <w:r>
        <w:fldChar w:fldCharType="begin"/>
      </w:r>
      <w:r>
        <w:instrText xml:space="preserve"> BIBLIOGRAPHY \m pig18  \l 2057 </w:instrText>
      </w:r>
      <w:r>
        <w:fldChar w:fldCharType="separate"/>
      </w:r>
      <w:r w:rsidR="00886BC2">
        <w:rPr>
          <w:i/>
          <w:iCs/>
          <w:noProof/>
        </w:rPr>
        <w:t>pigpio</w:t>
      </w:r>
      <w:r w:rsidR="00886BC2">
        <w:rPr>
          <w:noProof/>
        </w:rPr>
        <w:t>. (2018, 05 03). Retrieved from abyz: http://abyz.me.uk/rpi/pigpio/</w:t>
      </w:r>
    </w:p>
    <w:p w14:paraId="330B1B96" w14:textId="7310970D" w:rsidR="00B06ED4" w:rsidRDefault="00B06ED4" w:rsidP="00886BC2">
      <w:r>
        <w:fldChar w:fldCharType="end"/>
      </w:r>
    </w:p>
    <w:p w14:paraId="5E7FBBF1" w14:textId="2BF77B66" w:rsidR="009E0145" w:rsidRPr="006205CE" w:rsidRDefault="009E0145" w:rsidP="00B06ED4">
      <w:pPr>
        <w:rPr>
          <w:i/>
        </w:rPr>
      </w:pPr>
      <w:r w:rsidRPr="006205CE">
        <w:rPr>
          <w:i/>
        </w:rPr>
        <w:t>Library used with Python to gather readings from the I2C interface.</w:t>
      </w:r>
      <w:r w:rsidR="00244EDE" w:rsidRPr="006205CE">
        <w:rPr>
          <w:i/>
        </w:rPr>
        <w:t xml:space="preserve"> It is a library that allows control of GPIO.</w:t>
      </w:r>
    </w:p>
    <w:p w14:paraId="275D133F" w14:textId="77777777" w:rsidR="009E0145" w:rsidRPr="00F94E14" w:rsidRDefault="009E0145" w:rsidP="00B06ED4"/>
    <w:p w14:paraId="49406E7F" w14:textId="77777777" w:rsidR="00886BC2" w:rsidRDefault="00B06ED4" w:rsidP="00886BC2">
      <w:pPr>
        <w:pStyle w:val="Bibliography"/>
        <w:ind w:left="720" w:hanging="720"/>
        <w:rPr>
          <w:noProof/>
          <w:sz w:val="24"/>
        </w:rPr>
      </w:pPr>
      <w:r w:rsidRPr="00F94E14">
        <w:t xml:space="preserve">[12] – </w:t>
      </w:r>
      <w:r>
        <w:fldChar w:fldCharType="begin"/>
      </w:r>
      <w:r>
        <w:instrText xml:space="preserve"> BIBLIOGRAPHY \m pyt  \l 2057 </w:instrText>
      </w:r>
      <w:r>
        <w:fldChar w:fldCharType="separate"/>
      </w:r>
      <w:r w:rsidR="00886BC2">
        <w:rPr>
          <w:i/>
          <w:iCs/>
          <w:noProof/>
        </w:rPr>
        <w:t>pytest</w:t>
      </w:r>
      <w:r w:rsidR="00886BC2">
        <w:rPr>
          <w:noProof/>
        </w:rPr>
        <w:t>. (2018, 05 03). Retrieved from pytest.org: https://docs.pytest.org/en/latest/</w:t>
      </w:r>
    </w:p>
    <w:p w14:paraId="20E8E73C" w14:textId="55B2ACAC" w:rsidR="00B06ED4" w:rsidRDefault="00B06ED4" w:rsidP="00886BC2">
      <w:r>
        <w:fldChar w:fldCharType="end"/>
      </w:r>
    </w:p>
    <w:p w14:paraId="08DDFF24" w14:textId="038C518A" w:rsidR="00DC732B" w:rsidRPr="006205CE" w:rsidRDefault="00FC6497" w:rsidP="00B06ED4">
      <w:pPr>
        <w:rPr>
          <w:i/>
        </w:rPr>
      </w:pPr>
      <w:r w:rsidRPr="006205CE">
        <w:rPr>
          <w:i/>
        </w:rPr>
        <w:t>A small library for testing python functionality. This was used to create unit tests</w:t>
      </w:r>
      <w:r w:rsidR="006205CE" w:rsidRPr="006205CE">
        <w:rPr>
          <w:i/>
        </w:rPr>
        <w:t xml:space="preserve"> for the data logger and upload scripts</w:t>
      </w:r>
      <w:r w:rsidRPr="006205CE">
        <w:rPr>
          <w:i/>
        </w:rPr>
        <w:t>.</w:t>
      </w:r>
    </w:p>
    <w:p w14:paraId="4CBA4DDD" w14:textId="77777777" w:rsidR="00FC6497" w:rsidRPr="00F94E14" w:rsidRDefault="00FC6497" w:rsidP="00B06ED4"/>
    <w:p w14:paraId="5E37EEAA" w14:textId="77777777" w:rsidR="00886BC2" w:rsidRDefault="00B06ED4" w:rsidP="00886BC2">
      <w:pPr>
        <w:pStyle w:val="Bibliography"/>
        <w:ind w:left="720" w:hanging="720"/>
        <w:rPr>
          <w:noProof/>
          <w:sz w:val="24"/>
        </w:rPr>
      </w:pPr>
      <w:r w:rsidRPr="00F94E14">
        <w:t xml:space="preserve">[13] – </w:t>
      </w:r>
      <w:r>
        <w:fldChar w:fldCharType="begin"/>
      </w:r>
      <w:r>
        <w:instrText xml:space="preserve"> BIBLIOGRAPHY \m PyM18  \l 2057 </w:instrText>
      </w:r>
      <w:r>
        <w:fldChar w:fldCharType="separate"/>
      </w:r>
      <w:r w:rsidR="00886BC2">
        <w:rPr>
          <w:i/>
          <w:iCs/>
          <w:noProof/>
        </w:rPr>
        <w:t>PyMySQL</w:t>
      </w:r>
      <w:r w:rsidR="00886BC2">
        <w:rPr>
          <w:noProof/>
        </w:rPr>
        <w:t>. (2018, 05 03). Retrieved from github.com: https://github.com/PyMySQL/PyMySQL</w:t>
      </w:r>
    </w:p>
    <w:p w14:paraId="72A2EB2E" w14:textId="7BA1F2AB" w:rsidR="00F061AB" w:rsidRDefault="00B06ED4" w:rsidP="00886BC2">
      <w:r>
        <w:fldChar w:fldCharType="end"/>
      </w:r>
    </w:p>
    <w:p w14:paraId="0EE78276" w14:textId="7402ED35" w:rsidR="00DC732B" w:rsidRPr="006205CE" w:rsidRDefault="006205CE" w:rsidP="00B06ED4">
      <w:pPr>
        <w:rPr>
          <w:i/>
        </w:rPr>
      </w:pPr>
      <w:r w:rsidRPr="006205CE">
        <w:rPr>
          <w:i/>
        </w:rPr>
        <w:t>An API able to communicate with MySQL servers using python commands.</w:t>
      </w:r>
    </w:p>
    <w:sectPr w:rsidR="00DC732B" w:rsidRPr="006205CE" w:rsidSect="00D61D84">
      <w:headerReference w:type="default" r:id="rId47"/>
      <w:footerReference w:type="default" r:id="rId48"/>
      <w:pgSz w:w="11900" w:h="16840"/>
      <w:pgMar w:top="1428" w:right="1800" w:bottom="1440" w:left="1800" w:header="708" w:footer="708" w:gutter="0"/>
      <w:pgNumType w:start="1"/>
      <w:cols w:space="708"/>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770E4" w14:textId="77777777" w:rsidR="00AA3A6D" w:rsidRDefault="00AA3A6D" w:rsidP="004C12FA">
      <w:r>
        <w:separator/>
      </w:r>
    </w:p>
  </w:endnote>
  <w:endnote w:type="continuationSeparator" w:id="0">
    <w:p w14:paraId="1656B3DC" w14:textId="77777777" w:rsidR="00AA3A6D" w:rsidRDefault="00AA3A6D"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AB78B" w14:textId="0D9E7D56" w:rsidR="00AA3A6D" w:rsidRDefault="00AA3A6D" w:rsidP="004C12FA">
    <w:pPr>
      <w:pStyle w:val="Footer"/>
      <w:jc w:val="center"/>
    </w:pPr>
    <w:r>
      <w:t xml:space="preserve">Page </w:t>
    </w:r>
    <w:r>
      <w:fldChar w:fldCharType="begin"/>
    </w:r>
    <w:r>
      <w:instrText xml:space="preserve"> PAGE  \* MERGEFORMAT </w:instrText>
    </w:r>
    <w:r>
      <w:fldChar w:fldCharType="separate"/>
    </w:r>
    <w:r w:rsidR="00681689">
      <w:rPr>
        <w:noProof/>
      </w:rPr>
      <w:t>59</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681689">
      <w:rPr>
        <w:noProof/>
        <w:lang w:val="en-US"/>
      </w:rPr>
      <w:t>60</w:t>
    </w:r>
    <w:r>
      <w:rPr>
        <w:lang w:val="en-US"/>
      </w:rPr>
      <w:fldChar w:fldCharType="end"/>
    </w:r>
  </w:p>
  <w:p w14:paraId="65D00DAF" w14:textId="77777777" w:rsidR="00AA3A6D" w:rsidRDefault="00AA3A6D"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24CFB" w14:textId="77777777" w:rsidR="00AA3A6D" w:rsidRDefault="00AA3A6D" w:rsidP="004C12FA">
      <w:r>
        <w:separator/>
      </w:r>
    </w:p>
  </w:footnote>
  <w:footnote w:type="continuationSeparator" w:id="0">
    <w:p w14:paraId="7093999F" w14:textId="77777777" w:rsidR="00AA3A6D" w:rsidRDefault="00AA3A6D"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58DFC" w14:textId="0804FCCD" w:rsidR="00AA3A6D" w:rsidRPr="001F35A4" w:rsidRDefault="00AA3A6D" w:rsidP="004C12FA">
    <w:pPr>
      <w:pStyle w:val="Header"/>
    </w:pPr>
    <w:r>
      <w:t>Air Quality Mapping</w:t>
    </w:r>
    <w:r w:rsidRPr="001F35A4">
      <w:tab/>
    </w:r>
    <w:r w:rsidRPr="001F35A4">
      <w:tab/>
    </w:r>
    <w:r>
      <w:t>Robert David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en-GB" w:vendorID="64" w:dllVersion="6" w:nlCheck="1" w:checkStyle="1"/>
  <w:activeWritingStyle w:appName="MSWord" w:lang="it-IT" w:vendorID="64" w:dllVersion="6" w:nlCheck="1" w:checkStyle="0"/>
  <w:activeWritingStyle w:appName="MSWord" w:lang="de-DE" w:vendorID="64" w:dllVersion="6" w:nlCheck="1" w:checkStyle="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0"/>
  <w:activeWritingStyle w:appName="MSWord" w:lang="de-DE" w:vendorID="64" w:dllVersion="131078" w:nlCheck="1" w:checkStyle="0"/>
  <w:activeWritingStyle w:appName="MSWord" w:lang="it-IT" w:vendorID="64" w:dllVersion="131078" w:nlCheck="1" w:checkStyle="0"/>
  <w:activeWritingStyle w:appName="MSWord" w:lang="fr-FR" w:vendorID="64" w:dllVersion="131078" w:nlCheck="1" w:checkStyle="0"/>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50A"/>
    <w:rsid w:val="000075F8"/>
    <w:rsid w:val="00011F27"/>
    <w:rsid w:val="000121A8"/>
    <w:rsid w:val="000123FC"/>
    <w:rsid w:val="00020C4F"/>
    <w:rsid w:val="00023D30"/>
    <w:rsid w:val="00025ACE"/>
    <w:rsid w:val="00027B17"/>
    <w:rsid w:val="00030D48"/>
    <w:rsid w:val="00031FBA"/>
    <w:rsid w:val="00033E46"/>
    <w:rsid w:val="00035840"/>
    <w:rsid w:val="00035F45"/>
    <w:rsid w:val="000367D4"/>
    <w:rsid w:val="00037C5A"/>
    <w:rsid w:val="00040630"/>
    <w:rsid w:val="00047EB1"/>
    <w:rsid w:val="00053FF2"/>
    <w:rsid w:val="000627B0"/>
    <w:rsid w:val="0006338C"/>
    <w:rsid w:val="00065E72"/>
    <w:rsid w:val="00070030"/>
    <w:rsid w:val="00071943"/>
    <w:rsid w:val="00071D9D"/>
    <w:rsid w:val="00073F61"/>
    <w:rsid w:val="00075037"/>
    <w:rsid w:val="00076788"/>
    <w:rsid w:val="00081C5F"/>
    <w:rsid w:val="0009699F"/>
    <w:rsid w:val="000A0100"/>
    <w:rsid w:val="000B0D29"/>
    <w:rsid w:val="000B7680"/>
    <w:rsid w:val="000D2855"/>
    <w:rsid w:val="000D3C18"/>
    <w:rsid w:val="000D6481"/>
    <w:rsid w:val="000E2FDE"/>
    <w:rsid w:val="000E3BC3"/>
    <w:rsid w:val="000E5039"/>
    <w:rsid w:val="000F0A11"/>
    <w:rsid w:val="00102D97"/>
    <w:rsid w:val="001067E8"/>
    <w:rsid w:val="00107B2E"/>
    <w:rsid w:val="00123158"/>
    <w:rsid w:val="0012492A"/>
    <w:rsid w:val="0012797D"/>
    <w:rsid w:val="0014207C"/>
    <w:rsid w:val="001432CF"/>
    <w:rsid w:val="001467A2"/>
    <w:rsid w:val="00182FFB"/>
    <w:rsid w:val="001839D2"/>
    <w:rsid w:val="0018539E"/>
    <w:rsid w:val="00185585"/>
    <w:rsid w:val="0018587C"/>
    <w:rsid w:val="0019018D"/>
    <w:rsid w:val="0019494E"/>
    <w:rsid w:val="00195F6D"/>
    <w:rsid w:val="001972D3"/>
    <w:rsid w:val="001A1554"/>
    <w:rsid w:val="001A64E8"/>
    <w:rsid w:val="001B1C19"/>
    <w:rsid w:val="001B2546"/>
    <w:rsid w:val="001B459E"/>
    <w:rsid w:val="001D2DFA"/>
    <w:rsid w:val="001D46DC"/>
    <w:rsid w:val="001E5E69"/>
    <w:rsid w:val="001F35A4"/>
    <w:rsid w:val="001F4C8F"/>
    <w:rsid w:val="002051A6"/>
    <w:rsid w:val="0020550E"/>
    <w:rsid w:val="00216FED"/>
    <w:rsid w:val="0022115F"/>
    <w:rsid w:val="002265A2"/>
    <w:rsid w:val="00230394"/>
    <w:rsid w:val="00233AB5"/>
    <w:rsid w:val="002369D5"/>
    <w:rsid w:val="00244EDE"/>
    <w:rsid w:val="0024541A"/>
    <w:rsid w:val="00245F26"/>
    <w:rsid w:val="00260326"/>
    <w:rsid w:val="00262E17"/>
    <w:rsid w:val="002679F6"/>
    <w:rsid w:val="00280309"/>
    <w:rsid w:val="00282D7C"/>
    <w:rsid w:val="0028358F"/>
    <w:rsid w:val="00291853"/>
    <w:rsid w:val="002922F3"/>
    <w:rsid w:val="00294303"/>
    <w:rsid w:val="002A2838"/>
    <w:rsid w:val="002B0070"/>
    <w:rsid w:val="002B37CD"/>
    <w:rsid w:val="002B67EA"/>
    <w:rsid w:val="002C0343"/>
    <w:rsid w:val="002C40AD"/>
    <w:rsid w:val="002C4A83"/>
    <w:rsid w:val="002D0ADF"/>
    <w:rsid w:val="002D3C12"/>
    <w:rsid w:val="002D544D"/>
    <w:rsid w:val="002D77E5"/>
    <w:rsid w:val="002E3E4F"/>
    <w:rsid w:val="002F1A62"/>
    <w:rsid w:val="002F2BE6"/>
    <w:rsid w:val="00300C93"/>
    <w:rsid w:val="00301F01"/>
    <w:rsid w:val="003026FA"/>
    <w:rsid w:val="00303620"/>
    <w:rsid w:val="003055FE"/>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21F9"/>
    <w:rsid w:val="003F5678"/>
    <w:rsid w:val="003F7AAB"/>
    <w:rsid w:val="00410DB4"/>
    <w:rsid w:val="00422FD8"/>
    <w:rsid w:val="0042369A"/>
    <w:rsid w:val="00423D9D"/>
    <w:rsid w:val="0042405C"/>
    <w:rsid w:val="004278E3"/>
    <w:rsid w:val="00431556"/>
    <w:rsid w:val="00436EE1"/>
    <w:rsid w:val="00437F9C"/>
    <w:rsid w:val="00456CF9"/>
    <w:rsid w:val="004603BB"/>
    <w:rsid w:val="004627EF"/>
    <w:rsid w:val="00462CC0"/>
    <w:rsid w:val="0046595B"/>
    <w:rsid w:val="00465C7F"/>
    <w:rsid w:val="004670B0"/>
    <w:rsid w:val="004705A5"/>
    <w:rsid w:val="004710AA"/>
    <w:rsid w:val="00476248"/>
    <w:rsid w:val="00482D6B"/>
    <w:rsid w:val="0048364C"/>
    <w:rsid w:val="004838A7"/>
    <w:rsid w:val="00487A6D"/>
    <w:rsid w:val="004929AF"/>
    <w:rsid w:val="00495198"/>
    <w:rsid w:val="004A3820"/>
    <w:rsid w:val="004A3B60"/>
    <w:rsid w:val="004B3F49"/>
    <w:rsid w:val="004C12FA"/>
    <w:rsid w:val="004C18C3"/>
    <w:rsid w:val="004C7A96"/>
    <w:rsid w:val="004D38CC"/>
    <w:rsid w:val="004D45DD"/>
    <w:rsid w:val="004D70A9"/>
    <w:rsid w:val="004E168A"/>
    <w:rsid w:val="004E41EA"/>
    <w:rsid w:val="004E4ED0"/>
    <w:rsid w:val="004E58BB"/>
    <w:rsid w:val="004E63C0"/>
    <w:rsid w:val="004F1DC9"/>
    <w:rsid w:val="004F7178"/>
    <w:rsid w:val="004F7868"/>
    <w:rsid w:val="0050259B"/>
    <w:rsid w:val="00522736"/>
    <w:rsid w:val="00522A9C"/>
    <w:rsid w:val="005240B4"/>
    <w:rsid w:val="00524125"/>
    <w:rsid w:val="00525B9C"/>
    <w:rsid w:val="00531080"/>
    <w:rsid w:val="00536C05"/>
    <w:rsid w:val="00547A18"/>
    <w:rsid w:val="00552956"/>
    <w:rsid w:val="005529BD"/>
    <w:rsid w:val="00557E1A"/>
    <w:rsid w:val="00573350"/>
    <w:rsid w:val="00574FBB"/>
    <w:rsid w:val="005863C9"/>
    <w:rsid w:val="00586D33"/>
    <w:rsid w:val="00594EDA"/>
    <w:rsid w:val="00596380"/>
    <w:rsid w:val="005A0731"/>
    <w:rsid w:val="005A4A1D"/>
    <w:rsid w:val="005B1D47"/>
    <w:rsid w:val="005C1E8A"/>
    <w:rsid w:val="005C2E83"/>
    <w:rsid w:val="005C3E41"/>
    <w:rsid w:val="005D12B1"/>
    <w:rsid w:val="005D233B"/>
    <w:rsid w:val="005D495F"/>
    <w:rsid w:val="005D4BCE"/>
    <w:rsid w:val="005D55B8"/>
    <w:rsid w:val="005E52A9"/>
    <w:rsid w:val="005F07B0"/>
    <w:rsid w:val="005F42DC"/>
    <w:rsid w:val="005F7F64"/>
    <w:rsid w:val="00602E16"/>
    <w:rsid w:val="00615BDB"/>
    <w:rsid w:val="006205CE"/>
    <w:rsid w:val="00626147"/>
    <w:rsid w:val="006272AE"/>
    <w:rsid w:val="00632569"/>
    <w:rsid w:val="006348C7"/>
    <w:rsid w:val="00641AF4"/>
    <w:rsid w:val="006426CA"/>
    <w:rsid w:val="00644BCF"/>
    <w:rsid w:val="006503F1"/>
    <w:rsid w:val="0065298C"/>
    <w:rsid w:val="00654EF2"/>
    <w:rsid w:val="00676A70"/>
    <w:rsid w:val="00681689"/>
    <w:rsid w:val="00682B7C"/>
    <w:rsid w:val="006833BB"/>
    <w:rsid w:val="0068753A"/>
    <w:rsid w:val="00694611"/>
    <w:rsid w:val="00694DC5"/>
    <w:rsid w:val="00697CD0"/>
    <w:rsid w:val="006A312C"/>
    <w:rsid w:val="006A3C04"/>
    <w:rsid w:val="006B23A9"/>
    <w:rsid w:val="006B41DE"/>
    <w:rsid w:val="006B5775"/>
    <w:rsid w:val="006C3D5A"/>
    <w:rsid w:val="006C503D"/>
    <w:rsid w:val="006C7832"/>
    <w:rsid w:val="006D351D"/>
    <w:rsid w:val="006D38CD"/>
    <w:rsid w:val="006D4146"/>
    <w:rsid w:val="006D5FFD"/>
    <w:rsid w:val="006E5CED"/>
    <w:rsid w:val="00705040"/>
    <w:rsid w:val="00711DBE"/>
    <w:rsid w:val="007158B4"/>
    <w:rsid w:val="00715B77"/>
    <w:rsid w:val="0072151F"/>
    <w:rsid w:val="007322BF"/>
    <w:rsid w:val="00740C6B"/>
    <w:rsid w:val="00740E27"/>
    <w:rsid w:val="007437FB"/>
    <w:rsid w:val="0076276E"/>
    <w:rsid w:val="00767F8D"/>
    <w:rsid w:val="00774FF5"/>
    <w:rsid w:val="00776F9C"/>
    <w:rsid w:val="007776D2"/>
    <w:rsid w:val="00792F45"/>
    <w:rsid w:val="00797398"/>
    <w:rsid w:val="007A0997"/>
    <w:rsid w:val="007A37DD"/>
    <w:rsid w:val="007A3E41"/>
    <w:rsid w:val="007A66BC"/>
    <w:rsid w:val="007B0909"/>
    <w:rsid w:val="007C2312"/>
    <w:rsid w:val="007C3DD5"/>
    <w:rsid w:val="007C52BC"/>
    <w:rsid w:val="007C59AB"/>
    <w:rsid w:val="007C5E19"/>
    <w:rsid w:val="007D1251"/>
    <w:rsid w:val="007D4718"/>
    <w:rsid w:val="007D512F"/>
    <w:rsid w:val="007E38CA"/>
    <w:rsid w:val="007E3A63"/>
    <w:rsid w:val="007F3F96"/>
    <w:rsid w:val="007F42B8"/>
    <w:rsid w:val="007F6C99"/>
    <w:rsid w:val="007F6CEB"/>
    <w:rsid w:val="008008E2"/>
    <w:rsid w:val="00801EDB"/>
    <w:rsid w:val="00803A48"/>
    <w:rsid w:val="00804C32"/>
    <w:rsid w:val="00806243"/>
    <w:rsid w:val="00806CFF"/>
    <w:rsid w:val="00815CE8"/>
    <w:rsid w:val="00815F7B"/>
    <w:rsid w:val="008162C9"/>
    <w:rsid w:val="0081726A"/>
    <w:rsid w:val="0082782A"/>
    <w:rsid w:val="00836A6B"/>
    <w:rsid w:val="00840EBF"/>
    <w:rsid w:val="00845A71"/>
    <w:rsid w:val="00847B80"/>
    <w:rsid w:val="00854BFE"/>
    <w:rsid w:val="00855BAD"/>
    <w:rsid w:val="00862073"/>
    <w:rsid w:val="00862123"/>
    <w:rsid w:val="0086252C"/>
    <w:rsid w:val="008638B5"/>
    <w:rsid w:val="00875F45"/>
    <w:rsid w:val="00876154"/>
    <w:rsid w:val="00885F12"/>
    <w:rsid w:val="008868F2"/>
    <w:rsid w:val="00886BC2"/>
    <w:rsid w:val="00887F1C"/>
    <w:rsid w:val="0089101B"/>
    <w:rsid w:val="008A02FB"/>
    <w:rsid w:val="008A08A1"/>
    <w:rsid w:val="008A33EE"/>
    <w:rsid w:val="008A597A"/>
    <w:rsid w:val="008A59E8"/>
    <w:rsid w:val="008A6A64"/>
    <w:rsid w:val="008B02F3"/>
    <w:rsid w:val="008B1735"/>
    <w:rsid w:val="008B720D"/>
    <w:rsid w:val="008C1781"/>
    <w:rsid w:val="008C17EB"/>
    <w:rsid w:val="008C7334"/>
    <w:rsid w:val="008E046A"/>
    <w:rsid w:val="008E099B"/>
    <w:rsid w:val="008E4179"/>
    <w:rsid w:val="008F340C"/>
    <w:rsid w:val="008F4EBF"/>
    <w:rsid w:val="008F5D53"/>
    <w:rsid w:val="0090251C"/>
    <w:rsid w:val="00910218"/>
    <w:rsid w:val="009161DD"/>
    <w:rsid w:val="009247CF"/>
    <w:rsid w:val="00927DC5"/>
    <w:rsid w:val="00932C40"/>
    <w:rsid w:val="00937FDD"/>
    <w:rsid w:val="00942E34"/>
    <w:rsid w:val="00942F32"/>
    <w:rsid w:val="0095650A"/>
    <w:rsid w:val="009608F8"/>
    <w:rsid w:val="00961B44"/>
    <w:rsid w:val="00961E3E"/>
    <w:rsid w:val="009649F5"/>
    <w:rsid w:val="00965579"/>
    <w:rsid w:val="0097080E"/>
    <w:rsid w:val="00971CC2"/>
    <w:rsid w:val="0097667B"/>
    <w:rsid w:val="00982587"/>
    <w:rsid w:val="00983D12"/>
    <w:rsid w:val="00986539"/>
    <w:rsid w:val="00987AF7"/>
    <w:rsid w:val="009A1955"/>
    <w:rsid w:val="009A54F2"/>
    <w:rsid w:val="009B0427"/>
    <w:rsid w:val="009B6DE8"/>
    <w:rsid w:val="009B764F"/>
    <w:rsid w:val="009C3991"/>
    <w:rsid w:val="009C4B1E"/>
    <w:rsid w:val="009C4D90"/>
    <w:rsid w:val="009C52EA"/>
    <w:rsid w:val="009C6EFD"/>
    <w:rsid w:val="009C76D6"/>
    <w:rsid w:val="009D4328"/>
    <w:rsid w:val="009E0145"/>
    <w:rsid w:val="00A10C24"/>
    <w:rsid w:val="00A11B8A"/>
    <w:rsid w:val="00A13EB5"/>
    <w:rsid w:val="00A1493B"/>
    <w:rsid w:val="00A17F3B"/>
    <w:rsid w:val="00A24017"/>
    <w:rsid w:val="00A257C9"/>
    <w:rsid w:val="00A267C7"/>
    <w:rsid w:val="00A304C2"/>
    <w:rsid w:val="00A46648"/>
    <w:rsid w:val="00A52E71"/>
    <w:rsid w:val="00A6042D"/>
    <w:rsid w:val="00A63EA9"/>
    <w:rsid w:val="00A65BA2"/>
    <w:rsid w:val="00A67E45"/>
    <w:rsid w:val="00A70A97"/>
    <w:rsid w:val="00A7545E"/>
    <w:rsid w:val="00A77D80"/>
    <w:rsid w:val="00A82D60"/>
    <w:rsid w:val="00A91CB0"/>
    <w:rsid w:val="00AA1561"/>
    <w:rsid w:val="00AA3A6D"/>
    <w:rsid w:val="00AB1193"/>
    <w:rsid w:val="00AB13C9"/>
    <w:rsid w:val="00AD2478"/>
    <w:rsid w:val="00AD24F0"/>
    <w:rsid w:val="00AD5B71"/>
    <w:rsid w:val="00AD7012"/>
    <w:rsid w:val="00AD705B"/>
    <w:rsid w:val="00AE4F85"/>
    <w:rsid w:val="00AE59D0"/>
    <w:rsid w:val="00AE646D"/>
    <w:rsid w:val="00AF1FBE"/>
    <w:rsid w:val="00AF53CC"/>
    <w:rsid w:val="00AF61DC"/>
    <w:rsid w:val="00B017FE"/>
    <w:rsid w:val="00B043C0"/>
    <w:rsid w:val="00B06ED4"/>
    <w:rsid w:val="00B108D9"/>
    <w:rsid w:val="00B1213E"/>
    <w:rsid w:val="00B16BD7"/>
    <w:rsid w:val="00B16C44"/>
    <w:rsid w:val="00B23404"/>
    <w:rsid w:val="00B2522F"/>
    <w:rsid w:val="00B27172"/>
    <w:rsid w:val="00B325FF"/>
    <w:rsid w:val="00B33426"/>
    <w:rsid w:val="00B40716"/>
    <w:rsid w:val="00B47CF1"/>
    <w:rsid w:val="00B51FC1"/>
    <w:rsid w:val="00B53D40"/>
    <w:rsid w:val="00B566C4"/>
    <w:rsid w:val="00B623EB"/>
    <w:rsid w:val="00B65CC1"/>
    <w:rsid w:val="00B752F2"/>
    <w:rsid w:val="00B757C8"/>
    <w:rsid w:val="00B77696"/>
    <w:rsid w:val="00B832B8"/>
    <w:rsid w:val="00B83F42"/>
    <w:rsid w:val="00B915D8"/>
    <w:rsid w:val="00B9184E"/>
    <w:rsid w:val="00B95712"/>
    <w:rsid w:val="00BC3000"/>
    <w:rsid w:val="00BC5B39"/>
    <w:rsid w:val="00BC6F09"/>
    <w:rsid w:val="00BD079A"/>
    <w:rsid w:val="00BE40EA"/>
    <w:rsid w:val="00BE51BE"/>
    <w:rsid w:val="00BE552C"/>
    <w:rsid w:val="00BF389F"/>
    <w:rsid w:val="00BF634B"/>
    <w:rsid w:val="00BF75E8"/>
    <w:rsid w:val="00C05A7C"/>
    <w:rsid w:val="00C1246A"/>
    <w:rsid w:val="00C16942"/>
    <w:rsid w:val="00C229B9"/>
    <w:rsid w:val="00C25B6A"/>
    <w:rsid w:val="00C25F57"/>
    <w:rsid w:val="00C270B9"/>
    <w:rsid w:val="00C34F43"/>
    <w:rsid w:val="00C4659E"/>
    <w:rsid w:val="00C5112C"/>
    <w:rsid w:val="00C5548D"/>
    <w:rsid w:val="00C64A45"/>
    <w:rsid w:val="00C74B6A"/>
    <w:rsid w:val="00C766B1"/>
    <w:rsid w:val="00C77C76"/>
    <w:rsid w:val="00C94FEF"/>
    <w:rsid w:val="00C97199"/>
    <w:rsid w:val="00C975F4"/>
    <w:rsid w:val="00C97A8A"/>
    <w:rsid w:val="00CA14FD"/>
    <w:rsid w:val="00CA7A3C"/>
    <w:rsid w:val="00CB7352"/>
    <w:rsid w:val="00CC1248"/>
    <w:rsid w:val="00CC4810"/>
    <w:rsid w:val="00CC7DF8"/>
    <w:rsid w:val="00CD2C96"/>
    <w:rsid w:val="00CD43FC"/>
    <w:rsid w:val="00CD5703"/>
    <w:rsid w:val="00CD68D2"/>
    <w:rsid w:val="00CE1A1F"/>
    <w:rsid w:val="00CE2BC2"/>
    <w:rsid w:val="00CF2048"/>
    <w:rsid w:val="00D00CD1"/>
    <w:rsid w:val="00D04791"/>
    <w:rsid w:val="00D1411E"/>
    <w:rsid w:val="00D17575"/>
    <w:rsid w:val="00D2048A"/>
    <w:rsid w:val="00D26972"/>
    <w:rsid w:val="00D42484"/>
    <w:rsid w:val="00D4298B"/>
    <w:rsid w:val="00D55B3E"/>
    <w:rsid w:val="00D56AFF"/>
    <w:rsid w:val="00D61D84"/>
    <w:rsid w:val="00D65033"/>
    <w:rsid w:val="00D678FC"/>
    <w:rsid w:val="00D8005E"/>
    <w:rsid w:val="00D87EE7"/>
    <w:rsid w:val="00D91D33"/>
    <w:rsid w:val="00D92BFA"/>
    <w:rsid w:val="00DA26BF"/>
    <w:rsid w:val="00DA339A"/>
    <w:rsid w:val="00DB0874"/>
    <w:rsid w:val="00DB089C"/>
    <w:rsid w:val="00DB3BC0"/>
    <w:rsid w:val="00DB78FA"/>
    <w:rsid w:val="00DC732B"/>
    <w:rsid w:val="00DD1B1B"/>
    <w:rsid w:val="00DD40B2"/>
    <w:rsid w:val="00DE34D8"/>
    <w:rsid w:val="00DE76C7"/>
    <w:rsid w:val="00DF0281"/>
    <w:rsid w:val="00DF1E46"/>
    <w:rsid w:val="00E05C56"/>
    <w:rsid w:val="00E17DF2"/>
    <w:rsid w:val="00E23996"/>
    <w:rsid w:val="00E253D9"/>
    <w:rsid w:val="00E30A20"/>
    <w:rsid w:val="00E349CE"/>
    <w:rsid w:val="00E371D8"/>
    <w:rsid w:val="00E37709"/>
    <w:rsid w:val="00E45CCE"/>
    <w:rsid w:val="00E54A20"/>
    <w:rsid w:val="00E55E8F"/>
    <w:rsid w:val="00E61859"/>
    <w:rsid w:val="00E61B6D"/>
    <w:rsid w:val="00E64EE7"/>
    <w:rsid w:val="00E65E15"/>
    <w:rsid w:val="00E67656"/>
    <w:rsid w:val="00E67BCB"/>
    <w:rsid w:val="00E74E9B"/>
    <w:rsid w:val="00E82C1E"/>
    <w:rsid w:val="00E83037"/>
    <w:rsid w:val="00EA2A56"/>
    <w:rsid w:val="00EA2A62"/>
    <w:rsid w:val="00EA3953"/>
    <w:rsid w:val="00EA5CE8"/>
    <w:rsid w:val="00EB5C86"/>
    <w:rsid w:val="00EC1958"/>
    <w:rsid w:val="00EC5BA1"/>
    <w:rsid w:val="00ED1CB7"/>
    <w:rsid w:val="00ED3D37"/>
    <w:rsid w:val="00ED6E7B"/>
    <w:rsid w:val="00EE446B"/>
    <w:rsid w:val="00EE5489"/>
    <w:rsid w:val="00EE76A7"/>
    <w:rsid w:val="00EF50EE"/>
    <w:rsid w:val="00F060CC"/>
    <w:rsid w:val="00F061AB"/>
    <w:rsid w:val="00F06CC8"/>
    <w:rsid w:val="00F10B61"/>
    <w:rsid w:val="00F14CE0"/>
    <w:rsid w:val="00F16C97"/>
    <w:rsid w:val="00F27A53"/>
    <w:rsid w:val="00F34573"/>
    <w:rsid w:val="00F34F05"/>
    <w:rsid w:val="00F37DD1"/>
    <w:rsid w:val="00F468F8"/>
    <w:rsid w:val="00F56705"/>
    <w:rsid w:val="00F63BAA"/>
    <w:rsid w:val="00F76106"/>
    <w:rsid w:val="00F80671"/>
    <w:rsid w:val="00F91BF3"/>
    <w:rsid w:val="00F9436B"/>
    <w:rsid w:val="00FA3D4A"/>
    <w:rsid w:val="00FB11D5"/>
    <w:rsid w:val="00FC09A0"/>
    <w:rsid w:val="00FC59BD"/>
    <w:rsid w:val="00FC6497"/>
    <w:rsid w:val="00FC6741"/>
    <w:rsid w:val="00FC7A9D"/>
    <w:rsid w:val="00FD0B0C"/>
    <w:rsid w:val="00FE1DDF"/>
    <w:rsid w:val="00FF259E"/>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oNotEmbedSmartTags/>
  <w:decimalSymbol w:val="."/>
  <w:listSeparator w:val=","/>
  <w14:docId w14:val="7753BD94"/>
  <w15:docId w15:val="{08BAED9F-0E87-4269-9BDB-1BBC65E1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customStyle="1" w:styleId="UnresolvedMention1">
    <w:name w:val="Unresolved Mention1"/>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E37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37709"/>
    <w:rPr>
      <w:rFonts w:ascii="Courier New" w:eastAsia="Times New Roman" w:hAnsi="Courier New" w:cs="Courier New"/>
      <w:lang w:eastAsia="en-GB"/>
    </w:rPr>
  </w:style>
  <w:style w:type="character" w:customStyle="1" w:styleId="com">
    <w:name w:val="com"/>
    <w:basedOn w:val="DefaultParagraphFont"/>
    <w:rsid w:val="00E37709"/>
  </w:style>
  <w:style w:type="character" w:customStyle="1" w:styleId="pln">
    <w:name w:val="pln"/>
    <w:basedOn w:val="DefaultParagraphFont"/>
    <w:rsid w:val="00E37709"/>
  </w:style>
  <w:style w:type="character" w:customStyle="1" w:styleId="pun">
    <w:name w:val="pun"/>
    <w:basedOn w:val="DefaultParagraphFont"/>
    <w:rsid w:val="00E37709"/>
  </w:style>
  <w:style w:type="character" w:customStyle="1" w:styleId="kwd">
    <w:name w:val="kwd"/>
    <w:basedOn w:val="DefaultParagraphFont"/>
    <w:rsid w:val="00E37709"/>
  </w:style>
  <w:style w:type="character" w:customStyle="1" w:styleId="typ">
    <w:name w:val="typ"/>
    <w:basedOn w:val="DefaultParagraphFont"/>
    <w:rsid w:val="00E37709"/>
  </w:style>
  <w:style w:type="character" w:customStyle="1" w:styleId="lit">
    <w:name w:val="lit"/>
    <w:basedOn w:val="DefaultParagraphFont"/>
    <w:rsid w:val="00E37709"/>
  </w:style>
  <w:style w:type="character" w:customStyle="1" w:styleId="str">
    <w:name w:val="str"/>
    <w:basedOn w:val="DefaultParagraphFont"/>
    <w:rsid w:val="00E37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262887058">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622032416">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125805699">
      <w:bodyDiv w:val="1"/>
      <w:marLeft w:val="0"/>
      <w:marRight w:val="0"/>
      <w:marTop w:val="0"/>
      <w:marBottom w:val="0"/>
      <w:divBdr>
        <w:top w:val="none" w:sz="0" w:space="0" w:color="auto"/>
        <w:left w:val="none" w:sz="0" w:space="0" w:color="auto"/>
        <w:bottom w:val="none" w:sz="0" w:space="0" w:color="auto"/>
        <w:right w:val="none" w:sz="0" w:space="0" w:color="auto"/>
      </w:divBdr>
    </w:div>
    <w:div w:id="120555733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3833848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895040658">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066948185">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mailto:rdm10@aber.ac.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
    <b:Tag>Sta18</b:Tag>
    <b:SourceType>InternetSite</b:SourceType>
    <b:Guid>{7E1945A8-211F-4877-968A-3FD0C0FFEA5E}</b:Guid>
    <b:Year>2018</b:Year>
    <b:InternetSiteTitle>StackOverflow</b:InternetSiteTitle>
    <b:Month>05</b:Month>
    <b:Day>01</b:Day>
    <b:URL>https://stackoverflow.com/questions/21279559/geolocation-closest-locationlat-long-from-my-position</b:URL>
    <b:RefOrder>11</b:RefOrder>
  </b:Source>
  <b:Source>
    <b:Tag>CSS18</b:Tag>
    <b:SourceType>InternetSite</b:SourceType>
    <b:Guid>{F9297C0C-BFE1-4441-BBA1-02C6A59675AE}</b:Guid>
    <b:Title>CSS Navigation Bar</b:Title>
    <b:InternetSiteTitle>w3Schools</b:InternetSiteTitle>
    <b:Year>2018</b:Year>
    <b:Month>05</b:Month>
    <b:Day>02</b:Day>
    <b:URL>https://www.w3schools.com/css/css_navbar.asp</b:URL>
    <b:RefOrder>12</b:RefOrder>
  </b:Source>
  <b:Source>
    <b:Tag>Lea</b:Tag>
    <b:SourceType>InternetSite</b:SourceType>
    <b:Guid>{1E37375C-EBEB-4E49-AC00-3109656B7E2A}</b:Guid>
    <b:Title>Leaflet</b:Title>
    <b:URL>https://leafletjs.com/</b:URL>
    <b:InternetSiteTitle>an open-source JavaScript library</b:InternetSiteTitle>
    <b:Author>
      <b:Author>
        <b:Corporate>Leaflet</b:Corporate>
      </b:Author>
    </b:Author>
    <b:Year>2018</b:Year>
    <b:Month>05</b:Month>
    <b:Day>03</b:Day>
    <b:RefOrder>13</b:RefOrder>
  </b:Source>
  <b:Source>
    <b:Tag>htt</b:Tag>
    <b:SourceType>InternetSite</b:SourceType>
    <b:Guid>{DFE846E4-A17F-4E1B-97FC-ADAD7A20AA26}</b:Guid>
    <b:URL>https://github.com/Leaflet/Leaflet.heat</b:URL>
    <b:Title>Leaflet.heat</b:Title>
    <b:InternetSiteTitle>github.com</b:InternetSiteTitle>
    <b:Year>2018</b:Year>
    <b:Month>05</b:Month>
    <b:Day>03</b:Day>
    <b:RefOrder>14</b:RefOrder>
  </b:Source>
  <b:Source>
    <b:Tag>pig18</b:Tag>
    <b:SourceType>InternetSite</b:SourceType>
    <b:Guid>{EF9671D2-6A24-43CD-B0F5-2811D0C74A89}</b:Guid>
    <b:Title>pigpio</b:Title>
    <b:InternetSiteTitle>abyz</b:InternetSiteTitle>
    <b:Year>2018</b:Year>
    <b:Month>05</b:Month>
    <b:Day>03</b:Day>
    <b:URL>http://abyz.me.uk/rpi/pigpio/</b:URL>
    <b:RefOrder>15</b:RefOrder>
  </b:Source>
  <b:Source>
    <b:Tag>pyt</b:Tag>
    <b:SourceType>InternetSite</b:SourceType>
    <b:Guid>{D5DC7A78-9FC4-4C33-AB1B-335377115A06}</b:Guid>
    <b:Title>pytest</b:Title>
    <b:InternetSiteTitle>pytest.org</b:InternetSiteTitle>
    <b:URL>https://docs.pytest.org/en/latest/</b:URL>
    <b:Year>2018</b:Year>
    <b:Month>05</b:Month>
    <b:Day>03</b:Day>
    <b:RefOrder>16</b:RefOrder>
  </b:Source>
  <b:Source>
    <b:Tag>PyM18</b:Tag>
    <b:SourceType>InternetSite</b:SourceType>
    <b:Guid>{480B4B37-B92A-4CFF-A6E9-6EC78616C4B4}</b:Guid>
    <b:Title>PyMySQL</b:Title>
    <b:InternetSiteTitle>github.com</b:InternetSiteTitle>
    <b:Year>2018</b:Year>
    <b:Month>05</b:Month>
    <b:Day>03</b:Day>
    <b:URL>https://github.com/PyMySQL/PyMySQL</b:URL>
    <b:RefOrder>17</b:RefOrder>
  </b:Source>
</b:Sources>
</file>

<file path=customXml/itemProps1.xml><?xml version="1.0" encoding="utf-8"?>
<ds:datastoreItem xmlns:ds="http://schemas.openxmlformats.org/officeDocument/2006/customXml" ds:itemID="{EA9EE1B8-C143-4FA6-BEDD-A550312C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0</TotalTime>
  <Pages>60</Pages>
  <Words>14606</Words>
  <Characters>83257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167</cp:revision>
  <cp:lastPrinted>2018-05-03T23:19:00Z</cp:lastPrinted>
  <dcterms:created xsi:type="dcterms:W3CDTF">2018-04-27T14:02:00Z</dcterms:created>
  <dcterms:modified xsi:type="dcterms:W3CDTF">2018-05-04T01:34:00Z</dcterms:modified>
</cp:coreProperties>
</file>